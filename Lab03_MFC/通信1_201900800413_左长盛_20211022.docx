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7C8FDC" w14:textId="77777777" w:rsidR="00BE302C" w:rsidRDefault="00BE302C">
      <w:pPr>
        <w:jc w:val="center"/>
      </w:pPr>
    </w:p>
    <w:p w14:paraId="60A7CEF3" w14:textId="77777777" w:rsidR="00BE302C" w:rsidRDefault="00594209" w:rsidP="00594209">
      <w:pPr>
        <w:wordWrap w:val="0"/>
        <w:jc w:val="right"/>
      </w:pPr>
      <w:r>
        <w:rPr>
          <w:rFonts w:hint="eastAsia"/>
        </w:rPr>
        <w:t xml:space="preserve"> </w:t>
      </w:r>
    </w:p>
    <w:p w14:paraId="20BB2CED" w14:textId="77777777" w:rsidR="00BE302C" w:rsidRDefault="00BE302C">
      <w:pPr>
        <w:jc w:val="right"/>
      </w:pPr>
    </w:p>
    <w:p w14:paraId="47B7421C" w14:textId="77777777" w:rsidR="00BE302C" w:rsidRDefault="00BE302C">
      <w:pPr>
        <w:jc w:val="right"/>
      </w:pPr>
    </w:p>
    <w:p w14:paraId="5C7006FC" w14:textId="77777777" w:rsidR="00BE302C" w:rsidRDefault="00BE302C">
      <w:pPr>
        <w:jc w:val="right"/>
      </w:pPr>
    </w:p>
    <w:p w14:paraId="50C8D114" w14:textId="77777777" w:rsidR="00BE302C" w:rsidRDefault="00BE302C">
      <w:pPr>
        <w:jc w:val="right"/>
      </w:pPr>
    </w:p>
    <w:p w14:paraId="4309DCCF" w14:textId="77777777" w:rsidR="00BE302C" w:rsidRDefault="00BE302C">
      <w:pPr>
        <w:jc w:val="right"/>
      </w:pPr>
    </w:p>
    <w:p w14:paraId="6C68C44B" w14:textId="77777777" w:rsidR="00BE302C" w:rsidRDefault="00BE302C">
      <w:pPr>
        <w:jc w:val="right"/>
      </w:pPr>
    </w:p>
    <w:p w14:paraId="0A3F5BF3" w14:textId="77777777" w:rsidR="009173DD" w:rsidRPr="00CA62EE" w:rsidRDefault="00CA62EE" w:rsidP="009173DD">
      <w:pPr>
        <w:jc w:val="center"/>
        <w:rPr>
          <w:rFonts w:ascii="宋体" w:hAnsi="宋体"/>
          <w:sz w:val="44"/>
          <w:szCs w:val="44"/>
        </w:rPr>
      </w:pPr>
      <w:r w:rsidRPr="00CA62EE">
        <w:rPr>
          <w:rFonts w:ascii="宋体" w:hAnsi="宋体" w:hint="eastAsia"/>
          <w:sz w:val="44"/>
          <w:szCs w:val="44"/>
        </w:rPr>
        <w:t>面向对象编程技术</w:t>
      </w:r>
    </w:p>
    <w:p w14:paraId="3BB71F91" w14:textId="4F8A9EE6" w:rsidR="00864410" w:rsidRPr="00CA62EE" w:rsidRDefault="00CA62EE" w:rsidP="00577937">
      <w:pPr>
        <w:jc w:val="center"/>
        <w:rPr>
          <w:rFonts w:ascii="宋体" w:hAnsi="宋体"/>
          <w:sz w:val="44"/>
          <w:szCs w:val="44"/>
        </w:rPr>
      </w:pPr>
      <w:r w:rsidRPr="00CA62EE">
        <w:rPr>
          <w:rFonts w:ascii="宋体" w:hAnsi="宋体" w:hint="eastAsia"/>
          <w:sz w:val="44"/>
          <w:szCs w:val="44"/>
        </w:rPr>
        <w:t>实验</w:t>
      </w:r>
      <w:r w:rsidR="006B1558">
        <w:rPr>
          <w:rFonts w:ascii="宋体" w:hAnsi="宋体" w:hint="eastAsia"/>
          <w:sz w:val="44"/>
          <w:szCs w:val="44"/>
        </w:rPr>
        <w:t>三</w:t>
      </w:r>
      <w:r w:rsidRPr="00CA62EE">
        <w:rPr>
          <w:rFonts w:ascii="宋体" w:hAnsi="宋体" w:hint="eastAsia"/>
          <w:sz w:val="44"/>
          <w:szCs w:val="44"/>
        </w:rPr>
        <w:t>实验报告</w:t>
      </w:r>
    </w:p>
    <w:p w14:paraId="7B42D08B" w14:textId="77777777" w:rsidR="00343F55" w:rsidRDefault="00343F55">
      <w:pPr>
        <w:jc w:val="center"/>
        <w:rPr>
          <w:rFonts w:ascii="华文楷体" w:eastAsia="华文楷体" w:hAnsi="华文楷体"/>
          <w:sz w:val="36"/>
          <w:szCs w:val="36"/>
        </w:rPr>
      </w:pPr>
    </w:p>
    <w:p w14:paraId="4D4760A7" w14:textId="77777777" w:rsidR="006343C5" w:rsidRPr="008F6608" w:rsidRDefault="006343C5">
      <w:pPr>
        <w:jc w:val="center"/>
        <w:rPr>
          <w:rFonts w:ascii="华文楷体" w:eastAsia="华文楷体" w:hAnsi="华文楷体"/>
          <w:sz w:val="36"/>
          <w:szCs w:val="36"/>
        </w:rPr>
      </w:pPr>
    </w:p>
    <w:p w14:paraId="4653BFC2" w14:textId="77777777" w:rsidR="006343C5" w:rsidRDefault="006343C5">
      <w:pPr>
        <w:jc w:val="center"/>
        <w:rPr>
          <w:rFonts w:ascii="华文楷体" w:eastAsia="华文楷体" w:hAnsi="华文楷体"/>
          <w:sz w:val="36"/>
          <w:szCs w:val="36"/>
        </w:rPr>
      </w:pPr>
    </w:p>
    <w:p w14:paraId="15F04E32" w14:textId="77777777" w:rsidR="006343C5" w:rsidRDefault="006343C5">
      <w:pPr>
        <w:jc w:val="center"/>
        <w:rPr>
          <w:rFonts w:ascii="华文楷体" w:eastAsia="华文楷体" w:hAnsi="华文楷体"/>
          <w:sz w:val="36"/>
          <w:szCs w:val="36"/>
        </w:rPr>
      </w:pPr>
    </w:p>
    <w:p w14:paraId="3EF48A0A" w14:textId="77777777" w:rsidR="006343C5" w:rsidRDefault="006343C5">
      <w:pPr>
        <w:jc w:val="center"/>
        <w:rPr>
          <w:rFonts w:ascii="华文楷体" w:eastAsia="华文楷体" w:hAnsi="华文楷体"/>
          <w:sz w:val="36"/>
          <w:szCs w:val="36"/>
        </w:rPr>
      </w:pPr>
    </w:p>
    <w:p w14:paraId="46606C1D" w14:textId="77777777" w:rsidR="00577937" w:rsidRDefault="00577937">
      <w:pPr>
        <w:jc w:val="center"/>
        <w:rPr>
          <w:rFonts w:ascii="华文楷体" w:eastAsia="华文楷体" w:hAnsi="华文楷体"/>
          <w:sz w:val="36"/>
          <w:szCs w:val="36"/>
        </w:rPr>
      </w:pPr>
    </w:p>
    <w:p w14:paraId="7C205D23" w14:textId="77777777" w:rsidR="00577937" w:rsidRDefault="00577937">
      <w:pPr>
        <w:jc w:val="center"/>
        <w:rPr>
          <w:rFonts w:ascii="华文楷体" w:eastAsia="华文楷体" w:hAnsi="华文楷体"/>
          <w:sz w:val="36"/>
          <w:szCs w:val="36"/>
        </w:rPr>
      </w:pPr>
    </w:p>
    <w:p w14:paraId="00A2084C" w14:textId="77777777" w:rsidR="00577937" w:rsidRPr="00577937" w:rsidRDefault="00577937">
      <w:pPr>
        <w:jc w:val="center"/>
        <w:rPr>
          <w:rFonts w:ascii="华文楷体" w:eastAsia="华文楷体" w:hAnsi="华文楷体"/>
          <w:sz w:val="36"/>
          <w:szCs w:val="36"/>
        </w:rPr>
      </w:pPr>
    </w:p>
    <w:p w14:paraId="6324F365" w14:textId="77777777" w:rsidR="006343C5" w:rsidRDefault="006343C5">
      <w:pPr>
        <w:jc w:val="center"/>
        <w:rPr>
          <w:rFonts w:ascii="华文楷体" w:eastAsia="华文楷体" w:hAnsi="华文楷体"/>
          <w:sz w:val="36"/>
          <w:szCs w:val="36"/>
        </w:rPr>
      </w:pPr>
    </w:p>
    <w:p w14:paraId="1B9A54D8" w14:textId="31136254" w:rsidR="00CA62EE" w:rsidRDefault="00CA62EE" w:rsidP="00CA62EE">
      <w:pPr>
        <w:spacing w:line="120" w:lineRule="atLeast"/>
        <w:ind w:firstLineChars="500" w:firstLine="1800"/>
        <w:rPr>
          <w:rFonts w:ascii="楷体_GB2312" w:eastAsia="楷体_GB2312" w:hAnsi="华文楷体"/>
          <w:sz w:val="36"/>
          <w:szCs w:val="30"/>
        </w:rPr>
      </w:pPr>
      <w:r>
        <w:rPr>
          <w:rFonts w:ascii="楷体_GB2312" w:eastAsia="楷体_GB2312" w:hAnsi="华文楷体" w:hint="eastAsia"/>
          <w:sz w:val="36"/>
          <w:szCs w:val="30"/>
        </w:rPr>
        <w:t>班  级：</w:t>
      </w:r>
      <w:r w:rsidR="006B1558">
        <w:rPr>
          <w:rFonts w:ascii="楷体_GB2312" w:eastAsia="楷体_GB2312" w:hAnsi="华文楷体" w:hint="eastAsia"/>
          <w:sz w:val="36"/>
          <w:szCs w:val="30"/>
        </w:rPr>
        <w:t>通信一</w:t>
      </w:r>
      <w:r>
        <w:rPr>
          <w:rFonts w:ascii="楷体_GB2312" w:eastAsia="楷体_GB2312" w:hAnsi="华文楷体" w:hint="eastAsia"/>
          <w:sz w:val="36"/>
          <w:szCs w:val="30"/>
        </w:rPr>
        <w:t>班</w:t>
      </w:r>
    </w:p>
    <w:p w14:paraId="0AB597AC" w14:textId="0165B34E" w:rsidR="00CA62EE" w:rsidRDefault="00CA62EE" w:rsidP="00CA62EE">
      <w:pPr>
        <w:spacing w:line="120" w:lineRule="atLeast"/>
        <w:ind w:firstLineChars="500" w:firstLine="1800"/>
        <w:rPr>
          <w:rFonts w:ascii="楷体_GB2312" w:eastAsia="楷体_GB2312" w:hAnsi="华文楷体"/>
          <w:sz w:val="36"/>
          <w:szCs w:val="30"/>
        </w:rPr>
      </w:pPr>
      <w:r>
        <w:rPr>
          <w:rFonts w:ascii="楷体_GB2312" w:eastAsia="楷体_GB2312" w:hAnsi="华文楷体" w:hint="eastAsia"/>
          <w:sz w:val="36"/>
          <w:szCs w:val="30"/>
        </w:rPr>
        <w:t>学  号：</w:t>
      </w:r>
      <w:r w:rsidR="008F2C74">
        <w:rPr>
          <w:rFonts w:ascii="楷体_GB2312" w:eastAsia="楷体_GB2312" w:hAnsi="华文楷体" w:hint="eastAsia"/>
          <w:sz w:val="36"/>
          <w:szCs w:val="30"/>
        </w:rPr>
        <w:t>2</w:t>
      </w:r>
      <w:r w:rsidR="008F2C74">
        <w:rPr>
          <w:rFonts w:ascii="楷体_GB2312" w:eastAsia="楷体_GB2312" w:hAnsi="华文楷体"/>
          <w:sz w:val="36"/>
          <w:szCs w:val="30"/>
        </w:rPr>
        <w:t>01900800413</w:t>
      </w:r>
    </w:p>
    <w:p w14:paraId="7388539C" w14:textId="62BFC5F1" w:rsidR="00CA62EE" w:rsidRDefault="00CA62EE" w:rsidP="00CA62EE">
      <w:pPr>
        <w:spacing w:line="120" w:lineRule="atLeast"/>
        <w:ind w:firstLineChars="500" w:firstLine="1800"/>
        <w:rPr>
          <w:rFonts w:ascii="楷体_GB2312" w:eastAsia="楷体_GB2312" w:hAnsi="华文楷体"/>
          <w:sz w:val="36"/>
          <w:szCs w:val="30"/>
        </w:rPr>
      </w:pPr>
      <w:r>
        <w:rPr>
          <w:rFonts w:ascii="楷体_GB2312" w:eastAsia="楷体_GB2312" w:hAnsi="华文楷体" w:hint="eastAsia"/>
          <w:sz w:val="36"/>
          <w:szCs w:val="30"/>
        </w:rPr>
        <w:t xml:space="preserve">姓  名： </w:t>
      </w:r>
      <w:r w:rsidR="008F2C74">
        <w:rPr>
          <w:rFonts w:ascii="楷体_GB2312" w:eastAsia="楷体_GB2312" w:hAnsi="华文楷体" w:hint="eastAsia"/>
          <w:sz w:val="36"/>
          <w:szCs w:val="30"/>
        </w:rPr>
        <w:t>左长盛</w:t>
      </w:r>
    </w:p>
    <w:p w14:paraId="4FFC755E" w14:textId="3312BB2E" w:rsidR="00CA62EE" w:rsidRDefault="00CA62EE" w:rsidP="00CA62EE">
      <w:pPr>
        <w:spacing w:line="120" w:lineRule="atLeast"/>
        <w:ind w:firstLineChars="500" w:firstLine="1800"/>
        <w:rPr>
          <w:rFonts w:ascii="楷体_GB2312" w:eastAsia="楷体_GB2312" w:hAnsi="华文楷体"/>
          <w:sz w:val="36"/>
          <w:szCs w:val="30"/>
        </w:rPr>
      </w:pPr>
      <w:r>
        <w:rPr>
          <w:rFonts w:ascii="楷体_GB2312" w:eastAsia="楷体_GB2312" w:hAnsi="华文楷体" w:hint="eastAsia"/>
          <w:sz w:val="36"/>
          <w:szCs w:val="30"/>
        </w:rPr>
        <w:t>时  间：20</w:t>
      </w:r>
      <w:r w:rsidR="00DD51C5">
        <w:rPr>
          <w:rFonts w:ascii="楷体_GB2312" w:eastAsia="楷体_GB2312" w:hAnsi="华文楷体"/>
          <w:sz w:val="36"/>
          <w:szCs w:val="30"/>
        </w:rPr>
        <w:t>2</w:t>
      </w:r>
      <w:r w:rsidR="00A64F4C">
        <w:rPr>
          <w:rFonts w:ascii="楷体_GB2312" w:eastAsia="楷体_GB2312" w:hAnsi="华文楷体" w:hint="eastAsia"/>
          <w:sz w:val="36"/>
          <w:szCs w:val="30"/>
        </w:rPr>
        <w:t>1</w:t>
      </w:r>
      <w:r>
        <w:rPr>
          <w:rFonts w:ascii="楷体_GB2312" w:eastAsia="楷体_GB2312" w:hAnsi="华文楷体" w:hint="eastAsia"/>
          <w:sz w:val="36"/>
          <w:szCs w:val="30"/>
        </w:rPr>
        <w:t>-</w:t>
      </w:r>
      <w:r w:rsidR="00B80C0C">
        <w:rPr>
          <w:rFonts w:ascii="楷体_GB2312" w:eastAsia="楷体_GB2312" w:hAnsi="华文楷体"/>
          <w:sz w:val="36"/>
          <w:szCs w:val="30"/>
        </w:rPr>
        <w:t>10</w:t>
      </w:r>
      <w:r>
        <w:rPr>
          <w:rFonts w:ascii="楷体_GB2312" w:eastAsia="楷体_GB2312" w:hAnsi="华文楷体" w:hint="eastAsia"/>
          <w:sz w:val="36"/>
          <w:szCs w:val="30"/>
        </w:rPr>
        <w:t>-</w:t>
      </w:r>
      <w:r w:rsidR="00B80C0C">
        <w:rPr>
          <w:rFonts w:ascii="楷体_GB2312" w:eastAsia="楷体_GB2312" w:hAnsi="华文楷体"/>
          <w:sz w:val="36"/>
          <w:szCs w:val="30"/>
        </w:rPr>
        <w:t>20</w:t>
      </w:r>
    </w:p>
    <w:p w14:paraId="232F6DFE" w14:textId="77777777" w:rsidR="00CA62EE" w:rsidRDefault="00CA62EE">
      <w:pPr>
        <w:jc w:val="center"/>
        <w:rPr>
          <w:rFonts w:ascii="华文楷体" w:eastAsia="华文楷体" w:hAnsi="华文楷体"/>
          <w:sz w:val="36"/>
          <w:szCs w:val="36"/>
        </w:rPr>
      </w:pPr>
    </w:p>
    <w:p w14:paraId="6D9B70C1" w14:textId="77777777" w:rsidR="00467C64" w:rsidRDefault="00467C64">
      <w:pPr>
        <w:jc w:val="center"/>
        <w:rPr>
          <w:rFonts w:ascii="华文楷体" w:eastAsia="华文楷体" w:hAnsi="华文楷体"/>
          <w:sz w:val="36"/>
          <w:szCs w:val="36"/>
        </w:rPr>
      </w:pPr>
    </w:p>
    <w:p w14:paraId="7F4180E3" w14:textId="77777777" w:rsidR="00CB1D44" w:rsidRDefault="00CB1D44" w:rsidP="008658F2">
      <w:pPr>
        <w:spacing w:line="360" w:lineRule="auto"/>
        <w:jc w:val="center"/>
        <w:rPr>
          <w:b/>
          <w:sz w:val="36"/>
          <w:szCs w:val="36"/>
        </w:rPr>
        <w:sectPr w:rsidR="00CB1D44" w:rsidSect="00A54319">
          <w:headerReference w:type="default" r:id="rId7"/>
          <w:footerReference w:type="even" r:id="rId8"/>
          <w:headerReference w:type="first" r:id="rId9"/>
          <w:pgSz w:w="11906" w:h="16838"/>
          <w:pgMar w:top="1440" w:right="1800" w:bottom="1440" w:left="1800" w:header="851" w:footer="992" w:gutter="0"/>
          <w:cols w:space="425"/>
          <w:docGrid w:type="lines" w:linePitch="312"/>
        </w:sectPr>
      </w:pPr>
    </w:p>
    <w:p w14:paraId="0EFA9082" w14:textId="77777777" w:rsidR="00BE302C" w:rsidRPr="007E0002" w:rsidRDefault="00BE302C" w:rsidP="007E0002">
      <w:pPr>
        <w:jc w:val="center"/>
        <w:rPr>
          <w:b/>
          <w:sz w:val="28"/>
          <w:szCs w:val="28"/>
        </w:rPr>
      </w:pPr>
      <w:bookmarkStart w:id="0" w:name="_Toc120885669"/>
      <w:r w:rsidRPr="007E0002">
        <w:rPr>
          <w:rFonts w:hint="eastAsia"/>
          <w:b/>
          <w:sz w:val="28"/>
          <w:szCs w:val="28"/>
        </w:rPr>
        <w:lastRenderedPageBreak/>
        <w:t>目</w:t>
      </w:r>
      <w:r w:rsidRPr="007E0002">
        <w:rPr>
          <w:rFonts w:hint="eastAsia"/>
          <w:b/>
          <w:sz w:val="28"/>
          <w:szCs w:val="28"/>
        </w:rPr>
        <w:t xml:space="preserve">  </w:t>
      </w:r>
      <w:r w:rsidRPr="007E0002">
        <w:rPr>
          <w:rFonts w:hint="eastAsia"/>
          <w:b/>
          <w:sz w:val="28"/>
          <w:szCs w:val="28"/>
        </w:rPr>
        <w:t>录</w:t>
      </w:r>
      <w:bookmarkEnd w:id="0"/>
    </w:p>
    <w:p w14:paraId="3D86916F" w14:textId="77777777" w:rsidR="00CE6224" w:rsidRDefault="00F6397A">
      <w:pPr>
        <w:pStyle w:val="13"/>
        <w:tabs>
          <w:tab w:val="right" w:leader="dot" w:pos="8302"/>
        </w:tabs>
        <w:rPr>
          <w:b w:val="0"/>
          <w:caps w:val="0"/>
          <w:noProof/>
          <w:sz w:val="21"/>
          <w:szCs w:val="24"/>
        </w:rPr>
      </w:pPr>
      <w:r>
        <w:rPr>
          <w:caps w:val="0"/>
          <w:sz w:val="28"/>
        </w:rPr>
        <w:fldChar w:fldCharType="begin"/>
      </w:r>
      <w:r>
        <w:rPr>
          <w:caps w:val="0"/>
          <w:sz w:val="28"/>
        </w:rPr>
        <w:instrText xml:space="preserve"> </w:instrText>
      </w:r>
      <w:r>
        <w:rPr>
          <w:rFonts w:hint="eastAsia"/>
          <w:caps w:val="0"/>
          <w:sz w:val="28"/>
        </w:rPr>
        <w:instrText>TOC \o "2-3" \t "</w:instrText>
      </w:r>
      <w:r>
        <w:rPr>
          <w:rFonts w:hint="eastAsia"/>
          <w:caps w:val="0"/>
          <w:sz w:val="28"/>
        </w:rPr>
        <w:instrText>标题</w:instrText>
      </w:r>
      <w:r>
        <w:rPr>
          <w:rFonts w:hint="eastAsia"/>
          <w:caps w:val="0"/>
          <w:sz w:val="28"/>
        </w:rPr>
        <w:instrText xml:space="preserve"> 1,1,</w:instrText>
      </w:r>
      <w:r>
        <w:rPr>
          <w:rFonts w:hint="eastAsia"/>
          <w:caps w:val="0"/>
          <w:sz w:val="28"/>
        </w:rPr>
        <w:instrText>附录</w:instrText>
      </w:r>
      <w:r>
        <w:rPr>
          <w:rFonts w:hint="eastAsia"/>
          <w:caps w:val="0"/>
          <w:sz w:val="28"/>
        </w:rPr>
        <w:instrText xml:space="preserve"> 1,1"</w:instrText>
      </w:r>
      <w:r>
        <w:rPr>
          <w:caps w:val="0"/>
          <w:sz w:val="28"/>
        </w:rPr>
        <w:instrText xml:space="preserve"> </w:instrText>
      </w:r>
      <w:r>
        <w:rPr>
          <w:caps w:val="0"/>
          <w:sz w:val="28"/>
        </w:rPr>
        <w:fldChar w:fldCharType="separate"/>
      </w:r>
      <w:r w:rsidR="00CE6224">
        <w:rPr>
          <w:noProof/>
        </w:rPr>
        <w:t>1</w:t>
      </w:r>
      <w:r w:rsidR="00CE6224">
        <w:rPr>
          <w:rFonts w:hint="eastAsia"/>
          <w:noProof/>
        </w:rPr>
        <w:t xml:space="preserve"> </w:t>
      </w:r>
      <w:r w:rsidR="00CE6224">
        <w:rPr>
          <w:rFonts w:hint="eastAsia"/>
          <w:noProof/>
        </w:rPr>
        <w:t>实验要求</w:t>
      </w:r>
      <w:r w:rsidR="00CE6224">
        <w:rPr>
          <w:noProof/>
        </w:rPr>
        <w:tab/>
      </w:r>
      <w:r w:rsidR="00CE6224">
        <w:rPr>
          <w:noProof/>
        </w:rPr>
        <w:fldChar w:fldCharType="begin"/>
      </w:r>
      <w:r w:rsidR="00CE6224">
        <w:rPr>
          <w:noProof/>
        </w:rPr>
        <w:instrText xml:space="preserve"> PAGEREF _Toc272090754 \h </w:instrText>
      </w:r>
      <w:r w:rsidR="00CE6224">
        <w:rPr>
          <w:noProof/>
        </w:rPr>
      </w:r>
      <w:r w:rsidR="00CE6224">
        <w:rPr>
          <w:noProof/>
        </w:rPr>
        <w:fldChar w:fldCharType="separate"/>
      </w:r>
      <w:r w:rsidR="00CE6224">
        <w:rPr>
          <w:noProof/>
        </w:rPr>
        <w:t>1</w:t>
      </w:r>
      <w:r w:rsidR="00CE6224">
        <w:rPr>
          <w:noProof/>
        </w:rPr>
        <w:fldChar w:fldCharType="end"/>
      </w:r>
    </w:p>
    <w:p w14:paraId="6E8630BA" w14:textId="77777777" w:rsidR="00CE6224" w:rsidRDefault="00CE6224">
      <w:pPr>
        <w:pStyle w:val="13"/>
        <w:tabs>
          <w:tab w:val="right" w:leader="dot" w:pos="8302"/>
        </w:tabs>
        <w:rPr>
          <w:b w:val="0"/>
          <w:caps w:val="0"/>
          <w:noProof/>
          <w:sz w:val="21"/>
          <w:szCs w:val="24"/>
        </w:rPr>
      </w:pPr>
      <w:r>
        <w:rPr>
          <w:noProof/>
        </w:rPr>
        <w:t>2</w:t>
      </w:r>
      <w:r>
        <w:rPr>
          <w:rFonts w:hint="eastAsia"/>
          <w:noProof/>
        </w:rPr>
        <w:t xml:space="preserve"> </w:t>
      </w:r>
      <w:r>
        <w:rPr>
          <w:rFonts w:hint="eastAsia"/>
          <w:noProof/>
        </w:rPr>
        <w:t>实验过程及结果</w:t>
      </w:r>
      <w:r>
        <w:rPr>
          <w:noProof/>
        </w:rPr>
        <w:tab/>
      </w:r>
      <w:r>
        <w:rPr>
          <w:noProof/>
        </w:rPr>
        <w:fldChar w:fldCharType="begin"/>
      </w:r>
      <w:r>
        <w:rPr>
          <w:noProof/>
        </w:rPr>
        <w:instrText xml:space="preserve"> PAGEREF _Toc272090755 \h </w:instrText>
      </w:r>
      <w:r>
        <w:rPr>
          <w:noProof/>
        </w:rPr>
      </w:r>
      <w:r>
        <w:rPr>
          <w:noProof/>
        </w:rPr>
        <w:fldChar w:fldCharType="separate"/>
      </w:r>
      <w:r>
        <w:rPr>
          <w:noProof/>
        </w:rPr>
        <w:t>1</w:t>
      </w:r>
      <w:r>
        <w:rPr>
          <w:noProof/>
        </w:rPr>
        <w:fldChar w:fldCharType="end"/>
      </w:r>
    </w:p>
    <w:p w14:paraId="2D0854DF" w14:textId="77777777" w:rsidR="00CE6224" w:rsidRDefault="00CE6224">
      <w:pPr>
        <w:pStyle w:val="21"/>
        <w:tabs>
          <w:tab w:val="right" w:leader="dot" w:pos="8302"/>
        </w:tabs>
        <w:rPr>
          <w:smallCaps w:val="0"/>
          <w:noProof/>
          <w:sz w:val="21"/>
          <w:szCs w:val="24"/>
        </w:rPr>
      </w:pPr>
      <w:r>
        <w:rPr>
          <w:noProof/>
        </w:rPr>
        <w:t>2.1</w:t>
      </w:r>
      <w:r>
        <w:rPr>
          <w:rFonts w:hint="eastAsia"/>
          <w:noProof/>
        </w:rPr>
        <w:t xml:space="preserve"> </w:t>
      </w:r>
      <w:r>
        <w:rPr>
          <w:rFonts w:hint="eastAsia"/>
          <w:noProof/>
        </w:rPr>
        <w:t>创建工程</w:t>
      </w:r>
      <w:r>
        <w:rPr>
          <w:noProof/>
        </w:rPr>
        <w:tab/>
      </w:r>
      <w:r>
        <w:rPr>
          <w:noProof/>
        </w:rPr>
        <w:fldChar w:fldCharType="begin"/>
      </w:r>
      <w:r>
        <w:rPr>
          <w:noProof/>
        </w:rPr>
        <w:instrText xml:space="preserve"> PAGEREF _Toc272090756 \h </w:instrText>
      </w:r>
      <w:r>
        <w:rPr>
          <w:noProof/>
        </w:rPr>
      </w:r>
      <w:r>
        <w:rPr>
          <w:noProof/>
        </w:rPr>
        <w:fldChar w:fldCharType="separate"/>
      </w:r>
      <w:r>
        <w:rPr>
          <w:noProof/>
        </w:rPr>
        <w:t>1</w:t>
      </w:r>
      <w:r>
        <w:rPr>
          <w:noProof/>
        </w:rPr>
        <w:fldChar w:fldCharType="end"/>
      </w:r>
    </w:p>
    <w:p w14:paraId="33ACA7E2" w14:textId="77777777" w:rsidR="00CE6224" w:rsidRDefault="00CE6224">
      <w:pPr>
        <w:pStyle w:val="21"/>
        <w:tabs>
          <w:tab w:val="right" w:leader="dot" w:pos="8302"/>
        </w:tabs>
        <w:rPr>
          <w:smallCaps w:val="0"/>
          <w:noProof/>
          <w:sz w:val="21"/>
          <w:szCs w:val="24"/>
        </w:rPr>
      </w:pPr>
      <w:r>
        <w:rPr>
          <w:noProof/>
        </w:rPr>
        <w:t>2.2</w:t>
      </w:r>
      <w:r>
        <w:rPr>
          <w:rFonts w:hint="eastAsia"/>
          <w:noProof/>
        </w:rPr>
        <w:t xml:space="preserve"> </w:t>
      </w:r>
      <w:r>
        <w:rPr>
          <w:rFonts w:hint="eastAsia"/>
          <w:noProof/>
        </w:rPr>
        <w:t>程序流程和数据模型分析</w:t>
      </w:r>
      <w:r>
        <w:rPr>
          <w:noProof/>
        </w:rPr>
        <w:tab/>
      </w:r>
      <w:r>
        <w:rPr>
          <w:noProof/>
        </w:rPr>
        <w:fldChar w:fldCharType="begin"/>
      </w:r>
      <w:r>
        <w:rPr>
          <w:noProof/>
        </w:rPr>
        <w:instrText xml:space="preserve"> PAGEREF _Toc272090757 \h </w:instrText>
      </w:r>
      <w:r>
        <w:rPr>
          <w:noProof/>
        </w:rPr>
      </w:r>
      <w:r>
        <w:rPr>
          <w:noProof/>
        </w:rPr>
        <w:fldChar w:fldCharType="separate"/>
      </w:r>
      <w:r>
        <w:rPr>
          <w:noProof/>
        </w:rPr>
        <w:t>1</w:t>
      </w:r>
      <w:r>
        <w:rPr>
          <w:noProof/>
        </w:rPr>
        <w:fldChar w:fldCharType="end"/>
      </w:r>
    </w:p>
    <w:p w14:paraId="01B15DC6" w14:textId="77777777" w:rsidR="00CE6224" w:rsidRDefault="00CE6224">
      <w:pPr>
        <w:pStyle w:val="21"/>
        <w:tabs>
          <w:tab w:val="right" w:leader="dot" w:pos="8302"/>
        </w:tabs>
        <w:rPr>
          <w:smallCaps w:val="0"/>
          <w:noProof/>
          <w:sz w:val="21"/>
          <w:szCs w:val="24"/>
        </w:rPr>
      </w:pPr>
      <w:r>
        <w:rPr>
          <w:noProof/>
        </w:rPr>
        <w:t>2.3</w:t>
      </w:r>
      <w:r>
        <w:rPr>
          <w:rFonts w:hint="eastAsia"/>
          <w:noProof/>
        </w:rPr>
        <w:t xml:space="preserve"> </w:t>
      </w:r>
      <w:r>
        <w:rPr>
          <w:rFonts w:hint="eastAsia"/>
          <w:noProof/>
        </w:rPr>
        <w:t>问题及解决方案</w:t>
      </w:r>
      <w:r>
        <w:rPr>
          <w:noProof/>
        </w:rPr>
        <w:tab/>
      </w:r>
      <w:r>
        <w:rPr>
          <w:noProof/>
        </w:rPr>
        <w:fldChar w:fldCharType="begin"/>
      </w:r>
      <w:r>
        <w:rPr>
          <w:noProof/>
        </w:rPr>
        <w:instrText xml:space="preserve"> PAGEREF _Toc272090758 \h </w:instrText>
      </w:r>
      <w:r>
        <w:rPr>
          <w:noProof/>
        </w:rPr>
      </w:r>
      <w:r>
        <w:rPr>
          <w:noProof/>
        </w:rPr>
        <w:fldChar w:fldCharType="separate"/>
      </w:r>
      <w:r>
        <w:rPr>
          <w:noProof/>
        </w:rPr>
        <w:t>1</w:t>
      </w:r>
      <w:r>
        <w:rPr>
          <w:noProof/>
        </w:rPr>
        <w:fldChar w:fldCharType="end"/>
      </w:r>
    </w:p>
    <w:p w14:paraId="0C673226" w14:textId="77777777" w:rsidR="00CE6224" w:rsidRDefault="00CE6224">
      <w:pPr>
        <w:pStyle w:val="13"/>
        <w:tabs>
          <w:tab w:val="right" w:leader="dot" w:pos="8302"/>
        </w:tabs>
        <w:rPr>
          <w:b w:val="0"/>
          <w:caps w:val="0"/>
          <w:noProof/>
          <w:sz w:val="21"/>
          <w:szCs w:val="24"/>
        </w:rPr>
      </w:pPr>
      <w:r>
        <w:rPr>
          <w:noProof/>
        </w:rPr>
        <w:t>3</w:t>
      </w:r>
      <w:r>
        <w:rPr>
          <w:rFonts w:hint="eastAsia"/>
          <w:noProof/>
        </w:rPr>
        <w:t xml:space="preserve"> </w:t>
      </w:r>
      <w:r>
        <w:rPr>
          <w:rFonts w:hint="eastAsia"/>
          <w:noProof/>
        </w:rPr>
        <w:t>实验总结</w:t>
      </w:r>
      <w:r>
        <w:rPr>
          <w:noProof/>
        </w:rPr>
        <w:tab/>
      </w:r>
      <w:r>
        <w:rPr>
          <w:noProof/>
        </w:rPr>
        <w:fldChar w:fldCharType="begin"/>
      </w:r>
      <w:r>
        <w:rPr>
          <w:noProof/>
        </w:rPr>
        <w:instrText xml:space="preserve"> PAGEREF _Toc272090759 \h </w:instrText>
      </w:r>
      <w:r>
        <w:rPr>
          <w:noProof/>
        </w:rPr>
      </w:r>
      <w:r>
        <w:rPr>
          <w:noProof/>
        </w:rPr>
        <w:fldChar w:fldCharType="separate"/>
      </w:r>
      <w:r>
        <w:rPr>
          <w:noProof/>
        </w:rPr>
        <w:t>1</w:t>
      </w:r>
      <w:r>
        <w:rPr>
          <w:noProof/>
        </w:rPr>
        <w:fldChar w:fldCharType="end"/>
      </w:r>
    </w:p>
    <w:p w14:paraId="6DFB9EA4" w14:textId="77777777" w:rsidR="00CE6224" w:rsidRDefault="00CE6224">
      <w:pPr>
        <w:pStyle w:val="13"/>
        <w:tabs>
          <w:tab w:val="right" w:leader="dot" w:pos="8302"/>
        </w:tabs>
        <w:rPr>
          <w:b w:val="0"/>
          <w:caps w:val="0"/>
          <w:noProof/>
          <w:sz w:val="21"/>
          <w:szCs w:val="24"/>
        </w:rPr>
      </w:pPr>
      <w:r>
        <w:rPr>
          <w:rFonts w:hint="eastAsia"/>
          <w:noProof/>
        </w:rPr>
        <w:t>附录</w:t>
      </w:r>
      <w:r>
        <w:rPr>
          <w:noProof/>
        </w:rPr>
        <w:t xml:space="preserve"> </w:t>
      </w:r>
      <w:r>
        <w:rPr>
          <w:rFonts w:hint="eastAsia"/>
          <w:noProof/>
        </w:rPr>
        <w:t>关键代码</w:t>
      </w:r>
      <w:r>
        <w:rPr>
          <w:noProof/>
        </w:rPr>
        <w:tab/>
      </w:r>
      <w:r>
        <w:rPr>
          <w:noProof/>
        </w:rPr>
        <w:fldChar w:fldCharType="begin"/>
      </w:r>
      <w:r>
        <w:rPr>
          <w:noProof/>
        </w:rPr>
        <w:instrText xml:space="preserve"> PAGEREF _Toc272090760 \h </w:instrText>
      </w:r>
      <w:r>
        <w:rPr>
          <w:noProof/>
        </w:rPr>
      </w:r>
      <w:r>
        <w:rPr>
          <w:noProof/>
        </w:rPr>
        <w:fldChar w:fldCharType="separate"/>
      </w:r>
      <w:r>
        <w:rPr>
          <w:noProof/>
        </w:rPr>
        <w:t>1</w:t>
      </w:r>
      <w:r>
        <w:rPr>
          <w:noProof/>
        </w:rPr>
        <w:fldChar w:fldCharType="end"/>
      </w:r>
    </w:p>
    <w:p w14:paraId="6901EB4F" w14:textId="77777777" w:rsidR="00B90326" w:rsidRDefault="00F6397A" w:rsidP="00B32117">
      <w:pPr>
        <w:pStyle w:val="13"/>
        <w:tabs>
          <w:tab w:val="right" w:leader="dot" w:pos="8302"/>
        </w:tabs>
        <w:rPr>
          <w:caps w:val="0"/>
          <w:sz w:val="28"/>
        </w:rPr>
      </w:pPr>
      <w:r>
        <w:rPr>
          <w:caps w:val="0"/>
          <w:sz w:val="28"/>
        </w:rPr>
        <w:fldChar w:fldCharType="end"/>
      </w:r>
    </w:p>
    <w:p w14:paraId="09AD1C6E" w14:textId="77777777" w:rsidR="00510F8C" w:rsidRDefault="00510F8C" w:rsidP="00510F8C"/>
    <w:p w14:paraId="51285C8F" w14:textId="77777777" w:rsidR="00C620F2" w:rsidRDefault="00C620F2" w:rsidP="00510F8C"/>
    <w:p w14:paraId="1473C76C" w14:textId="77777777" w:rsidR="00C620F2" w:rsidRDefault="00C620F2" w:rsidP="00510F8C"/>
    <w:p w14:paraId="38B63C2C" w14:textId="77777777" w:rsidR="00C620F2" w:rsidRDefault="00C620F2" w:rsidP="00510F8C"/>
    <w:p w14:paraId="422F37D4" w14:textId="77777777" w:rsidR="00C620F2" w:rsidRDefault="00C620F2" w:rsidP="00510F8C">
      <w:pPr>
        <w:sectPr w:rsidR="00C620F2" w:rsidSect="00B90326">
          <w:headerReference w:type="even" r:id="rId10"/>
          <w:footerReference w:type="default" r:id="rId11"/>
          <w:footerReference w:type="first" r:id="rId12"/>
          <w:pgSz w:w="11906" w:h="16838"/>
          <w:pgMar w:top="1440" w:right="1797" w:bottom="1440" w:left="1797" w:header="851" w:footer="992" w:gutter="0"/>
          <w:pgNumType w:fmt="upperRoman" w:start="1"/>
          <w:cols w:space="425"/>
          <w:docGrid w:type="lines" w:linePitch="312"/>
        </w:sectPr>
      </w:pPr>
    </w:p>
    <w:p w14:paraId="287DA3AC" w14:textId="77777777" w:rsidR="00510F8C" w:rsidRDefault="00510F8C" w:rsidP="00510F8C"/>
    <w:p w14:paraId="76FCC749" w14:textId="77777777" w:rsidR="006343C5" w:rsidRDefault="00CA62EE" w:rsidP="00EE29E6">
      <w:pPr>
        <w:pStyle w:val="11"/>
      </w:pPr>
      <w:bookmarkStart w:id="1" w:name="_Toc272090754"/>
      <w:r>
        <w:rPr>
          <w:rFonts w:hint="eastAsia"/>
        </w:rPr>
        <w:t>实验要求</w:t>
      </w:r>
      <w:bookmarkEnd w:id="1"/>
    </w:p>
    <w:p w14:paraId="5A763880" w14:textId="77777777" w:rsidR="000C589C" w:rsidRDefault="000C589C" w:rsidP="000C589C">
      <w:pPr>
        <w:numPr>
          <w:ilvl w:val="0"/>
          <w:numId w:val="38"/>
        </w:numPr>
      </w:pPr>
      <w:r w:rsidRPr="00F05B0D">
        <w:rPr>
          <w:rFonts w:hint="eastAsia"/>
        </w:rPr>
        <w:t>改进</w:t>
      </w:r>
      <w:proofErr w:type="spellStart"/>
      <w:r w:rsidRPr="00F05B0D">
        <w:rPr>
          <w:rFonts w:hint="eastAsia"/>
        </w:rPr>
        <w:t>ChildWin</w:t>
      </w:r>
      <w:proofErr w:type="spellEnd"/>
      <w:r w:rsidRPr="00F05B0D">
        <w:rPr>
          <w:rFonts w:hint="eastAsia"/>
        </w:rPr>
        <w:t>示例程序，在子窗口内显示出窗口特定信息（窗口</w:t>
      </w:r>
      <w:r w:rsidRPr="00F05B0D">
        <w:rPr>
          <w:rFonts w:hint="eastAsia"/>
        </w:rPr>
        <w:t>ID</w:t>
      </w:r>
      <w:r w:rsidRPr="00F05B0D">
        <w:rPr>
          <w:rFonts w:hint="eastAsia"/>
        </w:rPr>
        <w:t>号）；</w:t>
      </w:r>
      <w:r>
        <w:rPr>
          <w:rFonts w:hint="eastAsia"/>
        </w:rPr>
        <w:t>尝试在</w:t>
      </w:r>
      <w:r w:rsidRPr="00F05B0D">
        <w:rPr>
          <w:rFonts w:hint="eastAsia"/>
        </w:rPr>
        <w:t>每个子窗口</w:t>
      </w:r>
      <w:r>
        <w:rPr>
          <w:rFonts w:hint="eastAsia"/>
        </w:rPr>
        <w:t>中绘制特定颜色的矩形</w:t>
      </w:r>
    </w:p>
    <w:p w14:paraId="04625F72" w14:textId="77777777" w:rsidR="000C589C" w:rsidRDefault="000C589C" w:rsidP="000C589C">
      <w:pPr>
        <w:ind w:left="420"/>
      </w:pPr>
    </w:p>
    <w:p w14:paraId="4CF43CD4" w14:textId="77777777" w:rsidR="000C589C" w:rsidRDefault="000C589C" w:rsidP="000C589C">
      <w:pPr>
        <w:numPr>
          <w:ilvl w:val="1"/>
          <w:numId w:val="38"/>
        </w:numPr>
      </w:pPr>
      <w:r>
        <w:rPr>
          <w:rFonts w:hint="eastAsia"/>
        </w:rPr>
        <w:t>在子窗口的窗口过程函数的刷新处理消息中增添处理代码；</w:t>
      </w:r>
    </w:p>
    <w:p w14:paraId="50CE757E" w14:textId="77777777" w:rsidR="000C589C" w:rsidRDefault="000C589C" w:rsidP="000C589C">
      <w:pPr>
        <w:numPr>
          <w:ilvl w:val="1"/>
          <w:numId w:val="38"/>
        </w:numPr>
      </w:pPr>
      <w:r>
        <w:rPr>
          <w:rFonts w:hint="eastAsia"/>
        </w:rPr>
        <w:t>用</w:t>
      </w:r>
      <w:proofErr w:type="spellStart"/>
      <w:r>
        <w:rPr>
          <w:rFonts w:hint="eastAsia"/>
        </w:rPr>
        <w:t>GetWindowLong</w:t>
      </w:r>
      <w:proofErr w:type="spellEnd"/>
      <w:r>
        <w:rPr>
          <w:rFonts w:hint="eastAsia"/>
        </w:rPr>
        <w:t>函数取出子窗口</w:t>
      </w:r>
      <w:r>
        <w:rPr>
          <w:rFonts w:hint="eastAsia"/>
        </w:rPr>
        <w:t>ID</w:t>
      </w:r>
      <w:r>
        <w:rPr>
          <w:rFonts w:hint="eastAsia"/>
        </w:rPr>
        <w:t>；</w:t>
      </w:r>
    </w:p>
    <w:p w14:paraId="1B7E52DE" w14:textId="77777777" w:rsidR="000C589C" w:rsidRDefault="000C589C" w:rsidP="000C589C">
      <w:pPr>
        <w:numPr>
          <w:ilvl w:val="1"/>
          <w:numId w:val="38"/>
        </w:numPr>
      </w:pPr>
      <w:r>
        <w:rPr>
          <w:rFonts w:hint="eastAsia"/>
        </w:rPr>
        <w:t>根据子窗口</w:t>
      </w:r>
      <w:r>
        <w:rPr>
          <w:rFonts w:hint="eastAsia"/>
        </w:rPr>
        <w:t>ID</w:t>
      </w:r>
      <w:r>
        <w:rPr>
          <w:rFonts w:hint="eastAsia"/>
        </w:rPr>
        <w:t>设定子窗口内需要显示的信息（使用</w:t>
      </w:r>
      <w:proofErr w:type="spellStart"/>
      <w:r>
        <w:rPr>
          <w:rFonts w:hint="eastAsia"/>
        </w:rPr>
        <w:t>wsprintf</w:t>
      </w:r>
      <w:proofErr w:type="spellEnd"/>
      <w:r>
        <w:rPr>
          <w:rFonts w:hint="eastAsia"/>
        </w:rPr>
        <w:t>函数组织待显示的字符串）</w:t>
      </w:r>
    </w:p>
    <w:p w14:paraId="583DDE4C" w14:textId="77777777" w:rsidR="000C589C" w:rsidRDefault="000C589C" w:rsidP="000C589C">
      <w:pPr>
        <w:numPr>
          <w:ilvl w:val="1"/>
          <w:numId w:val="38"/>
        </w:numPr>
      </w:pPr>
      <w:r>
        <w:rPr>
          <w:rFonts w:hint="eastAsia"/>
        </w:rPr>
        <w:t>尝试在子窗口中绘制特定颜色的矩形（使用</w:t>
      </w:r>
      <w:proofErr w:type="spellStart"/>
      <w:r>
        <w:rPr>
          <w:rFonts w:hint="eastAsia"/>
        </w:rPr>
        <w:t>CreateSolidBrush</w:t>
      </w:r>
      <w:proofErr w:type="spellEnd"/>
      <w:r>
        <w:rPr>
          <w:rFonts w:hint="eastAsia"/>
        </w:rPr>
        <w:t>、</w:t>
      </w:r>
      <w:r>
        <w:rPr>
          <w:rFonts w:hint="eastAsia"/>
        </w:rPr>
        <w:t>Rectangle</w:t>
      </w:r>
      <w:r>
        <w:rPr>
          <w:rFonts w:hint="eastAsia"/>
        </w:rPr>
        <w:t>函数）</w:t>
      </w:r>
    </w:p>
    <w:p w14:paraId="5885E6AB" w14:textId="77777777" w:rsidR="000C589C" w:rsidRDefault="000C589C" w:rsidP="000C589C">
      <w:pPr>
        <w:ind w:left="420"/>
      </w:pPr>
    </w:p>
    <w:p w14:paraId="23EF1EE4" w14:textId="77777777" w:rsidR="000C589C" w:rsidRDefault="000C589C" w:rsidP="000C589C">
      <w:pPr>
        <w:numPr>
          <w:ilvl w:val="0"/>
          <w:numId w:val="38"/>
        </w:numPr>
      </w:pPr>
      <w:r>
        <w:rPr>
          <w:rFonts w:hint="eastAsia"/>
        </w:rPr>
        <w:t>跟踪消息传递过程</w:t>
      </w:r>
    </w:p>
    <w:p w14:paraId="2780D278" w14:textId="77777777" w:rsidR="000C589C" w:rsidRDefault="000C589C" w:rsidP="000C589C">
      <w:pPr>
        <w:numPr>
          <w:ilvl w:val="1"/>
          <w:numId w:val="38"/>
        </w:numPr>
      </w:pPr>
      <w:r>
        <w:rPr>
          <w:rFonts w:hint="eastAsia"/>
        </w:rPr>
        <w:t>在</w:t>
      </w:r>
      <w:proofErr w:type="spellStart"/>
      <w:r>
        <w:rPr>
          <w:rFonts w:hint="eastAsia"/>
        </w:rPr>
        <w:t>Childwin</w:t>
      </w:r>
      <w:proofErr w:type="spellEnd"/>
      <w:r>
        <w:rPr>
          <w:rFonts w:hint="eastAsia"/>
        </w:rPr>
        <w:t>的主窗口过程函数的</w:t>
      </w:r>
      <w:r>
        <w:rPr>
          <w:rFonts w:hint="eastAsia"/>
        </w:rPr>
        <w:t>WM_CREATE</w:t>
      </w:r>
      <w:r>
        <w:rPr>
          <w:rFonts w:hint="eastAsia"/>
        </w:rPr>
        <w:t>、</w:t>
      </w:r>
      <w:r>
        <w:rPr>
          <w:rFonts w:hint="eastAsia"/>
        </w:rPr>
        <w:t>WM_PAINT</w:t>
      </w:r>
      <w:r>
        <w:rPr>
          <w:rFonts w:hint="eastAsia"/>
        </w:rPr>
        <w:t>、</w:t>
      </w:r>
      <w:r>
        <w:rPr>
          <w:rFonts w:hint="eastAsia"/>
        </w:rPr>
        <w:t>WM_COMMAND</w:t>
      </w:r>
      <w:r>
        <w:rPr>
          <w:rFonts w:hint="eastAsia"/>
        </w:rPr>
        <w:t>、</w:t>
      </w:r>
      <w:r>
        <w:rPr>
          <w:rFonts w:hint="eastAsia"/>
        </w:rPr>
        <w:t>WM_LBUTTONDOWN</w:t>
      </w:r>
      <w:r>
        <w:rPr>
          <w:rFonts w:hint="eastAsia"/>
        </w:rPr>
        <w:t>处设置断点</w:t>
      </w:r>
    </w:p>
    <w:p w14:paraId="1416FD91" w14:textId="77777777" w:rsidR="000C589C" w:rsidRDefault="000C589C" w:rsidP="000C589C">
      <w:pPr>
        <w:numPr>
          <w:ilvl w:val="1"/>
          <w:numId w:val="38"/>
        </w:numPr>
      </w:pPr>
      <w:r>
        <w:rPr>
          <w:rFonts w:hint="eastAsia"/>
        </w:rPr>
        <w:t>在子窗口的</w:t>
      </w:r>
      <w:r>
        <w:rPr>
          <w:rFonts w:hint="eastAsia"/>
        </w:rPr>
        <w:t>WM_CREATE</w:t>
      </w:r>
      <w:r>
        <w:rPr>
          <w:rFonts w:hint="eastAsia"/>
        </w:rPr>
        <w:t>、</w:t>
      </w:r>
      <w:r>
        <w:rPr>
          <w:rFonts w:hint="eastAsia"/>
        </w:rPr>
        <w:t>WM_PAINT</w:t>
      </w:r>
      <w:r>
        <w:rPr>
          <w:rFonts w:hint="eastAsia"/>
        </w:rPr>
        <w:t>、</w:t>
      </w:r>
      <w:r>
        <w:rPr>
          <w:rFonts w:hint="eastAsia"/>
        </w:rPr>
        <w:t>WM_CHILDWIN</w:t>
      </w:r>
      <w:r>
        <w:rPr>
          <w:rFonts w:hint="eastAsia"/>
        </w:rPr>
        <w:t>、</w:t>
      </w:r>
      <w:r>
        <w:rPr>
          <w:rFonts w:hint="eastAsia"/>
        </w:rPr>
        <w:t>WM_LBUTTONDOWN</w:t>
      </w:r>
      <w:r>
        <w:rPr>
          <w:rFonts w:hint="eastAsia"/>
        </w:rPr>
        <w:t>处设置断点</w:t>
      </w:r>
    </w:p>
    <w:p w14:paraId="510A7173" w14:textId="77777777" w:rsidR="000C589C" w:rsidRPr="0017628F" w:rsidRDefault="000C589C" w:rsidP="000C589C">
      <w:pPr>
        <w:numPr>
          <w:ilvl w:val="1"/>
          <w:numId w:val="38"/>
        </w:numPr>
      </w:pPr>
      <w:r>
        <w:rPr>
          <w:rFonts w:hint="eastAsia"/>
        </w:rPr>
        <w:t>运行程序，查看各断点的响应</w:t>
      </w:r>
      <w:r w:rsidRPr="003802D4">
        <w:rPr>
          <w:rFonts w:hint="eastAsia"/>
          <w:b/>
          <w:color w:val="0000FF"/>
        </w:rPr>
        <w:t>过程</w:t>
      </w:r>
      <w:r>
        <w:rPr>
          <w:rFonts w:hint="eastAsia"/>
        </w:rPr>
        <w:t>，以此理解消息传递的次序</w:t>
      </w:r>
    </w:p>
    <w:p w14:paraId="18AF3773" w14:textId="77777777" w:rsidR="000C589C" w:rsidRDefault="000C589C" w:rsidP="000C589C">
      <w:pPr>
        <w:ind w:left="420"/>
      </w:pPr>
    </w:p>
    <w:p w14:paraId="14EEF51F" w14:textId="77777777" w:rsidR="000C589C" w:rsidRPr="009B6B44" w:rsidRDefault="000C589C" w:rsidP="000C589C">
      <w:pPr>
        <w:numPr>
          <w:ilvl w:val="0"/>
          <w:numId w:val="38"/>
        </w:numPr>
        <w:rPr>
          <w:b/>
          <w:color w:val="2E74B5"/>
        </w:rPr>
      </w:pPr>
      <w:r w:rsidRPr="009B6B44">
        <w:rPr>
          <w:rFonts w:hint="eastAsia"/>
          <w:b/>
          <w:color w:val="2E74B5"/>
        </w:rPr>
        <w:t>设计、实现一个软键盘</w:t>
      </w:r>
    </w:p>
    <w:p w14:paraId="2E3E5E89" w14:textId="77777777" w:rsidR="000C589C" w:rsidRDefault="000C589C" w:rsidP="000C589C">
      <w:pPr>
        <w:ind w:left="420"/>
      </w:pPr>
      <w:r w:rsidRPr="00313936">
        <w:rPr>
          <w:rFonts w:hint="eastAsia"/>
        </w:rPr>
        <w:t>用子窗口实现一个软键盘</w:t>
      </w:r>
      <w:r>
        <w:rPr>
          <w:rFonts w:hint="eastAsia"/>
        </w:rPr>
        <w:t>（在窗口的客户区用子窗口绘制一个仿真的键盘）</w:t>
      </w:r>
      <w:r w:rsidRPr="00313936">
        <w:rPr>
          <w:rFonts w:hint="eastAsia"/>
        </w:rPr>
        <w:t>，鼠标点击每个子窗口，可输入不同的字符。将输入的字符显示到</w:t>
      </w:r>
      <w:r>
        <w:rPr>
          <w:rFonts w:hint="eastAsia"/>
        </w:rPr>
        <w:t>窗口中。</w:t>
      </w:r>
    </w:p>
    <w:p w14:paraId="29BD710F" w14:textId="77777777" w:rsidR="000C589C" w:rsidRDefault="000C589C" w:rsidP="000C589C"/>
    <w:p w14:paraId="63A70445" w14:textId="77777777" w:rsidR="000C589C" w:rsidRDefault="000C589C" w:rsidP="000C589C">
      <w:pPr>
        <w:numPr>
          <w:ilvl w:val="0"/>
          <w:numId w:val="38"/>
        </w:numPr>
      </w:pPr>
      <w:r>
        <w:rPr>
          <w:rFonts w:hint="eastAsia"/>
        </w:rPr>
        <w:t>在自己的工作目录中建立新工程用于控件测试〔可以将</w:t>
      </w:r>
      <w:proofErr w:type="spellStart"/>
      <w:r>
        <w:rPr>
          <w:rFonts w:hint="eastAsia"/>
        </w:rPr>
        <w:t>Easywin</w:t>
      </w:r>
      <w:proofErr w:type="spellEnd"/>
      <w:r>
        <w:rPr>
          <w:rFonts w:hint="eastAsia"/>
        </w:rPr>
        <w:t>工程的</w:t>
      </w:r>
      <w:proofErr w:type="spellStart"/>
      <w:r>
        <w:rPr>
          <w:rFonts w:hint="eastAsia"/>
        </w:rPr>
        <w:t>easywin.c</w:t>
      </w:r>
      <w:proofErr w:type="spellEnd"/>
      <w:r>
        <w:rPr>
          <w:rFonts w:hint="eastAsia"/>
        </w:rPr>
        <w:t>拷贝到新工程的目录中，修改文件名为</w:t>
      </w:r>
      <w:r>
        <w:rPr>
          <w:rFonts w:hint="eastAsia"/>
        </w:rPr>
        <w:t>ctltest.cpp</w:t>
      </w:r>
      <w:r>
        <w:rPr>
          <w:rFonts w:hint="eastAsia"/>
        </w:rPr>
        <w:t>（后缀名改为</w:t>
      </w:r>
      <w:r>
        <w:rPr>
          <w:rFonts w:hint="eastAsia"/>
        </w:rPr>
        <w:t>.</w:t>
      </w:r>
      <w:proofErr w:type="spellStart"/>
      <w:r>
        <w:rPr>
          <w:rFonts w:hint="eastAsia"/>
        </w:rPr>
        <w:t>cpp</w:t>
      </w:r>
      <w:proofErr w:type="spellEnd"/>
      <w:r>
        <w:rPr>
          <w:rFonts w:hint="eastAsia"/>
        </w:rPr>
        <w:t>），编译、链接并使程序正常工作（包括修正编译错误）〕。</w:t>
      </w:r>
    </w:p>
    <w:p w14:paraId="195BB145" w14:textId="77777777" w:rsidR="000C589C" w:rsidRDefault="000C589C" w:rsidP="000C589C">
      <w:pPr>
        <w:numPr>
          <w:ilvl w:val="0"/>
          <w:numId w:val="38"/>
        </w:numPr>
      </w:pPr>
      <w:r>
        <w:rPr>
          <w:rFonts w:hint="eastAsia"/>
        </w:rPr>
        <w:t xml:space="preserve">* </w:t>
      </w:r>
      <w:r>
        <w:rPr>
          <w:rFonts w:hint="eastAsia"/>
        </w:rPr>
        <w:t>用</w:t>
      </w:r>
      <w:r>
        <w:rPr>
          <w:rFonts w:hint="eastAsia"/>
        </w:rPr>
        <w:t>Button</w:t>
      </w:r>
      <w:r>
        <w:rPr>
          <w:rFonts w:hint="eastAsia"/>
        </w:rPr>
        <w:t>完成</w:t>
      </w:r>
      <w:r>
        <w:rPr>
          <w:rFonts w:hint="eastAsia"/>
        </w:rPr>
        <w:t>4*</w:t>
      </w:r>
      <w:r>
        <w:rPr>
          <w:rFonts w:hint="eastAsia"/>
        </w:rPr>
        <w:t>所要求的软键盘实现。比较与原有实现的不同之处。</w:t>
      </w:r>
    </w:p>
    <w:p w14:paraId="6DAC749D" w14:textId="77777777" w:rsidR="000C589C" w:rsidRPr="0080680F" w:rsidRDefault="000C589C" w:rsidP="000C589C">
      <w:pPr>
        <w:numPr>
          <w:ilvl w:val="0"/>
          <w:numId w:val="38"/>
        </w:numPr>
      </w:pPr>
      <w:r w:rsidRPr="0080680F">
        <w:rPr>
          <w:rFonts w:hint="eastAsia"/>
        </w:rPr>
        <w:t>创建各种类型的控件子窗口，包括</w:t>
      </w:r>
      <w:r w:rsidRPr="0080680F">
        <w:rPr>
          <w:rFonts w:hint="eastAsia"/>
        </w:rPr>
        <w:t>static</w:t>
      </w:r>
      <w:r w:rsidRPr="0080680F">
        <w:rPr>
          <w:rFonts w:hint="eastAsia"/>
        </w:rPr>
        <w:t>、</w:t>
      </w:r>
      <w:r w:rsidRPr="0080680F">
        <w:rPr>
          <w:rFonts w:hint="eastAsia"/>
        </w:rPr>
        <w:t>edit</w:t>
      </w:r>
      <w:r w:rsidRPr="0080680F">
        <w:rPr>
          <w:rFonts w:hint="eastAsia"/>
        </w:rPr>
        <w:t>、</w:t>
      </w:r>
      <w:proofErr w:type="spellStart"/>
      <w:r w:rsidRPr="0080680F">
        <w:rPr>
          <w:rFonts w:hint="eastAsia"/>
        </w:rPr>
        <w:t>listbox</w:t>
      </w:r>
      <w:proofErr w:type="spellEnd"/>
      <w:r w:rsidRPr="0080680F">
        <w:rPr>
          <w:rFonts w:hint="eastAsia"/>
        </w:rPr>
        <w:t>、</w:t>
      </w:r>
      <w:proofErr w:type="spellStart"/>
      <w:r w:rsidRPr="0080680F">
        <w:rPr>
          <w:rFonts w:hint="eastAsia"/>
          <w:color w:val="FF0000"/>
        </w:rPr>
        <w:t>combobox</w:t>
      </w:r>
      <w:proofErr w:type="spellEnd"/>
      <w:r w:rsidRPr="0080680F">
        <w:rPr>
          <w:rFonts w:hint="eastAsia"/>
        </w:rPr>
        <w:t>、</w:t>
      </w:r>
      <w:r w:rsidRPr="0080680F">
        <w:rPr>
          <w:rFonts w:hint="eastAsia"/>
        </w:rPr>
        <w:t>button</w:t>
      </w:r>
      <w:r w:rsidRPr="0080680F">
        <w:rPr>
          <w:rFonts w:hint="eastAsia"/>
        </w:rPr>
        <w:t>、</w:t>
      </w:r>
      <w:r w:rsidRPr="0080680F">
        <w:rPr>
          <w:rFonts w:hint="eastAsia"/>
        </w:rPr>
        <w:t>scrollbar</w:t>
      </w:r>
      <w:r w:rsidRPr="0080680F">
        <w:rPr>
          <w:rFonts w:hint="eastAsia"/>
        </w:rPr>
        <w:t>等；在主窗口的窗口过程函数中增加相应的消息处理实现主窗口与子窗口的通信（可尝试设置控件的标题</w:t>
      </w:r>
      <w:r w:rsidRPr="0080680F">
        <w:rPr>
          <w:rFonts w:hint="eastAsia"/>
        </w:rPr>
        <w:t>/</w:t>
      </w:r>
      <w:r w:rsidRPr="0080680F">
        <w:rPr>
          <w:rFonts w:hint="eastAsia"/>
        </w:rPr>
        <w:t>内容，获取控件的标题</w:t>
      </w:r>
      <w:r w:rsidRPr="0080680F">
        <w:rPr>
          <w:rFonts w:hint="eastAsia"/>
        </w:rPr>
        <w:t>/</w:t>
      </w:r>
      <w:r w:rsidRPr="0080680F">
        <w:rPr>
          <w:rFonts w:hint="eastAsia"/>
        </w:rPr>
        <w:t>内容以及在控件有点击等操作时在主窗口给出提示）。</w:t>
      </w:r>
    </w:p>
    <w:p w14:paraId="0C028EFE" w14:textId="77777777" w:rsidR="000C589C" w:rsidRDefault="000C589C" w:rsidP="000C589C"/>
    <w:p w14:paraId="593465BD" w14:textId="77777777" w:rsidR="000C589C" w:rsidRDefault="000C589C" w:rsidP="000C589C">
      <w:pPr>
        <w:numPr>
          <w:ilvl w:val="0"/>
          <w:numId w:val="38"/>
        </w:numPr>
      </w:pPr>
      <w:r>
        <w:rPr>
          <w:rFonts w:hint="eastAsia"/>
        </w:rPr>
        <w:t>同步骤</w:t>
      </w:r>
      <w:r>
        <w:rPr>
          <w:rFonts w:hint="eastAsia"/>
        </w:rPr>
        <w:t>5</w:t>
      </w:r>
      <w:r>
        <w:rPr>
          <w:rFonts w:hint="eastAsia"/>
        </w:rPr>
        <w:t>，新建用于资源测试的工程。</w:t>
      </w:r>
    </w:p>
    <w:p w14:paraId="4A2FD7BB" w14:textId="77777777" w:rsidR="000C589C" w:rsidRDefault="000C589C" w:rsidP="000C589C">
      <w:pPr>
        <w:numPr>
          <w:ilvl w:val="0"/>
          <w:numId w:val="38"/>
        </w:numPr>
      </w:pPr>
      <w:r>
        <w:rPr>
          <w:rFonts w:hint="eastAsia"/>
        </w:rPr>
        <w:t>增加新的资源：光标、图标，并正确显示</w:t>
      </w:r>
    </w:p>
    <w:p w14:paraId="2873F322" w14:textId="77777777" w:rsidR="000C589C" w:rsidRDefault="000C589C" w:rsidP="000C589C">
      <w:pPr>
        <w:numPr>
          <w:ilvl w:val="1"/>
          <w:numId w:val="38"/>
        </w:numPr>
      </w:pPr>
      <w:r>
        <w:rPr>
          <w:rFonts w:hint="eastAsia"/>
        </w:rPr>
        <w:t>用资源编辑器编辑一个光标（彩色），注意</w:t>
      </w:r>
      <w:r w:rsidRPr="00D014E3">
        <w:rPr>
          <w:rFonts w:hint="eastAsia"/>
          <w:b/>
          <w:color w:val="0000FF"/>
        </w:rPr>
        <w:t>删除</w:t>
      </w:r>
      <w:r>
        <w:rPr>
          <w:rFonts w:hint="eastAsia"/>
        </w:rPr>
        <w:t>资源中</w:t>
      </w:r>
      <w:r w:rsidRPr="00D014E3">
        <w:rPr>
          <w:rFonts w:hint="eastAsia"/>
          <w:b/>
        </w:rPr>
        <w:t>不需要</w:t>
      </w:r>
      <w:r>
        <w:rPr>
          <w:rFonts w:hint="eastAsia"/>
        </w:rPr>
        <w:t>的</w:t>
      </w:r>
      <w:r>
        <w:rPr>
          <w:rFonts w:hint="eastAsia"/>
        </w:rPr>
        <w:t>image</w:t>
      </w:r>
      <w:r>
        <w:rPr>
          <w:rFonts w:hint="eastAsia"/>
        </w:rPr>
        <w:t>类型，否则显示光标可能不正确。</w:t>
      </w:r>
    </w:p>
    <w:p w14:paraId="03431CCC" w14:textId="77777777" w:rsidR="000C589C" w:rsidRDefault="000C589C" w:rsidP="000C589C">
      <w:pPr>
        <w:numPr>
          <w:ilvl w:val="1"/>
          <w:numId w:val="38"/>
        </w:numPr>
      </w:pPr>
      <w:r>
        <w:rPr>
          <w:rFonts w:hint="eastAsia"/>
        </w:rPr>
        <w:t>为光标设定热点（</w:t>
      </w:r>
      <w:r>
        <w:rPr>
          <w:rFonts w:hint="eastAsia"/>
        </w:rPr>
        <w:t>hot spot</w:t>
      </w:r>
      <w:r>
        <w:rPr>
          <w:rFonts w:hint="eastAsia"/>
        </w:rPr>
        <w:t>）</w:t>
      </w:r>
    </w:p>
    <w:p w14:paraId="40B46F7D" w14:textId="77777777" w:rsidR="000C589C" w:rsidRDefault="000C589C" w:rsidP="000C589C">
      <w:pPr>
        <w:numPr>
          <w:ilvl w:val="1"/>
          <w:numId w:val="38"/>
        </w:numPr>
      </w:pPr>
      <w:r>
        <w:rPr>
          <w:rFonts w:hint="eastAsia"/>
        </w:rPr>
        <w:t>用资源编辑器编辑一个图标</w:t>
      </w:r>
    </w:p>
    <w:p w14:paraId="6525DCC9" w14:textId="77777777" w:rsidR="000C589C" w:rsidRDefault="000C589C" w:rsidP="000C589C">
      <w:pPr>
        <w:numPr>
          <w:ilvl w:val="1"/>
          <w:numId w:val="38"/>
        </w:numPr>
      </w:pPr>
      <w:r>
        <w:rPr>
          <w:rFonts w:hint="eastAsia"/>
        </w:rPr>
        <w:t>修改注册窗口类的代码，使程序能正常使用自定义的光标和图标</w:t>
      </w:r>
    </w:p>
    <w:p w14:paraId="7893FBB5" w14:textId="77777777" w:rsidR="000C589C" w:rsidRDefault="000C589C" w:rsidP="000C589C">
      <w:pPr>
        <w:numPr>
          <w:ilvl w:val="1"/>
          <w:numId w:val="38"/>
        </w:numPr>
      </w:pPr>
      <w:r>
        <w:rPr>
          <w:rFonts w:hint="eastAsia"/>
        </w:rPr>
        <w:t>用</w:t>
      </w:r>
      <w:proofErr w:type="spellStart"/>
      <w:r>
        <w:rPr>
          <w:rFonts w:hint="eastAsia"/>
        </w:rPr>
        <w:t>DrawIcon</w:t>
      </w:r>
      <w:proofErr w:type="spellEnd"/>
      <w:r>
        <w:rPr>
          <w:rFonts w:hint="eastAsia"/>
        </w:rPr>
        <w:t>函数，在</w:t>
      </w:r>
      <w:r>
        <w:rPr>
          <w:rFonts w:hint="eastAsia"/>
        </w:rPr>
        <w:t>WM_PAINT</w:t>
      </w:r>
      <w:r>
        <w:rPr>
          <w:rFonts w:hint="eastAsia"/>
        </w:rPr>
        <w:t>消息中增加处理，在窗口客户区中显示自定义的光标及图标。</w:t>
      </w:r>
    </w:p>
    <w:p w14:paraId="602C5626" w14:textId="77777777" w:rsidR="000C589C" w:rsidRDefault="000C589C" w:rsidP="000C589C">
      <w:pPr>
        <w:numPr>
          <w:ilvl w:val="1"/>
          <w:numId w:val="38"/>
        </w:numPr>
      </w:pPr>
      <w:r>
        <w:rPr>
          <w:rFonts w:hint="eastAsia"/>
        </w:rPr>
        <w:t>创建一个另外光标供后续实验步骤使用</w:t>
      </w:r>
    </w:p>
    <w:p w14:paraId="1FF1D256" w14:textId="77777777" w:rsidR="000C589C" w:rsidRDefault="000C589C" w:rsidP="000C589C">
      <w:pPr>
        <w:ind w:left="2100"/>
      </w:pPr>
    </w:p>
    <w:p w14:paraId="1B1F019D" w14:textId="77777777" w:rsidR="002B1EEB" w:rsidRDefault="002B1EEB" w:rsidP="000C589C">
      <w:pPr>
        <w:ind w:left="2100"/>
      </w:pPr>
    </w:p>
    <w:p w14:paraId="0F8DABBF" w14:textId="77777777" w:rsidR="000C589C" w:rsidRDefault="000C589C" w:rsidP="000C589C">
      <w:pPr>
        <w:numPr>
          <w:ilvl w:val="0"/>
          <w:numId w:val="38"/>
        </w:numPr>
      </w:pPr>
      <w:r>
        <w:rPr>
          <w:rFonts w:hint="eastAsia"/>
        </w:rPr>
        <w:lastRenderedPageBreak/>
        <w:t>增加菜单</w:t>
      </w:r>
    </w:p>
    <w:p w14:paraId="49026B58" w14:textId="77777777" w:rsidR="000C589C" w:rsidRDefault="000C589C" w:rsidP="000C589C">
      <w:pPr>
        <w:numPr>
          <w:ilvl w:val="1"/>
          <w:numId w:val="38"/>
        </w:numPr>
      </w:pPr>
      <w:r>
        <w:rPr>
          <w:rFonts w:hint="eastAsia"/>
        </w:rPr>
        <w:t>菜单中建立一个菜单项命令以修改窗口使用的光标，可命名为“</w:t>
      </w:r>
      <w:proofErr w:type="spellStart"/>
      <w:r>
        <w:rPr>
          <w:rFonts w:hint="eastAsia"/>
        </w:rPr>
        <w:t>ChangeCursor</w:t>
      </w:r>
      <w:proofErr w:type="spellEnd"/>
      <w:r>
        <w:rPr>
          <w:rFonts w:hint="eastAsia"/>
        </w:rPr>
        <w:t>”，对应的</w:t>
      </w:r>
      <w:r>
        <w:rPr>
          <w:rFonts w:hint="eastAsia"/>
        </w:rPr>
        <w:t>ID</w:t>
      </w:r>
      <w:r>
        <w:rPr>
          <w:rFonts w:hint="eastAsia"/>
        </w:rPr>
        <w:t>假设为</w:t>
      </w:r>
      <w:r>
        <w:rPr>
          <w:rFonts w:hint="eastAsia"/>
        </w:rPr>
        <w:t>ID_CHANGECURSOR</w:t>
      </w:r>
    </w:p>
    <w:p w14:paraId="7CDCE834" w14:textId="77777777" w:rsidR="000C589C" w:rsidRDefault="000C589C" w:rsidP="000C589C">
      <w:pPr>
        <w:numPr>
          <w:ilvl w:val="1"/>
          <w:numId w:val="38"/>
        </w:numPr>
      </w:pPr>
      <w:r>
        <w:rPr>
          <w:rFonts w:hint="eastAsia"/>
        </w:rPr>
        <w:t>修改</w:t>
      </w:r>
      <w:r w:rsidRPr="00D90EF4">
        <w:rPr>
          <w:rFonts w:hint="eastAsia"/>
          <w:b/>
        </w:rPr>
        <w:t>注册窗口类</w:t>
      </w:r>
      <w:r>
        <w:rPr>
          <w:rFonts w:hint="eastAsia"/>
        </w:rPr>
        <w:t>的代码，使程序运行时能正确载入菜单</w:t>
      </w:r>
    </w:p>
    <w:p w14:paraId="41C51FE8" w14:textId="77777777" w:rsidR="000C589C" w:rsidRDefault="000C589C" w:rsidP="000C589C">
      <w:pPr>
        <w:numPr>
          <w:ilvl w:val="1"/>
          <w:numId w:val="38"/>
        </w:numPr>
      </w:pPr>
      <w:r>
        <w:rPr>
          <w:rFonts w:hint="eastAsia"/>
        </w:rPr>
        <w:t>换一种方式，通过修改</w:t>
      </w:r>
      <w:r w:rsidRPr="00D90EF4">
        <w:rPr>
          <w:rFonts w:hint="eastAsia"/>
          <w:b/>
        </w:rPr>
        <w:t>创建窗口</w:t>
      </w:r>
      <w:r>
        <w:rPr>
          <w:rFonts w:hint="eastAsia"/>
          <w:b/>
        </w:rPr>
        <w:t>（</w:t>
      </w:r>
      <w:proofErr w:type="spellStart"/>
      <w:r>
        <w:rPr>
          <w:rFonts w:hint="eastAsia"/>
          <w:b/>
        </w:rPr>
        <w:t>C</w:t>
      </w:r>
      <w:r>
        <w:rPr>
          <w:b/>
        </w:rPr>
        <w:t>reateWindow</w:t>
      </w:r>
      <w:proofErr w:type="spellEnd"/>
      <w:r>
        <w:rPr>
          <w:rFonts w:hint="eastAsia"/>
          <w:b/>
        </w:rPr>
        <w:t>）</w:t>
      </w:r>
      <w:r>
        <w:rPr>
          <w:rFonts w:hint="eastAsia"/>
        </w:rPr>
        <w:t>的代码，使菜单能正确载入</w:t>
      </w:r>
    </w:p>
    <w:p w14:paraId="4265DB6D" w14:textId="77777777" w:rsidR="000C589C" w:rsidRDefault="000C589C" w:rsidP="000C589C">
      <w:pPr>
        <w:numPr>
          <w:ilvl w:val="0"/>
          <w:numId w:val="38"/>
        </w:numPr>
      </w:pPr>
      <w:r>
        <w:rPr>
          <w:rFonts w:hint="eastAsia"/>
        </w:rPr>
        <w:t>增加菜单消息响应代码</w:t>
      </w:r>
    </w:p>
    <w:p w14:paraId="589FBDC3" w14:textId="77777777" w:rsidR="000C589C" w:rsidRDefault="000C589C" w:rsidP="000C589C">
      <w:pPr>
        <w:numPr>
          <w:ilvl w:val="1"/>
          <w:numId w:val="38"/>
        </w:numPr>
      </w:pPr>
      <w:r>
        <w:rPr>
          <w:rFonts w:hint="eastAsia"/>
        </w:rPr>
        <w:t>增加</w:t>
      </w:r>
      <w:r>
        <w:rPr>
          <w:rFonts w:hint="eastAsia"/>
        </w:rPr>
        <w:t>WM_COMMAND</w:t>
      </w:r>
      <w:r>
        <w:rPr>
          <w:rFonts w:hint="eastAsia"/>
        </w:rPr>
        <w:t>的消息处理</w:t>
      </w:r>
    </w:p>
    <w:p w14:paraId="033FC187" w14:textId="77777777" w:rsidR="000C589C" w:rsidRDefault="000C589C" w:rsidP="000C589C">
      <w:pPr>
        <w:numPr>
          <w:ilvl w:val="1"/>
          <w:numId w:val="38"/>
        </w:numPr>
      </w:pPr>
      <w:r>
        <w:rPr>
          <w:rFonts w:hint="eastAsia"/>
        </w:rPr>
        <w:t>参照第五章菜单示例代码中的处理方式，响应菜单命令</w:t>
      </w:r>
    </w:p>
    <w:p w14:paraId="3FF009CC" w14:textId="77777777" w:rsidR="000C589C" w:rsidRDefault="000C589C" w:rsidP="000C589C">
      <w:pPr>
        <w:numPr>
          <w:ilvl w:val="1"/>
          <w:numId w:val="38"/>
        </w:numPr>
        <w:rPr>
          <w:sz w:val="18"/>
          <w:szCs w:val="18"/>
        </w:rPr>
      </w:pPr>
      <w:r>
        <w:rPr>
          <w:rFonts w:hint="eastAsia"/>
        </w:rPr>
        <w:t>对</w:t>
      </w:r>
      <w:r>
        <w:rPr>
          <w:rFonts w:hint="eastAsia"/>
        </w:rPr>
        <w:t>ID_CHANGECURSOR</w:t>
      </w:r>
      <w:r>
        <w:rPr>
          <w:rFonts w:hint="eastAsia"/>
        </w:rPr>
        <w:t>命令的响应为：改变窗口使用的光标，可以使用</w:t>
      </w:r>
      <w:proofErr w:type="spellStart"/>
      <w:r w:rsidRPr="00BC327B">
        <w:rPr>
          <w:rFonts w:hint="eastAsia"/>
          <w:sz w:val="18"/>
          <w:szCs w:val="18"/>
        </w:rPr>
        <w:t>SetClassLong</w:t>
      </w:r>
      <w:proofErr w:type="spellEnd"/>
      <w:r w:rsidRPr="00BC327B">
        <w:rPr>
          <w:rFonts w:hint="eastAsia"/>
          <w:sz w:val="18"/>
          <w:szCs w:val="18"/>
        </w:rPr>
        <w:t xml:space="preserve"> (</w:t>
      </w:r>
      <w:proofErr w:type="spellStart"/>
      <w:r w:rsidRPr="00BC327B">
        <w:rPr>
          <w:rFonts w:hint="eastAsia"/>
          <w:sz w:val="18"/>
          <w:szCs w:val="18"/>
        </w:rPr>
        <w:t>hwnd</w:t>
      </w:r>
      <w:proofErr w:type="spellEnd"/>
      <w:r w:rsidRPr="00BC327B">
        <w:rPr>
          <w:rFonts w:hint="eastAsia"/>
          <w:sz w:val="18"/>
          <w:szCs w:val="18"/>
        </w:rPr>
        <w:t xml:space="preserve">, </w:t>
      </w:r>
      <w:r>
        <w:rPr>
          <w:rFonts w:hint="eastAsia"/>
          <w:sz w:val="18"/>
          <w:szCs w:val="18"/>
        </w:rPr>
        <w:t xml:space="preserve"> </w:t>
      </w:r>
      <w:r w:rsidRPr="00BC327B">
        <w:rPr>
          <w:sz w:val="18"/>
          <w:szCs w:val="18"/>
        </w:rPr>
        <w:t>GCL_HCURSOR</w:t>
      </w:r>
      <w:r w:rsidRPr="00BC327B">
        <w:rPr>
          <w:rFonts w:hint="eastAsia"/>
          <w:sz w:val="18"/>
          <w:szCs w:val="18"/>
        </w:rPr>
        <w:t>,</w:t>
      </w:r>
      <w:r w:rsidRPr="00BC327B">
        <w:rPr>
          <w:sz w:val="18"/>
          <w:szCs w:val="18"/>
        </w:rPr>
        <w:br/>
      </w:r>
      <w:r w:rsidRPr="00BC327B">
        <w:rPr>
          <w:rFonts w:hint="eastAsia"/>
          <w:sz w:val="18"/>
          <w:szCs w:val="18"/>
        </w:rPr>
        <w:tab/>
      </w:r>
      <w:r w:rsidRPr="00BC327B">
        <w:rPr>
          <w:sz w:val="18"/>
          <w:szCs w:val="18"/>
        </w:rPr>
        <w:tab/>
      </w:r>
      <w:r w:rsidRPr="00BC327B">
        <w:rPr>
          <w:rFonts w:hint="eastAsia"/>
          <w:sz w:val="18"/>
          <w:szCs w:val="18"/>
        </w:rPr>
        <w:tab/>
        <w:t>(LONG)</w:t>
      </w:r>
      <w:proofErr w:type="spellStart"/>
      <w:r w:rsidRPr="00BC327B">
        <w:rPr>
          <w:rFonts w:hint="eastAsia"/>
          <w:sz w:val="18"/>
          <w:szCs w:val="18"/>
        </w:rPr>
        <w:t>LoadCursor</w:t>
      </w:r>
      <w:proofErr w:type="spellEnd"/>
      <w:r w:rsidRPr="00BC327B">
        <w:rPr>
          <w:rFonts w:hint="eastAsia"/>
          <w:sz w:val="18"/>
          <w:szCs w:val="18"/>
        </w:rPr>
        <w:t>((HINSTANCE)</w:t>
      </w:r>
      <w:proofErr w:type="spellStart"/>
      <w:r w:rsidRPr="00BC327B">
        <w:rPr>
          <w:rFonts w:hint="eastAsia"/>
          <w:sz w:val="18"/>
          <w:szCs w:val="18"/>
        </w:rPr>
        <w:t>GetWindowLong</w:t>
      </w:r>
      <w:proofErr w:type="spellEnd"/>
      <w:r w:rsidRPr="00BC327B">
        <w:rPr>
          <w:rFonts w:hint="eastAsia"/>
          <w:sz w:val="18"/>
          <w:szCs w:val="18"/>
        </w:rPr>
        <w:t>(</w:t>
      </w:r>
      <w:proofErr w:type="spellStart"/>
      <w:r w:rsidRPr="00BC327B">
        <w:rPr>
          <w:rFonts w:hint="eastAsia"/>
          <w:sz w:val="18"/>
          <w:szCs w:val="18"/>
        </w:rPr>
        <w:t>hwnd</w:t>
      </w:r>
      <w:proofErr w:type="spellEnd"/>
      <w:r w:rsidRPr="00BC327B">
        <w:rPr>
          <w:rFonts w:hint="eastAsia"/>
          <w:sz w:val="18"/>
          <w:szCs w:val="18"/>
        </w:rPr>
        <w:t xml:space="preserve">,  GWL_HINSTANCE), </w:t>
      </w:r>
      <w:r w:rsidRPr="00BC327B">
        <w:rPr>
          <w:sz w:val="18"/>
          <w:szCs w:val="18"/>
        </w:rPr>
        <w:br/>
      </w:r>
      <w:r w:rsidRPr="00BC327B">
        <w:rPr>
          <w:rFonts w:hint="eastAsia"/>
          <w:sz w:val="18"/>
          <w:szCs w:val="18"/>
        </w:rPr>
        <w:tab/>
      </w:r>
      <w:r w:rsidRPr="00BC327B">
        <w:rPr>
          <w:sz w:val="18"/>
          <w:szCs w:val="18"/>
        </w:rPr>
        <w:tab/>
      </w:r>
      <w:r w:rsidRPr="00BC327B">
        <w:rPr>
          <w:rFonts w:hint="eastAsia"/>
          <w:sz w:val="18"/>
          <w:szCs w:val="18"/>
        </w:rPr>
        <w:tab/>
        <w:t xml:space="preserve"> </w:t>
      </w:r>
      <w:r w:rsidRPr="00BC327B">
        <w:rPr>
          <w:sz w:val="18"/>
          <w:szCs w:val="18"/>
        </w:rPr>
        <w:tab/>
      </w:r>
      <w:r w:rsidRPr="00BC327B">
        <w:rPr>
          <w:rFonts w:hint="eastAsia"/>
          <w:sz w:val="18"/>
          <w:szCs w:val="18"/>
        </w:rPr>
        <w:tab/>
      </w:r>
      <w:r w:rsidRPr="00BC327B">
        <w:rPr>
          <w:sz w:val="18"/>
          <w:szCs w:val="18"/>
        </w:rPr>
        <w:tab/>
      </w:r>
      <w:r w:rsidRPr="00BC327B">
        <w:rPr>
          <w:rFonts w:hint="eastAsia"/>
          <w:sz w:val="18"/>
          <w:szCs w:val="18"/>
        </w:rPr>
        <w:tab/>
      </w:r>
      <w:r w:rsidRPr="00BC327B">
        <w:rPr>
          <w:sz w:val="18"/>
          <w:szCs w:val="18"/>
        </w:rPr>
        <w:tab/>
      </w:r>
      <w:r w:rsidRPr="00BC327B">
        <w:rPr>
          <w:rFonts w:hint="eastAsia"/>
          <w:sz w:val="18"/>
          <w:szCs w:val="18"/>
        </w:rPr>
        <w:t>MAKEINTRESOURCE(IDC_CURSOR2)</w:t>
      </w:r>
      <w:r>
        <w:rPr>
          <w:rFonts w:hint="eastAsia"/>
          <w:sz w:val="18"/>
          <w:szCs w:val="18"/>
        </w:rPr>
        <w:t xml:space="preserve"> </w:t>
      </w:r>
      <w:r w:rsidRPr="00BC327B">
        <w:rPr>
          <w:rFonts w:hint="eastAsia"/>
          <w:sz w:val="18"/>
          <w:szCs w:val="18"/>
        </w:rPr>
        <w:t>)</w:t>
      </w:r>
      <w:r>
        <w:rPr>
          <w:rFonts w:hint="eastAsia"/>
          <w:sz w:val="18"/>
          <w:szCs w:val="18"/>
        </w:rPr>
        <w:t xml:space="preserve"> )</w:t>
      </w:r>
      <w:r w:rsidRPr="00BC327B">
        <w:rPr>
          <w:rFonts w:hint="eastAsia"/>
          <w:sz w:val="18"/>
          <w:szCs w:val="18"/>
        </w:rPr>
        <w:t xml:space="preserve">; </w:t>
      </w:r>
    </w:p>
    <w:p w14:paraId="76B4A1F6" w14:textId="77777777" w:rsidR="000C589C" w:rsidRDefault="000C589C" w:rsidP="000C589C">
      <w:pPr>
        <w:numPr>
          <w:ilvl w:val="0"/>
          <w:numId w:val="38"/>
        </w:numPr>
      </w:pPr>
      <w:r>
        <w:rPr>
          <w:rFonts w:hint="eastAsia"/>
        </w:rPr>
        <w:t>处理鼠标右键，增加</w:t>
      </w:r>
      <w:r w:rsidRPr="00D712C0">
        <w:rPr>
          <w:rFonts w:hint="eastAsia"/>
          <w:color w:val="FF0000"/>
        </w:rPr>
        <w:t>快捷菜单处理</w:t>
      </w:r>
    </w:p>
    <w:p w14:paraId="0AB65CD2" w14:textId="77777777" w:rsidR="000C589C" w:rsidRDefault="000C589C" w:rsidP="000C589C">
      <w:pPr>
        <w:numPr>
          <w:ilvl w:val="1"/>
          <w:numId w:val="38"/>
        </w:numPr>
      </w:pPr>
      <w:r>
        <w:rPr>
          <w:rFonts w:hint="eastAsia"/>
        </w:rPr>
        <w:t>右键发出的菜单命令同样是通过</w:t>
      </w:r>
      <w:r>
        <w:rPr>
          <w:rFonts w:hint="eastAsia"/>
        </w:rPr>
        <w:t>WM_COMMAND</w:t>
      </w:r>
      <w:r>
        <w:rPr>
          <w:rFonts w:hint="eastAsia"/>
        </w:rPr>
        <w:t>消息响应的，增加快捷菜单之后，程序应该能通过主菜单或快捷菜单两种方式发出同样的命令</w:t>
      </w:r>
    </w:p>
    <w:p w14:paraId="1113A0E9" w14:textId="77777777" w:rsidR="00CA62EE" w:rsidRDefault="000C589C" w:rsidP="000C589C">
      <w:pPr>
        <w:numPr>
          <w:ilvl w:val="0"/>
          <w:numId w:val="38"/>
        </w:numPr>
      </w:pPr>
      <w:r>
        <w:rPr>
          <w:rFonts w:hint="eastAsia"/>
        </w:rPr>
        <w:t>将本次实验做好的工程的编译、链接增加到程序构建使用的批处理文件中，用批处理文件</w:t>
      </w:r>
      <w:r w:rsidRPr="001E119E">
        <w:rPr>
          <w:rFonts w:hint="eastAsia"/>
          <w:b/>
        </w:rPr>
        <w:t>一次性自动</w:t>
      </w:r>
      <w:r>
        <w:rPr>
          <w:rFonts w:hint="eastAsia"/>
        </w:rPr>
        <w:t>构建实验一、二、三的所有工程。</w:t>
      </w:r>
    </w:p>
    <w:p w14:paraId="3910BC19" w14:textId="77777777" w:rsidR="003961EF" w:rsidRDefault="00CA62EE" w:rsidP="007C702B">
      <w:pPr>
        <w:pStyle w:val="11"/>
      </w:pPr>
      <w:bookmarkStart w:id="2" w:name="_Toc272090755"/>
      <w:r>
        <w:rPr>
          <w:rFonts w:hint="eastAsia"/>
        </w:rPr>
        <w:t>实验过程及结果</w:t>
      </w:r>
      <w:bookmarkEnd w:id="2"/>
    </w:p>
    <w:p w14:paraId="520CE06D" w14:textId="77777777" w:rsidR="003556BA" w:rsidRDefault="00CA62EE" w:rsidP="004939D8">
      <w:pPr>
        <w:pStyle w:val="20"/>
      </w:pPr>
      <w:bookmarkStart w:id="3" w:name="_Toc272090756"/>
      <w:r>
        <w:rPr>
          <w:rFonts w:hint="eastAsia"/>
        </w:rPr>
        <w:t>创建工程</w:t>
      </w:r>
      <w:bookmarkEnd w:id="3"/>
    </w:p>
    <w:p w14:paraId="32B78ABA" w14:textId="1961EB72" w:rsidR="0019382A" w:rsidRDefault="008F2C74" w:rsidP="000C589C">
      <w:pPr>
        <w:pStyle w:val="a3"/>
        <w:ind w:firstLine="0"/>
      </w:pPr>
      <w:r>
        <w:rPr>
          <w:rFonts w:hint="eastAsia"/>
        </w:rPr>
        <w:t>本次实验创建了三个项目，</w:t>
      </w:r>
      <w:r w:rsidR="00557604">
        <w:rPr>
          <w:rFonts w:hint="eastAsia"/>
        </w:rPr>
        <w:t>分别</w:t>
      </w:r>
      <w:r w:rsidR="0019382A">
        <w:rPr>
          <w:rFonts w:hint="eastAsia"/>
        </w:rPr>
        <w:t>实现了</w:t>
      </w:r>
      <w:r w:rsidR="00557604">
        <w:rPr>
          <w:rFonts w:hint="eastAsia"/>
        </w:rPr>
        <w:t xml:space="preserve"> </w:t>
      </w:r>
      <w:r w:rsidR="00557604">
        <w:rPr>
          <w:rFonts w:hint="eastAsia"/>
        </w:rPr>
        <w:t>：</w:t>
      </w:r>
    </w:p>
    <w:p w14:paraId="5C923274" w14:textId="77777777" w:rsidR="0019382A" w:rsidRPr="0019382A" w:rsidRDefault="0019382A" w:rsidP="000C589C">
      <w:pPr>
        <w:pStyle w:val="a3"/>
        <w:ind w:firstLine="0"/>
      </w:pPr>
    </w:p>
    <w:p w14:paraId="4DB718AD" w14:textId="043A93D2" w:rsidR="0019382A" w:rsidRDefault="00557604" w:rsidP="000C589C">
      <w:pPr>
        <w:pStyle w:val="a3"/>
        <w:ind w:firstLine="0"/>
      </w:pPr>
      <w:proofErr w:type="spellStart"/>
      <w:r>
        <w:rPr>
          <w:rFonts w:hint="eastAsia"/>
        </w:rPr>
        <w:t>Child</w:t>
      </w:r>
      <w:r>
        <w:t>Win</w:t>
      </w:r>
      <w:proofErr w:type="spellEnd"/>
      <w:r>
        <w:t xml:space="preserve"> </w:t>
      </w:r>
      <w:r>
        <w:rPr>
          <w:rFonts w:hint="eastAsia"/>
        </w:rPr>
        <w:t>包含使用子窗口的软键盘实现、子窗口</w:t>
      </w:r>
      <w:r>
        <w:rPr>
          <w:rFonts w:hint="eastAsia"/>
        </w:rPr>
        <w:t>ID</w:t>
      </w:r>
      <w:r>
        <w:rPr>
          <w:rFonts w:hint="eastAsia"/>
        </w:rPr>
        <w:t>号显示与颜色设置，</w:t>
      </w:r>
    </w:p>
    <w:p w14:paraId="56459323" w14:textId="77777777" w:rsidR="0019382A" w:rsidRDefault="0019382A" w:rsidP="000C589C">
      <w:pPr>
        <w:pStyle w:val="a3"/>
        <w:ind w:firstLine="0"/>
      </w:pPr>
    </w:p>
    <w:p w14:paraId="6B6B8E37" w14:textId="3BDA6D41" w:rsidR="0019382A" w:rsidRDefault="00557604" w:rsidP="000C589C">
      <w:pPr>
        <w:pStyle w:val="a3"/>
        <w:ind w:firstLine="0"/>
      </w:pPr>
      <w:r>
        <w:rPr>
          <w:rFonts w:hint="eastAsia"/>
        </w:rPr>
        <w:t>Lab</w:t>
      </w:r>
      <w:r>
        <w:t xml:space="preserve">3_EasyWin </w:t>
      </w:r>
      <w:r>
        <w:rPr>
          <w:rFonts w:hint="eastAsia"/>
        </w:rPr>
        <w:t>中使用</w:t>
      </w:r>
      <w:r>
        <w:rPr>
          <w:rFonts w:hint="eastAsia"/>
        </w:rPr>
        <w:t>push</w:t>
      </w:r>
      <w:r>
        <w:t xml:space="preserve"> </w:t>
      </w:r>
      <w:proofErr w:type="spellStart"/>
      <w:r>
        <w:t>botton</w:t>
      </w:r>
      <w:proofErr w:type="spellEnd"/>
      <w:r>
        <w:t xml:space="preserve"> </w:t>
      </w:r>
      <w:r>
        <w:rPr>
          <w:rFonts w:hint="eastAsia"/>
        </w:rPr>
        <w:t>的控件进行软键盘的实现，创造</w:t>
      </w:r>
      <w:r w:rsidR="0019382A">
        <w:rPr>
          <w:rFonts w:hint="eastAsia"/>
        </w:rPr>
        <w:t>push</w:t>
      </w:r>
      <w:r w:rsidR="0019382A">
        <w:t xml:space="preserve"> button </w:t>
      </w:r>
      <w:r w:rsidR="0019382A">
        <w:rPr>
          <w:rFonts w:hint="eastAsia"/>
        </w:rPr>
        <w:t>、</w:t>
      </w:r>
      <w:r w:rsidR="0019382A">
        <w:rPr>
          <w:rFonts w:hint="eastAsia"/>
        </w:rPr>
        <w:t>s</w:t>
      </w:r>
      <w:r w:rsidR="0019382A">
        <w:t xml:space="preserve">tatic </w:t>
      </w:r>
      <w:r w:rsidR="0019382A">
        <w:rPr>
          <w:rFonts w:hint="eastAsia"/>
        </w:rPr>
        <w:t>的矩形框、</w:t>
      </w:r>
      <w:proofErr w:type="spellStart"/>
      <w:r w:rsidR="0019382A">
        <w:rPr>
          <w:rFonts w:hint="eastAsia"/>
        </w:rPr>
        <w:t>sco</w:t>
      </w:r>
      <w:r w:rsidR="0019382A">
        <w:t>llbar</w:t>
      </w:r>
      <w:proofErr w:type="spellEnd"/>
      <w:r w:rsidR="0019382A">
        <w:t xml:space="preserve"> </w:t>
      </w:r>
      <w:r w:rsidR="0019382A">
        <w:rPr>
          <w:rFonts w:hint="eastAsia"/>
        </w:rPr>
        <w:t>的</w:t>
      </w:r>
      <w:r>
        <w:rPr>
          <w:rFonts w:hint="eastAsia"/>
        </w:rPr>
        <w:t>控件；</w:t>
      </w:r>
    </w:p>
    <w:p w14:paraId="48D231A2" w14:textId="77777777" w:rsidR="0019382A" w:rsidRDefault="0019382A" w:rsidP="000C589C">
      <w:pPr>
        <w:pStyle w:val="a3"/>
        <w:ind w:firstLine="0"/>
      </w:pPr>
    </w:p>
    <w:p w14:paraId="530A8B2A" w14:textId="183BCA72" w:rsidR="000C589C" w:rsidRDefault="00557604" w:rsidP="000C589C">
      <w:pPr>
        <w:pStyle w:val="a3"/>
        <w:ind w:firstLine="0"/>
      </w:pPr>
      <w:proofErr w:type="spellStart"/>
      <w:r>
        <w:rPr>
          <w:rFonts w:hint="eastAsia"/>
        </w:rPr>
        <w:t>ResourcesTest</w:t>
      </w:r>
      <w:proofErr w:type="spellEnd"/>
      <w:r>
        <w:t xml:space="preserve"> </w:t>
      </w:r>
      <w:r>
        <w:rPr>
          <w:rFonts w:hint="eastAsia"/>
        </w:rPr>
        <w:t>工程中，自定义鼠标、</w:t>
      </w:r>
      <w:r>
        <w:rPr>
          <w:rFonts w:hint="eastAsia"/>
        </w:rPr>
        <w:t>icon</w:t>
      </w:r>
      <w:r>
        <w:rPr>
          <w:rFonts w:hint="eastAsia"/>
        </w:rPr>
        <w:t>、菜单</w:t>
      </w:r>
      <w:r w:rsidR="00BE4CE6">
        <w:rPr>
          <w:rFonts w:hint="eastAsia"/>
        </w:rPr>
        <w:t>，位于资源文件中</w:t>
      </w:r>
      <w:r>
        <w:rPr>
          <w:rFonts w:hint="eastAsia"/>
        </w:rPr>
        <w:t>，在顶部的菜单，以及右键的弹出菜单中，均可</w:t>
      </w:r>
      <w:r w:rsidR="00BE4CE6">
        <w:rPr>
          <w:rFonts w:hint="eastAsia"/>
        </w:rPr>
        <w:t>进行改变窗口鼠标类型的操作；</w:t>
      </w:r>
    </w:p>
    <w:p w14:paraId="3973BE27" w14:textId="67CAA8A0" w:rsidR="00BE4CE6" w:rsidRPr="000C589C" w:rsidRDefault="0019382A" w:rsidP="000C589C">
      <w:pPr>
        <w:pStyle w:val="a3"/>
        <w:ind w:firstLine="0"/>
      </w:pPr>
      <w:r>
        <w:rPr>
          <w:rFonts w:hint="eastAsia"/>
        </w:rPr>
        <w:t>创建了</w:t>
      </w:r>
      <w:r>
        <w:rPr>
          <w:rFonts w:hint="eastAsia"/>
        </w:rPr>
        <w:t xml:space="preserve"> </w:t>
      </w:r>
      <w:proofErr w:type="spellStart"/>
      <w:r>
        <w:rPr>
          <w:rFonts w:hint="eastAsia"/>
        </w:rPr>
        <w:t>List</w:t>
      </w:r>
      <w:r>
        <w:t>Box</w:t>
      </w:r>
      <w:proofErr w:type="spellEnd"/>
      <w:r>
        <w:t xml:space="preserve"> </w:t>
      </w:r>
      <w:r>
        <w:rPr>
          <w:rFonts w:hint="eastAsia"/>
        </w:rPr>
        <w:t>与</w:t>
      </w:r>
      <w:r>
        <w:rPr>
          <w:rFonts w:hint="eastAsia"/>
        </w:rPr>
        <w:t>edit</w:t>
      </w:r>
      <w:r>
        <w:t xml:space="preserve"> </w:t>
      </w:r>
      <w:r w:rsidR="00802D7C">
        <w:rPr>
          <w:rFonts w:hint="eastAsia"/>
        </w:rPr>
        <w:t>、</w:t>
      </w:r>
      <w:proofErr w:type="spellStart"/>
      <w:r w:rsidR="00802D7C">
        <w:rPr>
          <w:rFonts w:hint="eastAsia"/>
        </w:rPr>
        <w:t>combo</w:t>
      </w:r>
      <w:r w:rsidR="00802D7C">
        <w:t>Box</w:t>
      </w:r>
      <w:proofErr w:type="spellEnd"/>
      <w:r w:rsidR="00802D7C">
        <w:t xml:space="preserve"> </w:t>
      </w:r>
      <w:r>
        <w:rPr>
          <w:rFonts w:hint="eastAsia"/>
        </w:rPr>
        <w:t>控件</w:t>
      </w:r>
    </w:p>
    <w:p w14:paraId="5689B4BB" w14:textId="77777777" w:rsidR="00732FC1" w:rsidRDefault="00732FC1" w:rsidP="00732FC1">
      <w:pPr>
        <w:ind w:left="850"/>
      </w:pPr>
    </w:p>
    <w:p w14:paraId="7BE7480A" w14:textId="69545697" w:rsidR="005C5AC4" w:rsidRDefault="00C06393" w:rsidP="005C5AC4">
      <w:pPr>
        <w:pStyle w:val="20"/>
        <w:rPr>
          <w:rFonts w:eastAsiaTheme="minorEastAsia"/>
        </w:rPr>
      </w:pPr>
      <w:bookmarkStart w:id="4" w:name="_Toc272090757"/>
      <w:r>
        <w:rPr>
          <w:rFonts w:hint="eastAsia"/>
        </w:rPr>
        <w:t>程序流程和数据模型分析</w:t>
      </w:r>
      <w:bookmarkEnd w:id="4"/>
    </w:p>
    <w:p w14:paraId="638ADEC2" w14:textId="136E4848" w:rsidR="00BE4CE6" w:rsidRDefault="0030680C" w:rsidP="00BE4CE6">
      <w:pPr>
        <w:pStyle w:val="a3"/>
      </w:pPr>
      <w:r>
        <w:rPr>
          <w:rFonts w:hint="eastAsia"/>
        </w:rPr>
        <w:t>实现子窗口的软键盘：</w:t>
      </w:r>
    </w:p>
    <w:p w14:paraId="08D7BEBD" w14:textId="2CC4F539" w:rsidR="0030680C" w:rsidRDefault="00172AF4" w:rsidP="00BE4CE6">
      <w:pPr>
        <w:pStyle w:val="a3"/>
      </w:pPr>
      <w:r>
        <w:object w:dxaOrig="4001" w:dyaOrig="9361" w14:anchorId="7CD72D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3.5pt;height:452.5pt" o:ole="">
            <v:imagedata r:id="rId13" o:title=""/>
          </v:shape>
          <o:OLEObject Type="Embed" ProgID="Visio.Drawing.15" ShapeID="_x0000_i1025" DrawAspect="Content" ObjectID="_1696412125" r:id="rId14"/>
        </w:object>
      </w:r>
    </w:p>
    <w:p w14:paraId="02A31B18" w14:textId="1B00619D" w:rsidR="00BE4CE6" w:rsidRDefault="00BE4CE6" w:rsidP="00BE4CE6">
      <w:pPr>
        <w:pStyle w:val="a3"/>
      </w:pPr>
    </w:p>
    <w:p w14:paraId="78AD9451" w14:textId="46DC9A23" w:rsidR="00172AF4" w:rsidRDefault="00172AF4" w:rsidP="00BE4CE6">
      <w:pPr>
        <w:pStyle w:val="a3"/>
      </w:pPr>
      <w:r>
        <w:rPr>
          <w:rFonts w:hint="eastAsia"/>
        </w:rPr>
        <w:t>实现控件的软键盘：</w:t>
      </w:r>
    </w:p>
    <w:p w14:paraId="7B501578" w14:textId="4A548545" w:rsidR="00BE4CE6" w:rsidRDefault="00BE4CE6" w:rsidP="008E093E">
      <w:pPr>
        <w:pStyle w:val="a3"/>
        <w:ind w:firstLine="0"/>
      </w:pPr>
    </w:p>
    <w:p w14:paraId="27897877" w14:textId="3683D71A" w:rsidR="00BE4CE6" w:rsidRPr="00BE4CE6" w:rsidRDefault="008E093E" w:rsidP="00BE4CE6">
      <w:pPr>
        <w:pStyle w:val="a3"/>
      </w:pPr>
      <w:r>
        <w:object w:dxaOrig="4370" w:dyaOrig="6871" w14:anchorId="4308752B">
          <v:shape id="_x0000_i1026" type="#_x0000_t75" style="width:218.5pt;height:343.5pt" o:ole="">
            <v:imagedata r:id="rId15" o:title=""/>
          </v:shape>
          <o:OLEObject Type="Embed" ProgID="Visio.Drawing.15" ShapeID="_x0000_i1026" DrawAspect="Content" ObjectID="_1696412126" r:id="rId16"/>
        </w:object>
      </w:r>
    </w:p>
    <w:p w14:paraId="4ED6F9F8" w14:textId="3C6916B8" w:rsidR="00CA62EE" w:rsidRDefault="008E093E" w:rsidP="00C04879">
      <w:pPr>
        <w:pStyle w:val="a3"/>
        <w:ind w:firstLine="0"/>
      </w:pPr>
      <w:r>
        <w:rPr>
          <w:rFonts w:hint="eastAsia"/>
        </w:rPr>
        <w:t>实现菜单：</w:t>
      </w:r>
    </w:p>
    <w:p w14:paraId="26995242" w14:textId="23F96241" w:rsidR="008E093E" w:rsidRPr="000C589C" w:rsidRDefault="007A1887" w:rsidP="00C04879">
      <w:pPr>
        <w:pStyle w:val="a3"/>
        <w:ind w:firstLine="0"/>
      </w:pPr>
      <w:r>
        <w:object w:dxaOrig="9671" w:dyaOrig="11430" w14:anchorId="5E13E28B">
          <v:shape id="_x0000_i1027" type="#_x0000_t75" style="width:415.5pt;height:491pt" o:ole="">
            <v:imagedata r:id="rId17" o:title=""/>
          </v:shape>
          <o:OLEObject Type="Embed" ProgID="Visio.Drawing.15" ShapeID="_x0000_i1027" DrawAspect="Content" ObjectID="_1696412127" r:id="rId18"/>
        </w:object>
      </w:r>
    </w:p>
    <w:p w14:paraId="28408B24" w14:textId="77777777" w:rsidR="00C06393" w:rsidRDefault="00C06393" w:rsidP="00C06393">
      <w:pPr>
        <w:pStyle w:val="20"/>
      </w:pPr>
      <w:bookmarkStart w:id="5" w:name="_Toc272090758"/>
      <w:r>
        <w:rPr>
          <w:rFonts w:hint="eastAsia"/>
        </w:rPr>
        <w:t>问题及解决方案</w:t>
      </w:r>
      <w:bookmarkEnd w:id="5"/>
    </w:p>
    <w:p w14:paraId="2B8D8B07" w14:textId="4A8B36A9" w:rsidR="00143171" w:rsidRDefault="00C04879" w:rsidP="00C04879">
      <w:r>
        <w:t>1</w:t>
      </w:r>
      <w:r>
        <w:rPr>
          <w:rFonts w:hint="eastAsia"/>
        </w:rPr>
        <w:t>、</w:t>
      </w:r>
      <w:r w:rsidR="00143171">
        <w:rPr>
          <w:rFonts w:hint="eastAsia"/>
        </w:rPr>
        <w:t>子窗口的软键盘实现：</w:t>
      </w:r>
      <w:r w:rsidR="00CD757D">
        <w:rPr>
          <w:rFonts w:hint="eastAsia"/>
        </w:rPr>
        <w:t>（要求</w:t>
      </w:r>
      <w:r w:rsidR="00CD757D">
        <w:rPr>
          <w:rFonts w:hint="eastAsia"/>
        </w:rPr>
        <w:t>1</w:t>
      </w:r>
      <w:r w:rsidR="00CD757D">
        <w:t>-3</w:t>
      </w:r>
      <w:r w:rsidR="00CD757D">
        <w:rPr>
          <w:rFonts w:hint="eastAsia"/>
        </w:rPr>
        <w:t>）</w:t>
      </w:r>
    </w:p>
    <w:p w14:paraId="6449E693" w14:textId="77777777" w:rsidR="00143171" w:rsidRDefault="00143171" w:rsidP="00C04879"/>
    <w:p w14:paraId="699D69BB" w14:textId="6295DBF9" w:rsidR="00AC37E8" w:rsidRDefault="00C04879" w:rsidP="00910480">
      <w:pPr>
        <w:pStyle w:val="a3"/>
        <w:ind w:firstLine="0"/>
      </w:pPr>
      <w:r w:rsidRPr="00F05B0D">
        <w:rPr>
          <w:rFonts w:hint="eastAsia"/>
        </w:rPr>
        <w:t>在子窗口内显示出窗口特定信息（窗口</w:t>
      </w:r>
      <w:r w:rsidRPr="00F05B0D">
        <w:rPr>
          <w:rFonts w:hint="eastAsia"/>
        </w:rPr>
        <w:t>ID</w:t>
      </w:r>
      <w:r w:rsidRPr="00F05B0D">
        <w:rPr>
          <w:rFonts w:hint="eastAsia"/>
        </w:rPr>
        <w:t>号）；</w:t>
      </w:r>
      <w:r w:rsidR="00910480" w:rsidRPr="00910480">
        <w:rPr>
          <w:rFonts w:ascii="宋体" w:hAnsi="宋体" w:hint="eastAsia"/>
          <w:szCs w:val="21"/>
        </w:rPr>
        <w:t>设置</w:t>
      </w:r>
      <w:r w:rsidR="00910480" w:rsidRPr="00910480">
        <w:rPr>
          <w:rFonts w:ascii="宋体" w:hAnsi="宋体" w:cs="新宋体" w:hint="eastAsia"/>
          <w:kern w:val="0"/>
          <w:szCs w:val="21"/>
        </w:rPr>
        <w:t>子窗口标识值，</w:t>
      </w:r>
      <w:r w:rsidR="00910480" w:rsidRPr="00910480">
        <w:rPr>
          <w:rFonts w:ascii="宋体" w:hAnsi="宋体" w:cs="新宋体"/>
          <w:kern w:val="0"/>
          <w:szCs w:val="21"/>
        </w:rPr>
        <w:t>x*</w:t>
      </w:r>
      <w:r w:rsidR="00910480">
        <w:rPr>
          <w:rFonts w:ascii="宋体" w:hAnsi="宋体" w:cs="新宋体"/>
          <w:kern w:val="0"/>
          <w:szCs w:val="21"/>
        </w:rPr>
        <w:t>8</w:t>
      </w:r>
      <w:r w:rsidR="00910480" w:rsidRPr="00910480">
        <w:rPr>
          <w:rFonts w:ascii="宋体" w:hAnsi="宋体" w:cs="新宋体"/>
          <w:kern w:val="0"/>
          <w:szCs w:val="21"/>
        </w:rPr>
        <w:t>+y</w:t>
      </w:r>
      <w:r w:rsidR="00910480" w:rsidRPr="00910480">
        <w:rPr>
          <w:rFonts w:ascii="宋体" w:hAnsi="宋体" w:cs="新宋体" w:hint="eastAsia"/>
          <w:kern w:val="0"/>
          <w:szCs w:val="21"/>
        </w:rPr>
        <w:t>，</w:t>
      </w:r>
      <w:r w:rsidR="00910480" w:rsidRPr="00910480">
        <w:rPr>
          <w:rFonts w:ascii="宋体" w:hAnsi="宋体" w:cs="新宋体"/>
          <w:kern w:val="0"/>
          <w:szCs w:val="21"/>
        </w:rPr>
        <w:t>y</w:t>
      </w:r>
      <w:r w:rsidR="00910480" w:rsidRPr="00910480">
        <w:rPr>
          <w:rFonts w:ascii="宋体" w:hAnsi="宋体" w:cs="新宋体" w:hint="eastAsia"/>
          <w:kern w:val="0"/>
          <w:szCs w:val="21"/>
        </w:rPr>
        <w:t>应该小于</w:t>
      </w:r>
      <w:r w:rsidR="00910480">
        <w:rPr>
          <w:rFonts w:ascii="宋体" w:hAnsi="宋体" w:cs="新宋体"/>
          <w:kern w:val="0"/>
          <w:szCs w:val="21"/>
        </w:rPr>
        <w:t>8</w:t>
      </w:r>
      <w:r w:rsidR="00910480">
        <w:rPr>
          <w:rFonts w:ascii="宋体" w:hAnsi="宋体" w:cs="新宋体" w:hint="eastAsia"/>
          <w:kern w:val="0"/>
          <w:szCs w:val="21"/>
        </w:rPr>
        <w:t>，</w:t>
      </w:r>
      <w:r w:rsidR="00910480">
        <w:rPr>
          <w:rFonts w:hint="eastAsia"/>
        </w:rPr>
        <w:t>共设置</w:t>
      </w:r>
      <w:r w:rsidR="00910480">
        <w:rPr>
          <w:rFonts w:hint="eastAsia"/>
        </w:rPr>
        <w:t>3</w:t>
      </w:r>
      <w:r w:rsidR="00910480">
        <w:rPr>
          <w:rFonts w:hint="eastAsia"/>
        </w:rPr>
        <w:t>列</w:t>
      </w:r>
      <w:r w:rsidR="00910480">
        <w:rPr>
          <w:rFonts w:hint="eastAsia"/>
        </w:rPr>
        <w:t>8</w:t>
      </w:r>
      <w:r w:rsidR="00910480">
        <w:rPr>
          <w:rFonts w:hint="eastAsia"/>
        </w:rPr>
        <w:t>行</w:t>
      </w:r>
      <w:r w:rsidR="00910480">
        <w:rPr>
          <w:rFonts w:hint="eastAsia"/>
        </w:rPr>
        <w:t>2</w:t>
      </w:r>
      <w:r w:rsidR="00910480">
        <w:t>4</w:t>
      </w:r>
      <w:r w:rsidR="00910480">
        <w:rPr>
          <w:rFonts w:hint="eastAsia"/>
        </w:rPr>
        <w:t>个子窗口，每个子窗口的键值为</w:t>
      </w:r>
      <w:r w:rsidR="00910480">
        <w:rPr>
          <w:rFonts w:hint="eastAsia"/>
        </w:rPr>
        <w:t xml:space="preserve"> ID</w:t>
      </w:r>
      <w:r w:rsidR="00910480">
        <w:t xml:space="preserve"> </w:t>
      </w:r>
      <w:r w:rsidR="00910480">
        <w:rPr>
          <w:rFonts w:hint="eastAsia"/>
        </w:rPr>
        <w:t>号作为相对</w:t>
      </w:r>
      <w:r w:rsidR="00910480">
        <w:rPr>
          <w:rFonts w:hint="eastAsia"/>
        </w:rPr>
        <w:t xml:space="preserve"> </w:t>
      </w:r>
      <w:r w:rsidR="00910480">
        <w:rPr>
          <w:rFonts w:hint="eastAsia"/>
        </w:rPr>
        <w:t>‘</w:t>
      </w:r>
      <w:r w:rsidR="00910480">
        <w:rPr>
          <w:rFonts w:hint="eastAsia"/>
        </w:rPr>
        <w:t>a</w:t>
      </w:r>
      <w:r w:rsidR="00910480">
        <w:rPr>
          <w:rFonts w:hint="eastAsia"/>
        </w:rPr>
        <w:t>’的偏移量</w:t>
      </w:r>
      <w:r w:rsidR="00AC37E8">
        <w:rPr>
          <w:rFonts w:hint="eastAsia"/>
        </w:rPr>
        <w:t>；</w:t>
      </w:r>
    </w:p>
    <w:p w14:paraId="2A24D971" w14:textId="77777777" w:rsidR="00AC37E8" w:rsidRDefault="00AC37E8" w:rsidP="00910480">
      <w:pPr>
        <w:pStyle w:val="a3"/>
        <w:ind w:firstLine="0"/>
      </w:pPr>
    </w:p>
    <w:p w14:paraId="6F38F78A" w14:textId="5C9626CD" w:rsidR="00910480" w:rsidRDefault="00910480" w:rsidP="00910480">
      <w:pPr>
        <w:pStyle w:val="a3"/>
        <w:ind w:firstLine="0"/>
        <w:rPr>
          <w:rFonts w:ascii="新宋体" w:eastAsia="新宋体" w:cs="新宋体"/>
          <w:color w:val="000000"/>
          <w:kern w:val="0"/>
          <w:sz w:val="19"/>
          <w:szCs w:val="19"/>
        </w:rPr>
      </w:pPr>
      <w:r>
        <w:rPr>
          <w:rFonts w:hint="eastAsia"/>
        </w:rPr>
        <w:t>在子窗口显示</w:t>
      </w:r>
      <w:r w:rsidR="005B2466">
        <w:rPr>
          <w:rFonts w:hint="eastAsia"/>
        </w:rPr>
        <w:t>该子窗口的键值与</w:t>
      </w:r>
      <w:r w:rsidR="005B2466">
        <w:rPr>
          <w:rFonts w:hint="eastAsia"/>
        </w:rPr>
        <w:t>ID</w:t>
      </w:r>
      <w:r w:rsidR="005B2466">
        <w:rPr>
          <w:rFonts w:hint="eastAsia"/>
        </w:rPr>
        <w:t>号</w:t>
      </w:r>
      <w:r w:rsidR="00AC37E8">
        <w:rPr>
          <w:rFonts w:hint="eastAsia"/>
        </w:rPr>
        <w:t>；使用</w:t>
      </w:r>
      <w:proofErr w:type="spellStart"/>
      <w:r w:rsidR="00AC37E8">
        <w:rPr>
          <w:rFonts w:ascii="新宋体" w:eastAsia="新宋体" w:cs="新宋体"/>
          <w:color w:val="6F008A"/>
          <w:kern w:val="0"/>
          <w:sz w:val="19"/>
          <w:szCs w:val="19"/>
        </w:rPr>
        <w:t>GetWindowLong</w:t>
      </w:r>
      <w:proofErr w:type="spellEnd"/>
      <w:r w:rsidR="00AC37E8">
        <w:rPr>
          <w:rFonts w:ascii="新宋体" w:eastAsia="新宋体" w:cs="新宋体"/>
          <w:color w:val="000000"/>
          <w:kern w:val="0"/>
          <w:sz w:val="19"/>
          <w:szCs w:val="19"/>
        </w:rPr>
        <w:t>(</w:t>
      </w:r>
      <w:proofErr w:type="spellStart"/>
      <w:r w:rsidR="00AC37E8">
        <w:rPr>
          <w:rFonts w:ascii="新宋体" w:eastAsia="新宋体" w:cs="新宋体"/>
          <w:color w:val="808080"/>
          <w:kern w:val="0"/>
          <w:sz w:val="19"/>
          <w:szCs w:val="19"/>
        </w:rPr>
        <w:t>hWnd</w:t>
      </w:r>
      <w:proofErr w:type="spellEnd"/>
      <w:r w:rsidR="00AC37E8">
        <w:rPr>
          <w:rFonts w:ascii="新宋体" w:eastAsia="新宋体" w:cs="新宋体"/>
          <w:color w:val="000000"/>
          <w:kern w:val="0"/>
          <w:sz w:val="19"/>
          <w:szCs w:val="19"/>
        </w:rPr>
        <w:t xml:space="preserve">, </w:t>
      </w:r>
      <w:r w:rsidR="00AC37E8">
        <w:rPr>
          <w:rFonts w:ascii="新宋体" w:eastAsia="新宋体" w:cs="新宋体"/>
          <w:color w:val="6F008A"/>
          <w:kern w:val="0"/>
          <w:sz w:val="19"/>
          <w:szCs w:val="19"/>
        </w:rPr>
        <w:t>GWL_ID</w:t>
      </w:r>
      <w:r w:rsidR="00AC37E8">
        <w:rPr>
          <w:rFonts w:ascii="新宋体" w:eastAsia="新宋体" w:cs="新宋体"/>
          <w:color w:val="000000"/>
          <w:kern w:val="0"/>
          <w:sz w:val="19"/>
          <w:szCs w:val="19"/>
        </w:rPr>
        <w:t xml:space="preserve">) </w:t>
      </w:r>
      <w:r w:rsidR="00AC37E8">
        <w:rPr>
          <w:rFonts w:ascii="新宋体" w:eastAsia="新宋体" w:cs="新宋体" w:hint="eastAsia"/>
          <w:color w:val="000000"/>
          <w:kern w:val="0"/>
          <w:sz w:val="19"/>
          <w:szCs w:val="19"/>
        </w:rPr>
        <w:t>得到当前键值，</w:t>
      </w:r>
      <w:r w:rsidR="00892AC8">
        <w:rPr>
          <w:rFonts w:ascii="新宋体" w:eastAsia="新宋体" w:cs="新宋体" w:hint="eastAsia"/>
          <w:color w:val="000000"/>
          <w:kern w:val="0"/>
          <w:sz w:val="19"/>
          <w:szCs w:val="19"/>
        </w:rPr>
        <w:t>通过</w:t>
      </w:r>
      <w:proofErr w:type="spellStart"/>
      <w:r w:rsidR="00892AC8">
        <w:rPr>
          <w:rFonts w:ascii="新宋体" w:eastAsia="新宋体" w:cs="新宋体"/>
          <w:color w:val="000000"/>
          <w:kern w:val="0"/>
          <w:sz w:val="19"/>
          <w:szCs w:val="19"/>
        </w:rPr>
        <w:t>GetClientRect</w:t>
      </w:r>
      <w:proofErr w:type="spellEnd"/>
      <w:r w:rsidR="00892AC8">
        <w:rPr>
          <w:rFonts w:ascii="新宋体" w:eastAsia="新宋体" w:cs="新宋体" w:hint="eastAsia"/>
          <w:color w:val="000000"/>
          <w:kern w:val="0"/>
          <w:sz w:val="19"/>
          <w:szCs w:val="19"/>
        </w:rPr>
        <w:t>接收当前子窗口所在的矩形区域，</w:t>
      </w:r>
      <w:proofErr w:type="spellStart"/>
      <w:r w:rsidR="00653829">
        <w:rPr>
          <w:rFonts w:ascii="新宋体" w:eastAsia="新宋体" w:cs="新宋体" w:hint="eastAsia"/>
          <w:color w:val="000000"/>
          <w:kern w:val="0"/>
          <w:sz w:val="19"/>
          <w:szCs w:val="19"/>
        </w:rPr>
        <w:t>setText</w:t>
      </w:r>
      <w:proofErr w:type="spellEnd"/>
      <w:r w:rsidR="00653829">
        <w:rPr>
          <w:rFonts w:ascii="新宋体" w:eastAsia="新宋体" w:cs="新宋体" w:hint="eastAsia"/>
          <w:color w:val="000000"/>
          <w:kern w:val="0"/>
          <w:sz w:val="19"/>
          <w:szCs w:val="19"/>
        </w:rPr>
        <w:t>产生相关区域的坐标，</w:t>
      </w:r>
      <w:proofErr w:type="spellStart"/>
      <w:r w:rsidR="00653829">
        <w:rPr>
          <w:rFonts w:ascii="新宋体" w:eastAsia="新宋体" w:cs="新宋体" w:hint="eastAsia"/>
          <w:color w:val="000000"/>
          <w:kern w:val="0"/>
          <w:sz w:val="19"/>
          <w:szCs w:val="19"/>
        </w:rPr>
        <w:t>drawText</w:t>
      </w:r>
      <w:proofErr w:type="spellEnd"/>
      <w:r w:rsidR="00653829">
        <w:rPr>
          <w:rFonts w:ascii="新宋体" w:eastAsia="新宋体" w:cs="新宋体" w:hint="eastAsia"/>
          <w:color w:val="000000"/>
          <w:kern w:val="0"/>
          <w:sz w:val="19"/>
          <w:szCs w:val="19"/>
        </w:rPr>
        <w:t>绘制矩形框内部的信息，通过ID号，可以计算出当前所在子窗口的键值；</w:t>
      </w:r>
    </w:p>
    <w:p w14:paraId="1869C33F" w14:textId="77777777" w:rsidR="00CD757D" w:rsidRPr="00910480" w:rsidRDefault="00CD757D" w:rsidP="00CD757D"/>
    <w:p w14:paraId="2C74166A" w14:textId="77777777" w:rsidR="00CD757D" w:rsidRPr="00910480" w:rsidRDefault="00CD757D" w:rsidP="00CD757D">
      <w:pPr>
        <w:rPr>
          <w:rFonts w:ascii="宋体" w:hAnsi="宋体"/>
          <w:szCs w:val="21"/>
        </w:rPr>
      </w:pPr>
      <w:r>
        <w:rPr>
          <w:rFonts w:hint="eastAsia"/>
        </w:rPr>
        <w:t>尝试在</w:t>
      </w:r>
      <w:r w:rsidRPr="00F05B0D">
        <w:rPr>
          <w:rFonts w:hint="eastAsia"/>
        </w:rPr>
        <w:t>每</w:t>
      </w:r>
      <w:r w:rsidRPr="00910480">
        <w:rPr>
          <w:rFonts w:ascii="宋体" w:hAnsi="宋体" w:hint="eastAsia"/>
          <w:szCs w:val="21"/>
        </w:rPr>
        <w:t>个子窗口中绘制特定颜色的矩形：</w:t>
      </w:r>
    </w:p>
    <w:p w14:paraId="58E50E4C" w14:textId="4777100B" w:rsidR="00653829" w:rsidRDefault="008C12EA" w:rsidP="00910480">
      <w:pPr>
        <w:pStyle w:val="a3"/>
        <w:ind w:firstLine="0"/>
        <w:rPr>
          <w:rFonts w:ascii="新宋体" w:eastAsia="新宋体" w:cs="新宋体"/>
          <w:color w:val="000000"/>
          <w:kern w:val="0"/>
          <w:sz w:val="19"/>
          <w:szCs w:val="19"/>
        </w:rPr>
      </w:pPr>
      <w:r>
        <w:rPr>
          <w:rFonts w:ascii="新宋体" w:eastAsia="新宋体" w:cs="新宋体" w:hint="eastAsia"/>
          <w:color w:val="000000"/>
          <w:kern w:val="0"/>
          <w:sz w:val="19"/>
          <w:szCs w:val="19"/>
        </w:rPr>
        <w:lastRenderedPageBreak/>
        <w:t>定义0</w:t>
      </w:r>
      <w:r>
        <w:rPr>
          <w:rFonts w:ascii="新宋体" w:eastAsia="新宋体" w:cs="新宋体"/>
          <w:color w:val="000000"/>
          <w:kern w:val="0"/>
          <w:sz w:val="19"/>
          <w:szCs w:val="19"/>
        </w:rPr>
        <w:t>-255</w:t>
      </w:r>
      <w:r>
        <w:rPr>
          <w:rFonts w:ascii="新宋体" w:eastAsia="新宋体" w:cs="新宋体" w:hint="eastAsia"/>
          <w:color w:val="000000"/>
          <w:kern w:val="0"/>
          <w:sz w:val="19"/>
          <w:szCs w:val="19"/>
        </w:rPr>
        <w:t>的随机数的生成函数</w:t>
      </w:r>
      <w:r>
        <w:rPr>
          <w:rFonts w:ascii="新宋体" w:eastAsia="新宋体" w:cs="新宋体"/>
          <w:color w:val="000000"/>
          <w:kern w:val="0"/>
          <w:sz w:val="19"/>
          <w:szCs w:val="19"/>
        </w:rPr>
        <w:t>Random_0_255</w:t>
      </w:r>
      <w:r>
        <w:rPr>
          <w:rFonts w:ascii="新宋体" w:eastAsia="新宋体" w:cs="新宋体" w:hint="eastAsia"/>
          <w:color w:val="000000"/>
          <w:kern w:val="0"/>
          <w:sz w:val="19"/>
          <w:szCs w:val="19"/>
        </w:rPr>
        <w:t>；</w:t>
      </w:r>
      <w:proofErr w:type="spellStart"/>
      <w:r>
        <w:rPr>
          <w:rFonts w:ascii="新宋体" w:eastAsia="新宋体" w:cs="新宋体"/>
          <w:color w:val="000000"/>
          <w:kern w:val="0"/>
          <w:sz w:val="19"/>
          <w:szCs w:val="19"/>
        </w:rPr>
        <w:t>CreateRectRgnIndirect</w:t>
      </w:r>
      <w:proofErr w:type="spellEnd"/>
      <w:r>
        <w:rPr>
          <w:rFonts w:ascii="新宋体" w:eastAsia="新宋体" w:cs="新宋体" w:hint="eastAsia"/>
          <w:color w:val="000000"/>
          <w:kern w:val="0"/>
          <w:sz w:val="19"/>
          <w:szCs w:val="19"/>
        </w:rPr>
        <w:t>返回即将进行刷色的区域，</w:t>
      </w:r>
      <w:proofErr w:type="spellStart"/>
      <w:r>
        <w:rPr>
          <w:rFonts w:ascii="新宋体" w:eastAsia="新宋体" w:cs="新宋体"/>
          <w:color w:val="000000"/>
          <w:kern w:val="0"/>
          <w:sz w:val="19"/>
          <w:szCs w:val="19"/>
        </w:rPr>
        <w:t>CreateSolidBrush</w:t>
      </w:r>
      <w:proofErr w:type="spellEnd"/>
      <w:r>
        <w:rPr>
          <w:rFonts w:ascii="新宋体" w:eastAsia="新宋体" w:cs="新宋体" w:hint="eastAsia"/>
          <w:color w:val="000000"/>
          <w:kern w:val="0"/>
          <w:sz w:val="19"/>
          <w:szCs w:val="19"/>
        </w:rPr>
        <w:t>返回一个已定义颜色的刷子，</w:t>
      </w:r>
      <w:proofErr w:type="spellStart"/>
      <w:r>
        <w:rPr>
          <w:rFonts w:ascii="新宋体" w:eastAsia="新宋体" w:cs="新宋体"/>
          <w:color w:val="000000"/>
          <w:kern w:val="0"/>
          <w:sz w:val="19"/>
          <w:szCs w:val="19"/>
        </w:rPr>
        <w:t>FillRgn</w:t>
      </w:r>
      <w:proofErr w:type="spellEnd"/>
      <w:r>
        <w:rPr>
          <w:rFonts w:ascii="新宋体" w:eastAsia="新宋体" w:cs="新宋体" w:hint="eastAsia"/>
          <w:color w:val="000000"/>
          <w:kern w:val="0"/>
          <w:sz w:val="19"/>
          <w:szCs w:val="19"/>
        </w:rPr>
        <w:t>将使整个区域刷满刷子的颜色，</w:t>
      </w:r>
      <w:r w:rsidR="00BC60BC">
        <w:rPr>
          <w:rFonts w:ascii="新宋体" w:eastAsia="新宋体" w:cs="新宋体" w:hint="eastAsia"/>
          <w:color w:val="000000"/>
          <w:kern w:val="0"/>
          <w:sz w:val="19"/>
          <w:szCs w:val="19"/>
        </w:rPr>
        <w:t>刷子的颜色将随机生成；</w:t>
      </w:r>
    </w:p>
    <w:p w14:paraId="509D4431" w14:textId="3C4DEDA8" w:rsidR="00BC60BC" w:rsidRDefault="00BC60BC" w:rsidP="00910480">
      <w:pPr>
        <w:pStyle w:val="a3"/>
        <w:ind w:firstLine="0"/>
        <w:rPr>
          <w:rFonts w:ascii="新宋体" w:eastAsia="新宋体" w:cs="新宋体"/>
          <w:color w:val="000000"/>
          <w:kern w:val="0"/>
          <w:sz w:val="19"/>
          <w:szCs w:val="19"/>
        </w:rPr>
      </w:pPr>
    </w:p>
    <w:p w14:paraId="14A3286A" w14:textId="36E0AF68" w:rsidR="00BC60BC" w:rsidRDefault="00BC60BC" w:rsidP="00910480">
      <w:pPr>
        <w:pStyle w:val="a3"/>
        <w:ind w:firstLine="0"/>
        <w:rPr>
          <w:rFonts w:ascii="新宋体" w:eastAsia="新宋体" w:cs="新宋体"/>
          <w:color w:val="000000"/>
          <w:kern w:val="0"/>
          <w:sz w:val="19"/>
          <w:szCs w:val="19"/>
        </w:rPr>
      </w:pPr>
      <w:r>
        <w:rPr>
          <w:rFonts w:ascii="新宋体" w:eastAsia="新宋体" w:cs="新宋体" w:hint="eastAsia"/>
          <w:color w:val="000000"/>
          <w:kern w:val="0"/>
          <w:sz w:val="19"/>
          <w:szCs w:val="19"/>
        </w:rPr>
        <w:t>显示点击的子窗口的键值：</w:t>
      </w:r>
    </w:p>
    <w:p w14:paraId="45C275AF" w14:textId="0C084384" w:rsidR="008C12EA" w:rsidRDefault="001D7A5C" w:rsidP="00910480">
      <w:pPr>
        <w:pStyle w:val="a3"/>
        <w:ind w:firstLine="0"/>
        <w:rPr>
          <w:rFonts w:ascii="宋体" w:hAnsi="宋体"/>
          <w:szCs w:val="21"/>
        </w:rPr>
      </w:pPr>
      <w:r>
        <w:rPr>
          <w:rFonts w:ascii="宋体" w:hAnsi="宋体" w:hint="eastAsia"/>
          <w:szCs w:val="21"/>
        </w:rPr>
        <w:t>子窗口被点击后，将向父窗口发出 command消息，在这里</w:t>
      </w:r>
      <w:r w:rsidR="00CD757D">
        <w:rPr>
          <w:rFonts w:ascii="宋体" w:hAnsi="宋体" w:hint="eastAsia"/>
          <w:szCs w:val="21"/>
        </w:rPr>
        <w:t>将更新</w:t>
      </w:r>
      <w:proofErr w:type="spellStart"/>
      <w:r w:rsidR="00CD757D">
        <w:rPr>
          <w:rFonts w:ascii="宋体" w:hAnsi="宋体" w:hint="eastAsia"/>
          <w:szCs w:val="21"/>
        </w:rPr>
        <w:t>C</w:t>
      </w:r>
      <w:r w:rsidR="00CD757D">
        <w:rPr>
          <w:rFonts w:ascii="宋体" w:hAnsi="宋体"/>
          <w:szCs w:val="21"/>
        </w:rPr>
        <w:t>hild_</w:t>
      </w:r>
      <w:r w:rsidR="00CD757D">
        <w:rPr>
          <w:rFonts w:ascii="宋体" w:hAnsi="宋体" w:hint="eastAsia"/>
          <w:szCs w:val="21"/>
        </w:rPr>
        <w:t>ID</w:t>
      </w:r>
      <w:proofErr w:type="spellEnd"/>
      <w:r w:rsidR="00CD757D">
        <w:rPr>
          <w:rFonts w:ascii="宋体" w:hAnsi="宋体" w:hint="eastAsia"/>
          <w:szCs w:val="21"/>
        </w:rPr>
        <w:t>的取值，同时，出现打印错误。</w:t>
      </w:r>
    </w:p>
    <w:p w14:paraId="3412CE16" w14:textId="04A2BB34" w:rsidR="00CD757D" w:rsidRPr="008C12EA" w:rsidRDefault="00CD757D" w:rsidP="00910480">
      <w:pPr>
        <w:pStyle w:val="a3"/>
        <w:ind w:firstLine="0"/>
        <w:rPr>
          <w:rFonts w:ascii="宋体" w:hAnsi="宋体"/>
          <w:szCs w:val="21"/>
        </w:rPr>
      </w:pPr>
      <w:r>
        <w:rPr>
          <w:noProof/>
        </w:rPr>
        <w:drawing>
          <wp:inline distT="0" distB="0" distL="0" distR="0" wp14:anchorId="71F47AB3" wp14:editId="33D1B1EB">
            <wp:extent cx="5278120" cy="13728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8120" cy="1372870"/>
                    </a:xfrm>
                    <a:prstGeom prst="rect">
                      <a:avLst/>
                    </a:prstGeom>
                  </pic:spPr>
                </pic:pic>
              </a:graphicData>
            </a:graphic>
          </wp:inline>
        </w:drawing>
      </w:r>
    </w:p>
    <w:p w14:paraId="2D50A48E" w14:textId="37F23DE2" w:rsidR="00CD757D" w:rsidRDefault="00CD757D" w:rsidP="00C04879">
      <w:r>
        <w:rPr>
          <w:rFonts w:hint="eastAsia"/>
        </w:rPr>
        <w:t>将字符串的存储向量改为全局变量时，解决此问题。</w:t>
      </w:r>
    </w:p>
    <w:p w14:paraId="633CE2F6" w14:textId="3BABC476" w:rsidR="00CD757D" w:rsidRDefault="00CD757D" w:rsidP="00C04879">
      <w:r>
        <w:rPr>
          <w:rFonts w:hint="eastAsia"/>
        </w:rPr>
        <w:t>程序演示：</w:t>
      </w:r>
    </w:p>
    <w:p w14:paraId="479CBAE8" w14:textId="3B81F21F" w:rsidR="00CD757D" w:rsidRDefault="000234B1" w:rsidP="00C04879">
      <w:r>
        <w:rPr>
          <w:noProof/>
        </w:rPr>
        <w:drawing>
          <wp:inline distT="0" distB="0" distL="0" distR="0" wp14:anchorId="4F85CF99" wp14:editId="7B5D0B28">
            <wp:extent cx="5278120" cy="26111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8120" cy="2611120"/>
                    </a:xfrm>
                    <a:prstGeom prst="rect">
                      <a:avLst/>
                    </a:prstGeom>
                  </pic:spPr>
                </pic:pic>
              </a:graphicData>
            </a:graphic>
          </wp:inline>
        </w:drawing>
      </w:r>
    </w:p>
    <w:p w14:paraId="03325B05" w14:textId="09459423" w:rsidR="000234B1" w:rsidRDefault="000234B1" w:rsidP="00C04879">
      <w:r>
        <w:rPr>
          <w:noProof/>
        </w:rPr>
        <w:drawing>
          <wp:inline distT="0" distB="0" distL="0" distR="0" wp14:anchorId="4D50A7A7" wp14:editId="1704D8DA">
            <wp:extent cx="5278120" cy="26111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8120" cy="2611120"/>
                    </a:xfrm>
                    <a:prstGeom prst="rect">
                      <a:avLst/>
                    </a:prstGeom>
                  </pic:spPr>
                </pic:pic>
              </a:graphicData>
            </a:graphic>
          </wp:inline>
        </w:drawing>
      </w:r>
    </w:p>
    <w:p w14:paraId="4F26BB12" w14:textId="2FFFD3C0" w:rsidR="009A4378" w:rsidRDefault="009A4378" w:rsidP="00C04879">
      <w:pPr>
        <w:pStyle w:val="a3"/>
        <w:ind w:firstLine="0"/>
        <w:rPr>
          <w:rFonts w:ascii="宋体" w:hAnsi="宋体"/>
          <w:szCs w:val="21"/>
        </w:rPr>
      </w:pPr>
    </w:p>
    <w:p w14:paraId="046B3B34" w14:textId="20CAF430" w:rsidR="000234B1" w:rsidRDefault="000234B1" w:rsidP="00C04879">
      <w:pPr>
        <w:pStyle w:val="a3"/>
        <w:ind w:firstLine="0"/>
        <w:rPr>
          <w:rFonts w:ascii="宋体" w:hAnsi="宋体"/>
          <w:szCs w:val="21"/>
        </w:rPr>
      </w:pPr>
    </w:p>
    <w:p w14:paraId="2506950E" w14:textId="353CC28A" w:rsidR="000234B1" w:rsidRDefault="000234B1" w:rsidP="00C04879">
      <w:pPr>
        <w:pStyle w:val="a3"/>
        <w:ind w:firstLine="0"/>
        <w:rPr>
          <w:rFonts w:ascii="宋体" w:hAnsi="宋体"/>
          <w:szCs w:val="21"/>
        </w:rPr>
      </w:pPr>
      <w:r>
        <w:rPr>
          <w:rFonts w:ascii="宋体" w:hAnsi="宋体" w:hint="eastAsia"/>
          <w:szCs w:val="21"/>
        </w:rPr>
        <w:t>2、控件测试：（要求4</w:t>
      </w:r>
      <w:r>
        <w:rPr>
          <w:rFonts w:ascii="宋体" w:hAnsi="宋体"/>
          <w:szCs w:val="21"/>
        </w:rPr>
        <w:t>-</w:t>
      </w:r>
      <w:r w:rsidR="00621FD6">
        <w:rPr>
          <w:rFonts w:ascii="宋体" w:hAnsi="宋体"/>
          <w:szCs w:val="21"/>
        </w:rPr>
        <w:t>7）</w:t>
      </w:r>
    </w:p>
    <w:p w14:paraId="7FA00202" w14:textId="77777777" w:rsidR="00EA75A7" w:rsidRDefault="00EA75A7" w:rsidP="00C04879">
      <w:pPr>
        <w:pStyle w:val="a3"/>
        <w:ind w:firstLine="0"/>
        <w:rPr>
          <w:rFonts w:ascii="宋体" w:hAnsi="宋体"/>
          <w:szCs w:val="21"/>
        </w:rPr>
      </w:pPr>
    </w:p>
    <w:p w14:paraId="3C2F2CCB" w14:textId="77777777" w:rsidR="00EA75A7" w:rsidRDefault="004C32EE" w:rsidP="00C04879">
      <w:pPr>
        <w:pStyle w:val="a3"/>
        <w:ind w:firstLine="0"/>
        <w:rPr>
          <w:rFonts w:ascii="宋体" w:hAnsi="宋体"/>
          <w:szCs w:val="21"/>
        </w:rPr>
      </w:pPr>
      <w:r>
        <w:rPr>
          <w:rFonts w:ascii="宋体" w:hAnsi="宋体" w:hint="eastAsia"/>
          <w:szCs w:val="21"/>
        </w:rPr>
        <w:t>使用 push</w:t>
      </w:r>
      <w:r>
        <w:rPr>
          <w:rFonts w:ascii="宋体" w:hAnsi="宋体"/>
          <w:szCs w:val="21"/>
        </w:rPr>
        <w:t xml:space="preserve"> button </w:t>
      </w:r>
      <w:r>
        <w:rPr>
          <w:rFonts w:ascii="宋体" w:hAnsi="宋体" w:hint="eastAsia"/>
          <w:szCs w:val="21"/>
        </w:rPr>
        <w:t>实现软键盘：</w:t>
      </w:r>
    </w:p>
    <w:p w14:paraId="50737415" w14:textId="05E4252A" w:rsidR="00EA75A7" w:rsidRDefault="00EA75A7" w:rsidP="00C04879">
      <w:pPr>
        <w:pStyle w:val="a3"/>
        <w:ind w:firstLine="0"/>
        <w:rPr>
          <w:rFonts w:ascii="宋体" w:hAnsi="宋体"/>
          <w:szCs w:val="21"/>
        </w:rPr>
      </w:pPr>
      <w:r>
        <w:rPr>
          <w:noProof/>
        </w:rPr>
        <w:drawing>
          <wp:inline distT="0" distB="0" distL="0" distR="0" wp14:anchorId="1C72634C" wp14:editId="7E4C682A">
            <wp:extent cx="5278120" cy="1442720"/>
            <wp:effectExtent l="0" t="0" r="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8120" cy="1442720"/>
                    </a:xfrm>
                    <a:prstGeom prst="rect">
                      <a:avLst/>
                    </a:prstGeom>
                  </pic:spPr>
                </pic:pic>
              </a:graphicData>
            </a:graphic>
          </wp:inline>
        </w:drawing>
      </w:r>
    </w:p>
    <w:p w14:paraId="7A2910C7" w14:textId="78D64DCC" w:rsidR="00D47B04" w:rsidRDefault="00D47B04" w:rsidP="00C04879">
      <w:pPr>
        <w:pStyle w:val="a3"/>
        <w:ind w:firstLine="0"/>
        <w:rPr>
          <w:rFonts w:ascii="宋体" w:hAnsi="宋体"/>
          <w:szCs w:val="21"/>
        </w:rPr>
      </w:pPr>
      <w:r>
        <w:rPr>
          <w:rFonts w:ascii="宋体" w:hAnsi="宋体" w:hint="eastAsia"/>
          <w:szCs w:val="21"/>
        </w:rPr>
        <w:t>共创建2</w:t>
      </w:r>
      <w:r>
        <w:rPr>
          <w:rFonts w:ascii="宋体" w:hAnsi="宋体"/>
          <w:szCs w:val="21"/>
        </w:rPr>
        <w:t>6</w:t>
      </w:r>
      <w:r>
        <w:rPr>
          <w:rFonts w:ascii="宋体" w:hAnsi="宋体" w:hint="eastAsia"/>
          <w:szCs w:val="21"/>
        </w:rPr>
        <w:t>个</w:t>
      </w:r>
      <w:r w:rsidR="000A1400">
        <w:rPr>
          <w:rFonts w:ascii="宋体" w:hAnsi="宋体" w:hint="eastAsia"/>
          <w:szCs w:val="21"/>
        </w:rPr>
        <w:t>push</w:t>
      </w:r>
      <w:r w:rsidR="000A1400">
        <w:rPr>
          <w:rFonts w:ascii="宋体" w:hAnsi="宋体"/>
          <w:szCs w:val="21"/>
        </w:rPr>
        <w:t xml:space="preserve"> </w:t>
      </w:r>
      <w:proofErr w:type="spellStart"/>
      <w:r w:rsidR="000A1400">
        <w:rPr>
          <w:rFonts w:ascii="宋体" w:hAnsi="宋体"/>
          <w:szCs w:val="21"/>
        </w:rPr>
        <w:t>botton</w:t>
      </w:r>
      <w:proofErr w:type="spellEnd"/>
      <w:r w:rsidR="000A1400">
        <w:rPr>
          <w:rFonts w:ascii="宋体" w:hAnsi="宋体"/>
          <w:szCs w:val="21"/>
        </w:rPr>
        <w:t xml:space="preserve"> </w:t>
      </w:r>
      <w:r w:rsidR="000A1400">
        <w:rPr>
          <w:rFonts w:ascii="宋体" w:hAnsi="宋体" w:hint="eastAsia"/>
          <w:szCs w:val="21"/>
        </w:rPr>
        <w:t>，分2行1</w:t>
      </w:r>
      <w:r w:rsidR="000A1400">
        <w:rPr>
          <w:rFonts w:ascii="宋体" w:hAnsi="宋体"/>
          <w:szCs w:val="21"/>
        </w:rPr>
        <w:t>3</w:t>
      </w:r>
      <w:r w:rsidR="000A1400">
        <w:rPr>
          <w:rFonts w:ascii="宋体" w:hAnsi="宋体" w:hint="eastAsia"/>
          <w:szCs w:val="21"/>
        </w:rPr>
        <w:t>列进行显示，在创建button</w:t>
      </w:r>
      <w:r w:rsidR="000A1400">
        <w:rPr>
          <w:rFonts w:ascii="宋体" w:hAnsi="宋体"/>
          <w:szCs w:val="21"/>
        </w:rPr>
        <w:t xml:space="preserve"> </w:t>
      </w:r>
      <w:r w:rsidR="00282770">
        <w:rPr>
          <w:rFonts w:ascii="宋体" w:hAnsi="宋体" w:hint="eastAsia"/>
          <w:szCs w:val="21"/>
        </w:rPr>
        <w:t>之初，可以设定按键包含的文本信息，储存在二维数组 Button Name</w:t>
      </w:r>
      <w:r w:rsidR="00282770">
        <w:rPr>
          <w:rFonts w:ascii="宋体" w:hAnsi="宋体"/>
          <w:szCs w:val="21"/>
        </w:rPr>
        <w:t xml:space="preserve"> </w:t>
      </w:r>
      <w:r w:rsidR="00282770">
        <w:rPr>
          <w:rFonts w:ascii="宋体" w:hAnsi="宋体" w:hint="eastAsia"/>
          <w:szCs w:val="21"/>
        </w:rPr>
        <w:t xml:space="preserve">中； </w:t>
      </w:r>
    </w:p>
    <w:p w14:paraId="30A2D86A" w14:textId="544511F6" w:rsidR="004C32EE" w:rsidRDefault="00282770" w:rsidP="00C04879">
      <w:pPr>
        <w:pStyle w:val="a3"/>
        <w:ind w:firstLine="0"/>
        <w:rPr>
          <w:rFonts w:ascii="新宋体" w:eastAsia="新宋体" w:cs="新宋体"/>
          <w:color w:val="000000"/>
          <w:kern w:val="0"/>
          <w:sz w:val="19"/>
          <w:szCs w:val="19"/>
        </w:rPr>
      </w:pPr>
      <w:r>
        <w:rPr>
          <w:rFonts w:ascii="新宋体" w:eastAsia="新宋体" w:cs="新宋体"/>
          <w:color w:val="6F008A"/>
          <w:kern w:val="0"/>
          <w:sz w:val="19"/>
          <w:szCs w:val="19"/>
        </w:rPr>
        <w:t>LOWORD</w:t>
      </w:r>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GetDialogBaseUnits</w:t>
      </w:r>
      <w:proofErr w:type="spellEnd"/>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可以获得当前系统中的 字符长度，</w:t>
      </w:r>
      <w:r>
        <w:rPr>
          <w:rFonts w:ascii="新宋体" w:eastAsia="新宋体" w:cs="新宋体"/>
          <w:color w:val="6F008A"/>
          <w:kern w:val="0"/>
          <w:sz w:val="19"/>
          <w:szCs w:val="19"/>
        </w:rPr>
        <w:t>HIWORD</w:t>
      </w:r>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GetDialogBaseUnits</w:t>
      </w:r>
      <w:proofErr w:type="spellEnd"/>
      <w:r>
        <w:rPr>
          <w:rFonts w:ascii="新宋体" w:eastAsia="新宋体" w:cs="新宋体"/>
          <w:color w:val="000000"/>
          <w:kern w:val="0"/>
          <w:sz w:val="19"/>
          <w:szCs w:val="19"/>
        </w:rPr>
        <w:t>())</w:t>
      </w:r>
      <w:r>
        <w:rPr>
          <w:rFonts w:ascii="新宋体" w:eastAsia="新宋体" w:cs="新宋体" w:hint="eastAsia"/>
          <w:color w:val="000000"/>
          <w:kern w:val="0"/>
          <w:sz w:val="19"/>
          <w:szCs w:val="19"/>
        </w:rPr>
        <w:t>得到系统字符的宽度；根据这两项设置按键的</w:t>
      </w:r>
      <w:r w:rsidR="00EA75A7">
        <w:rPr>
          <w:rFonts w:ascii="新宋体" w:eastAsia="新宋体" w:cs="新宋体" w:hint="eastAsia"/>
          <w:color w:val="000000"/>
          <w:kern w:val="0"/>
          <w:sz w:val="19"/>
          <w:szCs w:val="19"/>
        </w:rPr>
        <w:t>长和宽；</w:t>
      </w:r>
    </w:p>
    <w:p w14:paraId="78CEEA33" w14:textId="2AABB7AB" w:rsidR="00EA75A7" w:rsidRDefault="00EA75A7" w:rsidP="00C04879">
      <w:pPr>
        <w:pStyle w:val="a3"/>
        <w:ind w:firstLine="0"/>
        <w:rPr>
          <w:rFonts w:ascii="新宋体" w:eastAsia="新宋体" w:cs="新宋体"/>
          <w:color w:val="000000"/>
          <w:kern w:val="0"/>
          <w:sz w:val="19"/>
          <w:szCs w:val="19"/>
        </w:rPr>
      </w:pPr>
      <w:r>
        <w:rPr>
          <w:rFonts w:ascii="新宋体" w:eastAsia="新宋体" w:cs="新宋体" w:hint="eastAsia"/>
          <w:color w:val="000000"/>
          <w:kern w:val="0"/>
          <w:sz w:val="19"/>
          <w:szCs w:val="19"/>
        </w:rPr>
        <w:t>子窗口ID</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号为 相对于 ‘a’</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的偏移量；</w:t>
      </w:r>
    </w:p>
    <w:p w14:paraId="18B1D7D1" w14:textId="79B12558" w:rsidR="00EA75A7" w:rsidRDefault="00EA75A7" w:rsidP="00C04879">
      <w:pPr>
        <w:pStyle w:val="a3"/>
        <w:ind w:firstLine="0"/>
        <w:rPr>
          <w:rFonts w:ascii="新宋体" w:eastAsia="新宋体" w:cs="新宋体"/>
          <w:color w:val="000000"/>
          <w:kern w:val="0"/>
          <w:sz w:val="19"/>
          <w:szCs w:val="19"/>
        </w:rPr>
      </w:pPr>
    </w:p>
    <w:p w14:paraId="1BF2988F" w14:textId="44D35587" w:rsidR="00EA75A7" w:rsidRDefault="00EA75A7" w:rsidP="00C04879">
      <w:pPr>
        <w:pStyle w:val="a3"/>
        <w:ind w:firstLine="0"/>
        <w:rPr>
          <w:rFonts w:ascii="新宋体" w:eastAsia="新宋体" w:cs="新宋体"/>
          <w:color w:val="000000"/>
          <w:kern w:val="0"/>
          <w:sz w:val="19"/>
          <w:szCs w:val="19"/>
        </w:rPr>
      </w:pPr>
    </w:p>
    <w:p w14:paraId="7A8502FE" w14:textId="2A962722" w:rsidR="00EA75A7" w:rsidRDefault="00EA75A7" w:rsidP="00C04879">
      <w:pPr>
        <w:pStyle w:val="a3"/>
        <w:ind w:firstLine="0"/>
        <w:rPr>
          <w:rFonts w:ascii="新宋体" w:eastAsia="新宋体" w:cs="新宋体"/>
          <w:color w:val="000000"/>
          <w:kern w:val="0"/>
          <w:sz w:val="19"/>
          <w:szCs w:val="19"/>
        </w:rPr>
      </w:pPr>
      <w:r>
        <w:rPr>
          <w:rFonts w:ascii="新宋体" w:eastAsia="新宋体" w:cs="新宋体" w:hint="eastAsia"/>
          <w:color w:val="000000"/>
          <w:kern w:val="0"/>
          <w:sz w:val="19"/>
          <w:szCs w:val="19"/>
        </w:rPr>
        <w:t>在W</w:t>
      </w:r>
      <w:r>
        <w:rPr>
          <w:rFonts w:ascii="新宋体" w:eastAsia="新宋体" w:cs="新宋体"/>
          <w:color w:val="000000"/>
          <w:kern w:val="0"/>
          <w:sz w:val="19"/>
          <w:szCs w:val="19"/>
        </w:rPr>
        <w:t xml:space="preserve">M_SIZE </w:t>
      </w:r>
      <w:r>
        <w:rPr>
          <w:rFonts w:ascii="新宋体" w:eastAsia="新宋体" w:cs="新宋体" w:hint="eastAsia"/>
          <w:color w:val="000000"/>
          <w:kern w:val="0"/>
          <w:sz w:val="19"/>
          <w:szCs w:val="19"/>
        </w:rPr>
        <w:t>中，</w:t>
      </w:r>
      <w:r w:rsidR="00D6564C">
        <w:rPr>
          <w:rFonts w:ascii="新宋体" w:eastAsia="新宋体" w:cs="新宋体" w:hint="eastAsia"/>
          <w:color w:val="000000"/>
          <w:kern w:val="0"/>
          <w:sz w:val="19"/>
          <w:szCs w:val="19"/>
        </w:rPr>
        <w:t>定义 一个矩形，设置其大小，用来</w:t>
      </w:r>
      <w:r>
        <w:rPr>
          <w:rFonts w:ascii="新宋体" w:eastAsia="新宋体" w:cs="新宋体" w:hint="eastAsia"/>
          <w:color w:val="000000"/>
          <w:kern w:val="0"/>
          <w:sz w:val="19"/>
          <w:szCs w:val="19"/>
        </w:rPr>
        <w:t>显示按键输入字符串</w:t>
      </w:r>
      <w:r w:rsidR="00D6564C">
        <w:rPr>
          <w:rFonts w:ascii="新宋体" w:eastAsia="新宋体" w:cs="新宋体" w:hint="eastAsia"/>
          <w:color w:val="000000"/>
          <w:kern w:val="0"/>
          <w:sz w:val="19"/>
          <w:szCs w:val="19"/>
        </w:rPr>
        <w:t>；</w:t>
      </w:r>
    </w:p>
    <w:p w14:paraId="5D6812ED" w14:textId="194AC83E" w:rsidR="00D6564C" w:rsidRDefault="00D6564C" w:rsidP="00C04879">
      <w:pPr>
        <w:pStyle w:val="a3"/>
        <w:ind w:firstLine="0"/>
        <w:rPr>
          <w:rFonts w:ascii="新宋体" w:eastAsia="新宋体" w:cs="新宋体"/>
          <w:color w:val="000000"/>
          <w:kern w:val="0"/>
          <w:sz w:val="19"/>
          <w:szCs w:val="19"/>
        </w:rPr>
      </w:pPr>
      <w:r>
        <w:rPr>
          <w:rFonts w:ascii="新宋体" w:eastAsia="新宋体" w:cs="新宋体" w:hint="eastAsia"/>
          <w:color w:val="000000"/>
          <w:kern w:val="0"/>
          <w:sz w:val="19"/>
          <w:szCs w:val="19"/>
        </w:rPr>
        <w:t>按键相应，位于</w:t>
      </w:r>
      <w:proofErr w:type="spellStart"/>
      <w:r>
        <w:rPr>
          <w:rFonts w:ascii="新宋体" w:eastAsia="新宋体" w:cs="新宋体" w:hint="eastAsia"/>
          <w:color w:val="000000"/>
          <w:kern w:val="0"/>
          <w:sz w:val="19"/>
          <w:szCs w:val="19"/>
        </w:rPr>
        <w:t>W</w:t>
      </w:r>
      <w:r>
        <w:rPr>
          <w:rFonts w:ascii="新宋体" w:eastAsia="新宋体" w:cs="新宋体"/>
          <w:color w:val="000000"/>
          <w:kern w:val="0"/>
          <w:sz w:val="19"/>
          <w:szCs w:val="19"/>
        </w:rPr>
        <w:t>M_C</w:t>
      </w:r>
      <w:r>
        <w:rPr>
          <w:rFonts w:ascii="新宋体" w:eastAsia="新宋体" w:cs="新宋体" w:hint="eastAsia"/>
          <w:color w:val="000000"/>
          <w:kern w:val="0"/>
          <w:sz w:val="19"/>
          <w:szCs w:val="19"/>
        </w:rPr>
        <w:t>omman</w:t>
      </w:r>
      <w:r>
        <w:rPr>
          <w:rFonts w:ascii="新宋体" w:eastAsia="新宋体" w:cs="新宋体"/>
          <w:color w:val="000000"/>
          <w:kern w:val="0"/>
          <w:sz w:val="19"/>
          <w:szCs w:val="19"/>
        </w:rPr>
        <w:t>d</w:t>
      </w:r>
      <w:proofErr w:type="spellEnd"/>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中，</w:t>
      </w:r>
      <w:r w:rsidR="00E1343D">
        <w:rPr>
          <w:rFonts w:ascii="新宋体" w:eastAsia="新宋体" w:cs="新宋体" w:hint="eastAsia"/>
          <w:color w:val="000000"/>
          <w:kern w:val="0"/>
          <w:sz w:val="19"/>
          <w:szCs w:val="19"/>
        </w:rPr>
        <w:t xml:space="preserve"> 按键的 </w:t>
      </w:r>
      <w:r w:rsidR="00E1343D">
        <w:rPr>
          <w:rFonts w:ascii="新宋体" w:eastAsia="新宋体" w:cs="新宋体"/>
          <w:color w:val="000000"/>
          <w:kern w:val="0"/>
          <w:sz w:val="19"/>
          <w:szCs w:val="19"/>
        </w:rPr>
        <w:t>ID 号</w:t>
      </w:r>
      <w:r w:rsidR="00E1343D">
        <w:rPr>
          <w:rFonts w:ascii="新宋体" w:eastAsia="新宋体" w:cs="新宋体" w:hint="eastAsia"/>
          <w:color w:val="000000"/>
          <w:kern w:val="0"/>
          <w:sz w:val="19"/>
          <w:szCs w:val="19"/>
        </w:rPr>
        <w:t xml:space="preserve"> </w:t>
      </w:r>
      <w:r w:rsidR="00E1343D">
        <w:rPr>
          <w:rFonts w:ascii="新宋体" w:eastAsia="新宋体" w:cs="新宋体"/>
          <w:color w:val="000000"/>
          <w:kern w:val="0"/>
          <w:sz w:val="19"/>
          <w:szCs w:val="19"/>
        </w:rPr>
        <w:t>保存于</w:t>
      </w:r>
      <w:r w:rsidR="00E1343D">
        <w:rPr>
          <w:rFonts w:ascii="新宋体" w:eastAsia="新宋体" w:cs="新宋体" w:hint="eastAsia"/>
          <w:color w:val="000000"/>
          <w:kern w:val="0"/>
          <w:sz w:val="19"/>
          <w:szCs w:val="19"/>
        </w:rPr>
        <w:t xml:space="preserve"> </w:t>
      </w:r>
      <w:proofErr w:type="spellStart"/>
      <w:r w:rsidR="00E1343D">
        <w:rPr>
          <w:rFonts w:ascii="新宋体" w:eastAsia="新宋体" w:cs="新宋体"/>
          <w:color w:val="000000"/>
          <w:kern w:val="0"/>
          <w:sz w:val="19"/>
          <w:szCs w:val="19"/>
        </w:rPr>
        <w:t>wParam</w:t>
      </w:r>
      <w:proofErr w:type="spellEnd"/>
      <w:r w:rsidR="00E1343D">
        <w:rPr>
          <w:rFonts w:ascii="新宋体" w:eastAsia="新宋体" w:cs="新宋体"/>
          <w:color w:val="000000"/>
          <w:kern w:val="0"/>
          <w:sz w:val="19"/>
          <w:szCs w:val="19"/>
        </w:rPr>
        <w:t xml:space="preserve"> 的低字节中，取出后计算得到</w:t>
      </w:r>
      <w:r w:rsidR="00E1343D">
        <w:rPr>
          <w:rFonts w:ascii="新宋体" w:eastAsia="新宋体" w:cs="新宋体"/>
          <w:color w:val="000000"/>
          <w:kern w:val="0"/>
          <w:sz w:val="19"/>
          <w:szCs w:val="19"/>
        </w:rPr>
        <w:t>·</w:t>
      </w:r>
      <w:r w:rsidR="00E1343D">
        <w:rPr>
          <w:rFonts w:ascii="新宋体" w:eastAsia="新宋体" w:cs="新宋体"/>
          <w:color w:val="000000"/>
          <w:kern w:val="0"/>
          <w:sz w:val="19"/>
          <w:szCs w:val="19"/>
        </w:rPr>
        <w:t>键值key ,将</w:t>
      </w:r>
      <w:r w:rsidR="00E1343D">
        <w:rPr>
          <w:rFonts w:ascii="新宋体" w:eastAsia="新宋体" w:cs="新宋体" w:hint="eastAsia"/>
          <w:color w:val="000000"/>
          <w:kern w:val="0"/>
          <w:sz w:val="19"/>
          <w:szCs w:val="19"/>
        </w:rPr>
        <w:t>k</w:t>
      </w:r>
      <w:r w:rsidR="00E1343D">
        <w:rPr>
          <w:rFonts w:ascii="新宋体" w:eastAsia="新宋体" w:cs="新宋体"/>
          <w:color w:val="000000"/>
          <w:kern w:val="0"/>
          <w:sz w:val="19"/>
          <w:szCs w:val="19"/>
        </w:rPr>
        <w:t>ey 加入到</w:t>
      </w:r>
      <w:r w:rsidR="00E1343D">
        <w:rPr>
          <w:rFonts w:ascii="新宋体" w:eastAsia="新宋体" w:cs="新宋体" w:hint="eastAsia"/>
          <w:color w:val="000000"/>
          <w:kern w:val="0"/>
          <w:sz w:val="19"/>
          <w:szCs w:val="19"/>
        </w:rPr>
        <w:t xml:space="preserve"> </w:t>
      </w:r>
      <w:r w:rsidR="00E1343D">
        <w:rPr>
          <w:rFonts w:ascii="新宋体" w:eastAsia="新宋体" w:cs="新宋体"/>
          <w:color w:val="000000"/>
          <w:kern w:val="0"/>
          <w:sz w:val="19"/>
          <w:szCs w:val="19"/>
        </w:rPr>
        <w:t>szBuffer1 中，使用</w:t>
      </w:r>
      <w:r w:rsidR="00E1343D">
        <w:rPr>
          <w:rFonts w:ascii="新宋体" w:eastAsia="新宋体" w:cs="新宋体" w:hint="eastAsia"/>
          <w:color w:val="000000"/>
          <w:kern w:val="0"/>
          <w:sz w:val="19"/>
          <w:szCs w:val="19"/>
        </w:rPr>
        <w:t xml:space="preserve"> </w:t>
      </w:r>
      <w:proofErr w:type="spellStart"/>
      <w:r w:rsidR="00E1343D">
        <w:rPr>
          <w:rFonts w:ascii="新宋体" w:eastAsia="新宋体" w:cs="新宋体"/>
          <w:color w:val="000000"/>
          <w:kern w:val="0"/>
          <w:sz w:val="19"/>
          <w:szCs w:val="19"/>
        </w:rPr>
        <w:t>TextOut</w:t>
      </w:r>
      <w:proofErr w:type="spellEnd"/>
      <w:r w:rsidR="00E1343D">
        <w:rPr>
          <w:rFonts w:ascii="新宋体" w:eastAsia="新宋体" w:cs="新宋体"/>
          <w:color w:val="000000"/>
          <w:kern w:val="0"/>
          <w:sz w:val="19"/>
          <w:szCs w:val="19"/>
        </w:rPr>
        <w:t xml:space="preserve"> 函数显示；</w:t>
      </w:r>
    </w:p>
    <w:p w14:paraId="64F0B775" w14:textId="2447A25B" w:rsidR="00E1343D" w:rsidRDefault="00E1343D" w:rsidP="00C04879">
      <w:pPr>
        <w:pStyle w:val="a3"/>
        <w:ind w:firstLine="0"/>
        <w:rPr>
          <w:rFonts w:ascii="新宋体" w:eastAsia="新宋体" w:cs="新宋体"/>
          <w:color w:val="000000"/>
          <w:kern w:val="0"/>
          <w:sz w:val="19"/>
          <w:szCs w:val="19"/>
        </w:rPr>
      </w:pPr>
      <w:r>
        <w:rPr>
          <w:rFonts w:ascii="新宋体" w:eastAsia="新宋体" w:cs="新宋体"/>
          <w:color w:val="000000"/>
          <w:kern w:val="0"/>
          <w:sz w:val="19"/>
          <w:szCs w:val="19"/>
        </w:rPr>
        <w:t>需要</w:t>
      </w:r>
      <w:r>
        <w:rPr>
          <w:rFonts w:ascii="新宋体" w:eastAsia="新宋体" w:cs="新宋体" w:hint="eastAsia"/>
          <w:color w:val="000000"/>
          <w:kern w:val="0"/>
          <w:sz w:val="19"/>
          <w:szCs w:val="19"/>
        </w:rPr>
        <w:t xml:space="preserve"> </w:t>
      </w:r>
      <w:r>
        <w:rPr>
          <w:rFonts w:ascii="新宋体" w:eastAsia="新宋体" w:cs="新宋体"/>
          <w:color w:val="000000"/>
          <w:kern w:val="0"/>
          <w:sz w:val="19"/>
          <w:szCs w:val="19"/>
        </w:rPr>
        <w:t>利用</w:t>
      </w:r>
      <w:proofErr w:type="spellStart"/>
      <w:r>
        <w:rPr>
          <w:rFonts w:ascii="新宋体" w:eastAsia="新宋体" w:cs="新宋体"/>
          <w:color w:val="000000"/>
          <w:kern w:val="0"/>
          <w:sz w:val="19"/>
          <w:szCs w:val="19"/>
        </w:rPr>
        <w:t>GetDC</w:t>
      </w:r>
      <w:proofErr w:type="spellEnd"/>
      <w:r>
        <w:rPr>
          <w:rFonts w:ascii="新宋体" w:eastAsia="新宋体" w:cs="新宋体"/>
          <w:color w:val="000000"/>
          <w:kern w:val="0"/>
          <w:sz w:val="19"/>
          <w:szCs w:val="19"/>
        </w:rPr>
        <w:t xml:space="preserve"> 与</w:t>
      </w:r>
      <w:proofErr w:type="spellStart"/>
      <w:r>
        <w:rPr>
          <w:rFonts w:ascii="新宋体" w:eastAsia="新宋体" w:cs="新宋体"/>
          <w:color w:val="000000"/>
          <w:kern w:val="0"/>
          <w:sz w:val="19"/>
          <w:szCs w:val="19"/>
        </w:rPr>
        <w:t>ReleaseDC</w:t>
      </w:r>
      <w:proofErr w:type="spellEnd"/>
      <w:r>
        <w:rPr>
          <w:rFonts w:ascii="新宋体" w:eastAsia="新宋体" w:cs="新宋体"/>
          <w:color w:val="000000"/>
          <w:kern w:val="0"/>
          <w:sz w:val="19"/>
          <w:szCs w:val="19"/>
        </w:rPr>
        <w:t xml:space="preserve"> 获得与释放</w:t>
      </w:r>
      <w:r>
        <w:rPr>
          <w:rFonts w:ascii="新宋体" w:eastAsia="新宋体" w:cs="新宋体" w:hint="eastAsia"/>
          <w:color w:val="000000"/>
          <w:kern w:val="0"/>
          <w:sz w:val="19"/>
          <w:szCs w:val="19"/>
        </w:rPr>
        <w:t xml:space="preserve"> </w:t>
      </w:r>
      <w:r>
        <w:rPr>
          <w:rFonts w:ascii="新宋体" w:eastAsia="新宋体" w:cs="新宋体"/>
          <w:color w:val="000000"/>
          <w:kern w:val="0"/>
          <w:sz w:val="19"/>
          <w:szCs w:val="19"/>
        </w:rPr>
        <w:t>当前系统的</w:t>
      </w:r>
      <w:r>
        <w:rPr>
          <w:rFonts w:ascii="新宋体" w:eastAsia="新宋体" w:cs="新宋体" w:hint="eastAsia"/>
          <w:color w:val="000000"/>
          <w:kern w:val="0"/>
          <w:sz w:val="19"/>
          <w:szCs w:val="19"/>
        </w:rPr>
        <w:t xml:space="preserve"> </w:t>
      </w:r>
      <w:proofErr w:type="spellStart"/>
      <w:r>
        <w:rPr>
          <w:rFonts w:ascii="新宋体" w:eastAsia="新宋体" w:cs="新宋体"/>
          <w:color w:val="000000"/>
          <w:kern w:val="0"/>
          <w:sz w:val="19"/>
          <w:szCs w:val="19"/>
        </w:rPr>
        <w:t>hdc</w:t>
      </w:r>
      <w:proofErr w:type="spellEnd"/>
      <w:r>
        <w:rPr>
          <w:rFonts w:ascii="新宋体" w:eastAsia="新宋体" w:cs="新宋体"/>
          <w:color w:val="000000"/>
          <w:kern w:val="0"/>
          <w:sz w:val="19"/>
          <w:szCs w:val="19"/>
        </w:rPr>
        <w:t xml:space="preserve"> ;</w:t>
      </w:r>
    </w:p>
    <w:p w14:paraId="6B2C3879" w14:textId="1FB8E789" w:rsidR="001450B6" w:rsidRDefault="001450B6" w:rsidP="00C04879">
      <w:pPr>
        <w:pStyle w:val="a3"/>
        <w:ind w:firstLine="0"/>
        <w:rPr>
          <w:rFonts w:ascii="新宋体" w:eastAsia="新宋体" w:cs="新宋体"/>
          <w:color w:val="000000"/>
          <w:kern w:val="0"/>
          <w:sz w:val="19"/>
          <w:szCs w:val="19"/>
        </w:rPr>
      </w:pPr>
      <w:r>
        <w:rPr>
          <w:rFonts w:ascii="新宋体" w:eastAsia="新宋体" w:cs="新宋体" w:hint="eastAsia"/>
          <w:color w:val="000000"/>
          <w:kern w:val="0"/>
          <w:sz w:val="19"/>
          <w:szCs w:val="19"/>
        </w:rPr>
        <w:t>实验结果为：</w:t>
      </w:r>
    </w:p>
    <w:p w14:paraId="139734EF" w14:textId="04DAF025" w:rsidR="001450B6" w:rsidRDefault="001450B6" w:rsidP="00C04879">
      <w:pPr>
        <w:pStyle w:val="a3"/>
        <w:ind w:firstLine="0"/>
        <w:rPr>
          <w:rFonts w:ascii="新宋体" w:eastAsia="新宋体" w:cs="新宋体"/>
          <w:color w:val="000000"/>
          <w:kern w:val="0"/>
          <w:sz w:val="19"/>
          <w:szCs w:val="19"/>
        </w:rPr>
      </w:pPr>
      <w:r>
        <w:rPr>
          <w:noProof/>
        </w:rPr>
        <w:drawing>
          <wp:inline distT="0" distB="0" distL="0" distR="0" wp14:anchorId="1F8C81DC" wp14:editId="2F810CF5">
            <wp:extent cx="5278120" cy="26111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8120" cy="2611120"/>
                    </a:xfrm>
                    <a:prstGeom prst="rect">
                      <a:avLst/>
                    </a:prstGeom>
                  </pic:spPr>
                </pic:pic>
              </a:graphicData>
            </a:graphic>
          </wp:inline>
        </w:drawing>
      </w:r>
    </w:p>
    <w:p w14:paraId="5E3B6673" w14:textId="665B58DB" w:rsidR="001450B6" w:rsidRDefault="001450B6" w:rsidP="00C04879">
      <w:pPr>
        <w:pStyle w:val="a3"/>
        <w:ind w:firstLine="0"/>
        <w:rPr>
          <w:rFonts w:ascii="新宋体" w:eastAsia="新宋体" w:cs="新宋体"/>
          <w:color w:val="000000"/>
          <w:kern w:val="0"/>
          <w:sz w:val="19"/>
          <w:szCs w:val="19"/>
        </w:rPr>
      </w:pPr>
    </w:p>
    <w:p w14:paraId="596CB022" w14:textId="79AC3545" w:rsidR="001450B6" w:rsidRDefault="001450B6" w:rsidP="00C04879">
      <w:pPr>
        <w:pStyle w:val="a3"/>
        <w:ind w:firstLine="0"/>
        <w:rPr>
          <w:rFonts w:ascii="新宋体" w:eastAsia="新宋体" w:cs="新宋体"/>
          <w:color w:val="000000"/>
          <w:kern w:val="0"/>
          <w:sz w:val="19"/>
          <w:szCs w:val="19"/>
        </w:rPr>
      </w:pPr>
      <w:r>
        <w:rPr>
          <w:rFonts w:ascii="新宋体" w:eastAsia="新宋体" w:cs="新宋体"/>
          <w:color w:val="000000"/>
          <w:kern w:val="0"/>
          <w:sz w:val="19"/>
          <w:szCs w:val="19"/>
        </w:rPr>
        <w:t>同时设置了其它类型的控件：</w:t>
      </w:r>
      <w:r w:rsidR="005345CB">
        <w:rPr>
          <w:rFonts w:ascii="新宋体" w:eastAsia="新宋体" w:cs="新宋体" w:hint="eastAsia"/>
          <w:color w:val="000000"/>
          <w:kern w:val="0"/>
          <w:sz w:val="19"/>
          <w:szCs w:val="19"/>
        </w:rPr>
        <w:t>点击滚动条时，发出W</w:t>
      </w:r>
      <w:r w:rsidR="005345CB">
        <w:rPr>
          <w:rFonts w:ascii="新宋体" w:eastAsia="新宋体" w:cs="新宋体"/>
          <w:color w:val="000000"/>
          <w:kern w:val="0"/>
          <w:sz w:val="19"/>
          <w:szCs w:val="19"/>
        </w:rPr>
        <w:t xml:space="preserve">M_VCSROLL </w:t>
      </w:r>
      <w:r w:rsidR="005345CB">
        <w:rPr>
          <w:rFonts w:ascii="新宋体" w:eastAsia="新宋体" w:cs="新宋体" w:hint="eastAsia"/>
          <w:color w:val="000000"/>
          <w:kern w:val="0"/>
          <w:sz w:val="19"/>
          <w:szCs w:val="19"/>
        </w:rPr>
        <w:t>的信息，将打印滚动条的ID</w:t>
      </w:r>
      <w:r w:rsidR="005345CB">
        <w:rPr>
          <w:rFonts w:ascii="新宋体" w:eastAsia="新宋体" w:cs="新宋体"/>
          <w:color w:val="000000"/>
          <w:kern w:val="0"/>
          <w:sz w:val="19"/>
          <w:szCs w:val="19"/>
        </w:rPr>
        <w:t>:</w:t>
      </w:r>
    </w:p>
    <w:p w14:paraId="749C480A" w14:textId="77777777" w:rsidR="005345CB" w:rsidRDefault="005345CB" w:rsidP="005345C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WM_VSCROLL</w:t>
      </w:r>
      <w:r>
        <w:rPr>
          <w:rFonts w:ascii="新宋体" w:eastAsia="新宋体" w:cs="新宋体"/>
          <w:color w:val="000000"/>
          <w:kern w:val="0"/>
          <w:sz w:val="19"/>
          <w:szCs w:val="19"/>
        </w:rPr>
        <w:t>:</w:t>
      </w:r>
    </w:p>
    <w:p w14:paraId="2A84A597" w14:textId="77777777" w:rsidR="005345CB" w:rsidRDefault="005345CB" w:rsidP="005345C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3DD1525F" w14:textId="77777777" w:rsidR="005345CB" w:rsidRDefault="005345CB" w:rsidP="005345C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6F008A"/>
          <w:kern w:val="0"/>
          <w:sz w:val="19"/>
          <w:szCs w:val="19"/>
        </w:rPr>
        <w:t>GetWindowLong</w:t>
      </w:r>
      <w:proofErr w:type="spellEnd"/>
      <w:r>
        <w:rPr>
          <w:rFonts w:ascii="新宋体" w:eastAsia="新宋体" w:cs="新宋体"/>
          <w:color w:val="000000"/>
          <w:kern w:val="0"/>
          <w:sz w:val="19"/>
          <w:szCs w:val="19"/>
        </w:rPr>
        <w:t>((</w:t>
      </w:r>
      <w:r>
        <w:rPr>
          <w:rFonts w:ascii="新宋体" w:eastAsia="新宋体" w:cs="新宋体"/>
          <w:color w:val="2B91AF"/>
          <w:kern w:val="0"/>
          <w:sz w:val="19"/>
          <w:szCs w:val="19"/>
        </w:rPr>
        <w:t>HWND</w:t>
      </w:r>
      <w:r>
        <w:rPr>
          <w:rFonts w:ascii="新宋体" w:eastAsia="新宋体" w:cs="新宋体"/>
          <w:color w:val="000000"/>
          <w:kern w:val="0"/>
          <w:sz w:val="19"/>
          <w:szCs w:val="19"/>
        </w:rPr>
        <w:t>)</w:t>
      </w:r>
      <w:proofErr w:type="spellStart"/>
      <w:r>
        <w:rPr>
          <w:rFonts w:ascii="新宋体" w:eastAsia="新宋体" w:cs="新宋体"/>
          <w:color w:val="808080"/>
          <w:kern w:val="0"/>
          <w:sz w:val="19"/>
          <w:szCs w:val="19"/>
        </w:rPr>
        <w:t>lParam</w:t>
      </w:r>
      <w:proofErr w:type="spellEnd"/>
      <w:r>
        <w:rPr>
          <w:rFonts w:ascii="新宋体" w:eastAsia="新宋体" w:cs="新宋体"/>
          <w:color w:val="000000"/>
          <w:kern w:val="0"/>
          <w:sz w:val="19"/>
          <w:szCs w:val="19"/>
        </w:rPr>
        <w:t xml:space="preserve">, </w:t>
      </w:r>
      <w:r>
        <w:rPr>
          <w:rFonts w:ascii="新宋体" w:eastAsia="新宋体" w:cs="新宋体"/>
          <w:color w:val="6F008A"/>
          <w:kern w:val="0"/>
          <w:sz w:val="19"/>
          <w:szCs w:val="19"/>
        </w:rPr>
        <w:t>GWL_ID</w:t>
      </w:r>
      <w:r>
        <w:rPr>
          <w:rFonts w:ascii="新宋体" w:eastAsia="新宋体" w:cs="新宋体"/>
          <w:color w:val="000000"/>
          <w:kern w:val="0"/>
          <w:sz w:val="19"/>
          <w:szCs w:val="19"/>
        </w:rPr>
        <w:t>);</w:t>
      </w:r>
    </w:p>
    <w:p w14:paraId="2251C90D" w14:textId="77777777" w:rsidR="005345CB" w:rsidRDefault="005345CB" w:rsidP="005345C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ab/>
      </w:r>
      <w:r>
        <w:rPr>
          <w:rFonts w:ascii="新宋体" w:eastAsia="新宋体" w:cs="新宋体"/>
          <w:color w:val="000000"/>
          <w:kern w:val="0"/>
          <w:sz w:val="19"/>
          <w:szCs w:val="19"/>
        </w:rPr>
        <w:tab/>
      </w:r>
      <w:proofErr w:type="spellStart"/>
      <w:r>
        <w:rPr>
          <w:rFonts w:ascii="新宋体" w:eastAsia="新宋体" w:cs="新宋体"/>
          <w:color w:val="6F008A"/>
          <w:kern w:val="0"/>
          <w:sz w:val="19"/>
          <w:szCs w:val="19"/>
        </w:rPr>
        <w:t>wsprintf</w:t>
      </w:r>
      <w:proofErr w:type="spellEnd"/>
      <w:r>
        <w:rPr>
          <w:rFonts w:ascii="新宋体" w:eastAsia="新宋体" w:cs="新宋体"/>
          <w:color w:val="000000"/>
          <w:kern w:val="0"/>
          <w:sz w:val="19"/>
          <w:szCs w:val="19"/>
        </w:rPr>
        <w:t xml:space="preserve">(szBuffer2, </w:t>
      </w:r>
      <w:r>
        <w:rPr>
          <w:rFonts w:ascii="新宋体" w:eastAsia="新宋体" w:cs="新宋体"/>
          <w:color w:val="A31515"/>
          <w:kern w:val="0"/>
          <w:sz w:val="19"/>
          <w:szCs w:val="19"/>
        </w:rPr>
        <w:t>L"</w:t>
      </w:r>
      <w:r>
        <w:rPr>
          <w:rFonts w:ascii="新宋体" w:eastAsia="新宋体" w:cs="新宋体" w:hint="eastAsia"/>
          <w:color w:val="A31515"/>
          <w:kern w:val="0"/>
          <w:sz w:val="19"/>
          <w:szCs w:val="19"/>
        </w:rPr>
        <w:t>滚动条的</w:t>
      </w:r>
      <w:r>
        <w:rPr>
          <w:rFonts w:ascii="新宋体" w:eastAsia="新宋体" w:cs="新宋体"/>
          <w:color w:val="A31515"/>
          <w:kern w:val="0"/>
          <w:sz w:val="19"/>
          <w:szCs w:val="19"/>
        </w:rPr>
        <w:t>ID</w:t>
      </w:r>
      <w:r>
        <w:rPr>
          <w:rFonts w:ascii="新宋体" w:eastAsia="新宋体" w:cs="新宋体" w:hint="eastAsia"/>
          <w:color w:val="A31515"/>
          <w:kern w:val="0"/>
          <w:sz w:val="19"/>
          <w:szCs w:val="19"/>
        </w:rPr>
        <w:t>为</w:t>
      </w:r>
      <w:r>
        <w:rPr>
          <w:rFonts w:ascii="新宋体" w:eastAsia="新宋体" w:cs="新宋体"/>
          <w:color w:val="A31515"/>
          <w:kern w:val="0"/>
          <w:sz w:val="19"/>
          <w:szCs w:val="19"/>
        </w:rPr>
        <w:t>%d"</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369AB697" w14:textId="77777777" w:rsidR="005345CB" w:rsidRDefault="005345CB" w:rsidP="005345CB">
      <w:pPr>
        <w:autoSpaceDE w:val="0"/>
        <w:autoSpaceDN w:val="0"/>
        <w:adjustRightInd w:val="0"/>
        <w:jc w:val="left"/>
        <w:rPr>
          <w:rFonts w:ascii="新宋体" w:eastAsia="新宋体" w:cs="新宋体"/>
          <w:color w:val="000000"/>
          <w:kern w:val="0"/>
          <w:sz w:val="19"/>
          <w:szCs w:val="19"/>
        </w:rPr>
      </w:pPr>
    </w:p>
    <w:p w14:paraId="685B818A" w14:textId="77777777" w:rsidR="005345CB" w:rsidRDefault="005345CB" w:rsidP="005345C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hdc</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GetDC</w:t>
      </w:r>
      <w:proofErr w:type="spellEnd"/>
      <w:r>
        <w:rPr>
          <w:rFonts w:ascii="新宋体" w:eastAsia="新宋体" w:cs="新宋体"/>
          <w:color w:val="000000"/>
          <w:kern w:val="0"/>
          <w:sz w:val="19"/>
          <w:szCs w:val="19"/>
        </w:rPr>
        <w:t>(</w:t>
      </w:r>
      <w:proofErr w:type="spellStart"/>
      <w:r>
        <w:rPr>
          <w:rFonts w:ascii="新宋体" w:eastAsia="新宋体" w:cs="新宋体"/>
          <w:color w:val="808080"/>
          <w:kern w:val="0"/>
          <w:sz w:val="19"/>
          <w:szCs w:val="19"/>
        </w:rPr>
        <w:t>hWnd</w:t>
      </w:r>
      <w:proofErr w:type="spellEnd"/>
      <w:r>
        <w:rPr>
          <w:rFonts w:ascii="新宋体" w:eastAsia="新宋体" w:cs="新宋体"/>
          <w:color w:val="000000"/>
          <w:kern w:val="0"/>
          <w:sz w:val="19"/>
          <w:szCs w:val="19"/>
        </w:rPr>
        <w:t>);</w:t>
      </w:r>
    </w:p>
    <w:p w14:paraId="19857E4D" w14:textId="77777777" w:rsidR="005345CB" w:rsidRDefault="005345CB" w:rsidP="005345CB">
      <w:pPr>
        <w:autoSpaceDE w:val="0"/>
        <w:autoSpaceDN w:val="0"/>
        <w:adjustRightInd w:val="0"/>
        <w:jc w:val="left"/>
        <w:rPr>
          <w:rFonts w:ascii="新宋体" w:eastAsia="新宋体" w:cs="新宋体"/>
          <w:color w:val="000000"/>
          <w:kern w:val="0"/>
          <w:sz w:val="19"/>
          <w:szCs w:val="19"/>
        </w:rPr>
      </w:pPr>
    </w:p>
    <w:p w14:paraId="314B0A6B" w14:textId="77777777" w:rsidR="005345CB" w:rsidRDefault="005345CB" w:rsidP="005345C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6F008A"/>
          <w:kern w:val="0"/>
          <w:sz w:val="19"/>
          <w:szCs w:val="19"/>
        </w:rPr>
        <w:t>DrawText</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hdc</w:t>
      </w:r>
      <w:proofErr w:type="spellEnd"/>
      <w:r>
        <w:rPr>
          <w:rFonts w:ascii="新宋体" w:eastAsia="新宋体" w:cs="新宋体"/>
          <w:color w:val="000000"/>
          <w:kern w:val="0"/>
          <w:sz w:val="19"/>
          <w:szCs w:val="19"/>
        </w:rPr>
        <w:t xml:space="preserve">, szBuffer2, -1, &amp;rect2, </w:t>
      </w:r>
      <w:r>
        <w:rPr>
          <w:rFonts w:ascii="新宋体" w:eastAsia="新宋体" w:cs="新宋体"/>
          <w:color w:val="6F008A"/>
          <w:kern w:val="0"/>
          <w:sz w:val="19"/>
          <w:szCs w:val="19"/>
        </w:rPr>
        <w:t>DT_CENTER</w:t>
      </w:r>
      <w:r>
        <w:rPr>
          <w:rFonts w:ascii="新宋体" w:eastAsia="新宋体" w:cs="新宋体"/>
          <w:color w:val="000000"/>
          <w:kern w:val="0"/>
          <w:sz w:val="19"/>
          <w:szCs w:val="19"/>
        </w:rPr>
        <w:t xml:space="preserve"> | </w:t>
      </w:r>
      <w:r>
        <w:rPr>
          <w:rFonts w:ascii="新宋体" w:eastAsia="新宋体" w:cs="新宋体"/>
          <w:color w:val="6F008A"/>
          <w:kern w:val="0"/>
          <w:sz w:val="19"/>
          <w:szCs w:val="19"/>
        </w:rPr>
        <w:t>DT_NOCLIP</w:t>
      </w:r>
      <w:r>
        <w:rPr>
          <w:rFonts w:ascii="新宋体" w:eastAsia="新宋体" w:cs="新宋体"/>
          <w:color w:val="000000"/>
          <w:kern w:val="0"/>
          <w:sz w:val="19"/>
          <w:szCs w:val="19"/>
        </w:rPr>
        <w:t>);</w:t>
      </w:r>
    </w:p>
    <w:p w14:paraId="26DB786C" w14:textId="77777777" w:rsidR="005345CB" w:rsidRDefault="005345CB" w:rsidP="005345C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proofErr w:type="spellStart"/>
      <w:r>
        <w:rPr>
          <w:rFonts w:ascii="新宋体" w:eastAsia="新宋体" w:cs="新宋体"/>
          <w:color w:val="008000"/>
          <w:kern w:val="0"/>
          <w:sz w:val="19"/>
          <w:szCs w:val="19"/>
        </w:rPr>
        <w:t>SetWindowText</w:t>
      </w:r>
      <w:proofErr w:type="spellEnd"/>
      <w:r>
        <w:rPr>
          <w:rFonts w:ascii="新宋体" w:eastAsia="新宋体" w:cs="新宋体"/>
          <w:color w:val="008000"/>
          <w:kern w:val="0"/>
          <w:sz w:val="19"/>
          <w:szCs w:val="19"/>
        </w:rPr>
        <w:t>(</w:t>
      </w:r>
      <w:proofErr w:type="spellStart"/>
      <w:r>
        <w:rPr>
          <w:rFonts w:ascii="新宋体" w:eastAsia="新宋体" w:cs="新宋体"/>
          <w:color w:val="008000"/>
          <w:kern w:val="0"/>
          <w:sz w:val="19"/>
          <w:szCs w:val="19"/>
        </w:rPr>
        <w:t>hWndScroll</w:t>
      </w:r>
      <w:proofErr w:type="spellEnd"/>
      <w:r>
        <w:rPr>
          <w:rFonts w:ascii="新宋体" w:eastAsia="新宋体" w:cs="新宋体"/>
          <w:color w:val="008000"/>
          <w:kern w:val="0"/>
          <w:sz w:val="19"/>
          <w:szCs w:val="19"/>
        </w:rPr>
        <w:t>, szBuffer2);</w:t>
      </w:r>
    </w:p>
    <w:p w14:paraId="4CA7A0FF" w14:textId="77777777" w:rsidR="005345CB" w:rsidRDefault="005345CB" w:rsidP="005345C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proofErr w:type="spellStart"/>
      <w:r>
        <w:rPr>
          <w:rFonts w:ascii="新宋体" w:eastAsia="新宋体" w:cs="新宋体"/>
          <w:color w:val="008000"/>
          <w:kern w:val="0"/>
          <w:sz w:val="19"/>
          <w:szCs w:val="19"/>
        </w:rPr>
        <w:t>InvalidateRect</w:t>
      </w:r>
      <w:proofErr w:type="spellEnd"/>
      <w:r>
        <w:rPr>
          <w:rFonts w:ascii="新宋体" w:eastAsia="新宋体" w:cs="新宋体"/>
          <w:color w:val="008000"/>
          <w:kern w:val="0"/>
          <w:sz w:val="19"/>
          <w:szCs w:val="19"/>
        </w:rPr>
        <w:t>(</w:t>
      </w:r>
      <w:proofErr w:type="spellStart"/>
      <w:r>
        <w:rPr>
          <w:rFonts w:ascii="新宋体" w:eastAsia="新宋体" w:cs="新宋体"/>
          <w:color w:val="008000"/>
          <w:kern w:val="0"/>
          <w:sz w:val="19"/>
          <w:szCs w:val="19"/>
        </w:rPr>
        <w:t>hWnd</w:t>
      </w:r>
      <w:proofErr w:type="spellEnd"/>
      <w:r>
        <w:rPr>
          <w:rFonts w:ascii="新宋体" w:eastAsia="新宋体" w:cs="新宋体"/>
          <w:color w:val="008000"/>
          <w:kern w:val="0"/>
          <w:sz w:val="19"/>
          <w:szCs w:val="19"/>
        </w:rPr>
        <w:t>, &amp;rect2, true);</w:t>
      </w:r>
    </w:p>
    <w:p w14:paraId="55D847B4" w14:textId="77777777" w:rsidR="005345CB" w:rsidRDefault="005345CB" w:rsidP="005345CB">
      <w:pPr>
        <w:autoSpaceDE w:val="0"/>
        <w:autoSpaceDN w:val="0"/>
        <w:adjustRightInd w:val="0"/>
        <w:jc w:val="left"/>
        <w:rPr>
          <w:rFonts w:ascii="新宋体" w:eastAsia="新宋体" w:cs="新宋体"/>
          <w:color w:val="000000"/>
          <w:kern w:val="0"/>
          <w:sz w:val="19"/>
          <w:szCs w:val="19"/>
        </w:rPr>
      </w:pPr>
    </w:p>
    <w:p w14:paraId="5E8495A5" w14:textId="6543A1E6" w:rsidR="005345CB" w:rsidRDefault="005345CB" w:rsidP="005345CB">
      <w:pPr>
        <w:pStyle w:val="a3"/>
        <w:ind w:firstLine="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0;</w:t>
      </w:r>
    </w:p>
    <w:p w14:paraId="2AA17708" w14:textId="5C591AFF" w:rsidR="001450B6" w:rsidRDefault="005345CB" w:rsidP="00C04879">
      <w:pPr>
        <w:pStyle w:val="a3"/>
        <w:ind w:firstLine="0"/>
        <w:rPr>
          <w:rFonts w:ascii="新宋体" w:eastAsia="新宋体" w:cs="新宋体"/>
          <w:color w:val="000000"/>
          <w:kern w:val="0"/>
          <w:sz w:val="19"/>
          <w:szCs w:val="19"/>
        </w:rPr>
      </w:pPr>
      <w:r>
        <w:rPr>
          <w:noProof/>
        </w:rPr>
        <w:drawing>
          <wp:inline distT="0" distB="0" distL="0" distR="0" wp14:anchorId="616D7F54" wp14:editId="798276AC">
            <wp:extent cx="5278120" cy="261112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8120" cy="2611120"/>
                    </a:xfrm>
                    <a:prstGeom prst="rect">
                      <a:avLst/>
                    </a:prstGeom>
                  </pic:spPr>
                </pic:pic>
              </a:graphicData>
            </a:graphic>
          </wp:inline>
        </w:drawing>
      </w:r>
    </w:p>
    <w:p w14:paraId="2FD0AD6F" w14:textId="76FFEA24" w:rsidR="00EA75A7" w:rsidRDefault="00EA75A7" w:rsidP="00C04879">
      <w:pPr>
        <w:pStyle w:val="a3"/>
        <w:ind w:firstLine="0"/>
        <w:rPr>
          <w:rFonts w:ascii="宋体" w:hAnsi="宋体"/>
          <w:szCs w:val="21"/>
        </w:rPr>
      </w:pPr>
    </w:p>
    <w:p w14:paraId="52C66841" w14:textId="78593ED3" w:rsidR="00621FD6" w:rsidRDefault="00621FD6" w:rsidP="00C04879">
      <w:pPr>
        <w:pStyle w:val="a3"/>
        <w:ind w:firstLine="0"/>
        <w:rPr>
          <w:rFonts w:ascii="宋体" w:hAnsi="宋体"/>
          <w:szCs w:val="21"/>
        </w:rPr>
      </w:pPr>
      <w:r>
        <w:rPr>
          <w:rFonts w:ascii="宋体" w:hAnsi="宋体" w:hint="eastAsia"/>
          <w:szCs w:val="21"/>
        </w:rPr>
        <w:t>3</w:t>
      </w:r>
      <w:r>
        <w:rPr>
          <w:rFonts w:ascii="宋体" w:hAnsi="宋体"/>
          <w:szCs w:val="21"/>
        </w:rPr>
        <w:t>、资源测试：</w:t>
      </w:r>
      <w:r w:rsidR="007B385A">
        <w:rPr>
          <w:rFonts w:ascii="宋体" w:hAnsi="宋体" w:hint="eastAsia"/>
          <w:szCs w:val="21"/>
        </w:rPr>
        <w:t>(</w:t>
      </w:r>
      <w:r w:rsidR="007B385A">
        <w:rPr>
          <w:rFonts w:ascii="宋体" w:hAnsi="宋体"/>
          <w:szCs w:val="21"/>
        </w:rPr>
        <w:t>8</w:t>
      </w:r>
      <w:r w:rsidR="007B385A">
        <w:rPr>
          <w:rFonts w:ascii="宋体" w:hAnsi="宋体" w:hint="eastAsia"/>
          <w:szCs w:val="21"/>
        </w:rPr>
        <w:t>、</w:t>
      </w:r>
      <w:r w:rsidR="007B385A">
        <w:rPr>
          <w:rFonts w:ascii="宋体" w:hAnsi="宋体"/>
          <w:szCs w:val="21"/>
        </w:rPr>
        <w:t>9)</w:t>
      </w:r>
    </w:p>
    <w:p w14:paraId="3D936049" w14:textId="39BD3EAC" w:rsidR="00621FD6" w:rsidRDefault="00621FD6" w:rsidP="00C04879">
      <w:pPr>
        <w:pStyle w:val="a3"/>
        <w:ind w:firstLine="0"/>
        <w:rPr>
          <w:rFonts w:ascii="宋体" w:hAnsi="宋体"/>
          <w:szCs w:val="21"/>
        </w:rPr>
      </w:pPr>
      <w:r>
        <w:rPr>
          <w:rFonts w:ascii="宋体" w:hAnsi="宋体"/>
          <w:szCs w:val="21"/>
        </w:rPr>
        <w:t>新建工程</w:t>
      </w:r>
      <w:r>
        <w:rPr>
          <w:rFonts w:ascii="宋体" w:hAnsi="宋体" w:hint="eastAsia"/>
          <w:szCs w:val="21"/>
        </w:rPr>
        <w:t xml:space="preserve"> </w:t>
      </w:r>
      <w:r>
        <w:rPr>
          <w:rFonts w:ascii="宋体" w:hAnsi="宋体"/>
          <w:szCs w:val="21"/>
        </w:rPr>
        <w:t>Resource Test ，粘贴建立Edit 的</w:t>
      </w:r>
      <w:r>
        <w:rPr>
          <w:rFonts w:ascii="宋体" w:hAnsi="宋体" w:hint="eastAsia"/>
          <w:szCs w:val="21"/>
        </w:rPr>
        <w:t>代码，</w:t>
      </w:r>
      <w:r w:rsidR="002C5212">
        <w:rPr>
          <w:rFonts w:ascii="宋体" w:hAnsi="宋体" w:hint="eastAsia"/>
          <w:szCs w:val="21"/>
        </w:rPr>
        <w:t>并将创建edit</w:t>
      </w:r>
      <w:r w:rsidR="002C5212">
        <w:rPr>
          <w:rFonts w:ascii="宋体" w:hAnsi="宋体"/>
          <w:szCs w:val="21"/>
        </w:rPr>
        <w:t xml:space="preserve"> 的代码注释；</w:t>
      </w:r>
    </w:p>
    <w:p w14:paraId="2C1A225B" w14:textId="4FFAEE84" w:rsidR="002C5212" w:rsidRDefault="00DC2EA3" w:rsidP="00C04879">
      <w:pPr>
        <w:pStyle w:val="a3"/>
        <w:ind w:firstLine="0"/>
        <w:rPr>
          <w:rFonts w:ascii="宋体" w:hAnsi="宋体"/>
          <w:szCs w:val="21"/>
        </w:rPr>
      </w:pPr>
      <w:r>
        <w:rPr>
          <w:rFonts w:ascii="宋体" w:hAnsi="宋体"/>
          <w:szCs w:val="21"/>
        </w:rPr>
        <w:t>资源文件右键新建鼠标、Icon，</w:t>
      </w:r>
      <w:r>
        <w:rPr>
          <w:rFonts w:ascii="宋体" w:hAnsi="宋体" w:hint="eastAsia"/>
          <w:szCs w:val="21"/>
        </w:rPr>
        <w:t>修改自定生成的位图、图标，仅保留自创的 鼠标、图标，在</w:t>
      </w:r>
      <w:proofErr w:type="spellStart"/>
      <w:r>
        <w:rPr>
          <w:rFonts w:ascii="宋体" w:hAnsi="宋体" w:hint="eastAsia"/>
          <w:szCs w:val="21"/>
        </w:rPr>
        <w:t>resource.</w:t>
      </w:r>
      <w:r>
        <w:rPr>
          <w:rFonts w:ascii="宋体" w:hAnsi="宋体"/>
          <w:szCs w:val="21"/>
        </w:rPr>
        <w:t>h</w:t>
      </w:r>
      <w:proofErr w:type="spellEnd"/>
      <w:r>
        <w:rPr>
          <w:rFonts w:ascii="宋体" w:hAnsi="宋体"/>
          <w:szCs w:val="21"/>
        </w:rPr>
        <w:t xml:space="preserve"> </w:t>
      </w:r>
      <w:r>
        <w:rPr>
          <w:rFonts w:ascii="宋体" w:hAnsi="宋体" w:hint="eastAsia"/>
          <w:szCs w:val="21"/>
        </w:rPr>
        <w:t>找到：</w:t>
      </w:r>
    </w:p>
    <w:p w14:paraId="689D16F7" w14:textId="6BEBDD49" w:rsidR="00DC2EA3" w:rsidRDefault="00DC2EA3" w:rsidP="00C04879">
      <w:pPr>
        <w:pStyle w:val="a3"/>
        <w:ind w:firstLine="0"/>
        <w:rPr>
          <w:rFonts w:ascii="宋体" w:hAnsi="宋体"/>
          <w:szCs w:val="21"/>
        </w:rPr>
      </w:pPr>
      <w:r>
        <w:rPr>
          <w:noProof/>
        </w:rPr>
        <w:drawing>
          <wp:inline distT="0" distB="0" distL="0" distR="0" wp14:anchorId="4E0A74C8" wp14:editId="022F0509">
            <wp:extent cx="4451579" cy="762039"/>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51579" cy="762039"/>
                    </a:xfrm>
                    <a:prstGeom prst="rect">
                      <a:avLst/>
                    </a:prstGeom>
                  </pic:spPr>
                </pic:pic>
              </a:graphicData>
            </a:graphic>
          </wp:inline>
        </w:drawing>
      </w:r>
    </w:p>
    <w:p w14:paraId="2E25828F" w14:textId="7BC8C9AC" w:rsidR="00E06FE6" w:rsidRDefault="00E06FE6" w:rsidP="00C04879">
      <w:pPr>
        <w:pStyle w:val="a3"/>
        <w:ind w:firstLine="0"/>
        <w:rPr>
          <w:rFonts w:ascii="宋体" w:hAnsi="宋体"/>
          <w:szCs w:val="21"/>
        </w:rPr>
      </w:pPr>
      <w:r>
        <w:rPr>
          <w:noProof/>
        </w:rPr>
        <w:drawing>
          <wp:inline distT="0" distB="0" distL="0" distR="0" wp14:anchorId="2A3DFD6A" wp14:editId="272FA3A0">
            <wp:extent cx="3029106" cy="2336920"/>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29106" cy="2336920"/>
                    </a:xfrm>
                    <a:prstGeom prst="rect">
                      <a:avLst/>
                    </a:prstGeom>
                  </pic:spPr>
                </pic:pic>
              </a:graphicData>
            </a:graphic>
          </wp:inline>
        </w:drawing>
      </w:r>
    </w:p>
    <w:p w14:paraId="60EDC1F2" w14:textId="0A4BE18E" w:rsidR="00E06FE6" w:rsidRPr="00D6564C" w:rsidRDefault="00E06FE6" w:rsidP="00C04879">
      <w:pPr>
        <w:pStyle w:val="a3"/>
        <w:ind w:firstLine="0"/>
        <w:rPr>
          <w:rFonts w:ascii="宋体" w:hAnsi="宋体" w:hint="eastAsia"/>
          <w:szCs w:val="21"/>
        </w:rPr>
      </w:pPr>
      <w:r>
        <w:rPr>
          <w:noProof/>
        </w:rPr>
        <w:lastRenderedPageBreak/>
        <w:drawing>
          <wp:inline distT="0" distB="0" distL="0" distR="0" wp14:anchorId="1C18AACD" wp14:editId="795D465F">
            <wp:extent cx="2851297" cy="2241665"/>
            <wp:effectExtent l="0" t="0" r="635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51297" cy="2241665"/>
                    </a:xfrm>
                    <a:prstGeom prst="rect">
                      <a:avLst/>
                    </a:prstGeom>
                  </pic:spPr>
                </pic:pic>
              </a:graphicData>
            </a:graphic>
          </wp:inline>
        </w:drawing>
      </w:r>
    </w:p>
    <w:p w14:paraId="1BE376F6" w14:textId="1C09164E" w:rsidR="00CA62EE" w:rsidRDefault="00DC2EA3" w:rsidP="00CA62EE">
      <w:pPr>
        <w:pStyle w:val="a3"/>
      </w:pPr>
      <w:r>
        <w:rPr>
          <w:rFonts w:hint="eastAsia"/>
        </w:rPr>
        <w:t>在主窗口中，使用</w:t>
      </w:r>
      <w:r>
        <w:rPr>
          <w:rFonts w:hint="eastAsia"/>
        </w:rPr>
        <w:t xml:space="preserve"> </w:t>
      </w:r>
      <w:r>
        <w:t xml:space="preserve">MAKE INT RESOURCE </w:t>
      </w:r>
      <w:r>
        <w:rPr>
          <w:rFonts w:hint="eastAsia"/>
        </w:rPr>
        <w:t>的宏，显示自定义的鼠标；</w:t>
      </w:r>
      <w:r w:rsidR="0090635F">
        <w:rPr>
          <w:rFonts w:hint="eastAsia"/>
        </w:rPr>
        <w:t>右上角选择</w:t>
      </w:r>
    </w:p>
    <w:p w14:paraId="4AC4B911" w14:textId="7CF53345" w:rsidR="0090635F" w:rsidRDefault="0090635F" w:rsidP="00CA62EE">
      <w:pPr>
        <w:pStyle w:val="a3"/>
      </w:pPr>
      <w:r>
        <w:rPr>
          <w:rFonts w:hint="eastAsia"/>
        </w:rPr>
        <w:t>设置作用点工具，设置</w:t>
      </w:r>
      <w:r w:rsidR="009B43F7">
        <w:rPr>
          <w:rFonts w:hint="eastAsia"/>
        </w:rPr>
        <w:t xml:space="preserve"> hot</w:t>
      </w:r>
      <w:r w:rsidR="009B43F7">
        <w:t xml:space="preserve"> spot;</w:t>
      </w:r>
    </w:p>
    <w:p w14:paraId="0E83AA05" w14:textId="1E60B3F7" w:rsidR="00DC2EA3" w:rsidRDefault="0090635F" w:rsidP="00DC2EA3">
      <w:pPr>
        <w:pStyle w:val="a3"/>
        <w:ind w:firstLine="0"/>
        <w:rPr>
          <w:rFonts w:ascii="新宋体" w:eastAsia="新宋体" w:cs="新宋体"/>
          <w:color w:val="000000"/>
          <w:kern w:val="0"/>
          <w:sz w:val="19"/>
          <w:szCs w:val="19"/>
        </w:rPr>
      </w:pPr>
      <w:r>
        <w:rPr>
          <w:rFonts w:ascii="新宋体" w:eastAsia="新宋体" w:cs="新宋体" w:hint="eastAsia"/>
          <w:color w:val="000000"/>
          <w:kern w:val="0"/>
          <w:sz w:val="19"/>
          <w:szCs w:val="19"/>
        </w:rPr>
        <w:t>获得</w:t>
      </w:r>
      <w:proofErr w:type="spellStart"/>
      <w:r>
        <w:rPr>
          <w:rFonts w:ascii="新宋体" w:eastAsia="新宋体" w:cs="新宋体" w:hint="eastAsia"/>
          <w:color w:val="000000"/>
          <w:kern w:val="0"/>
          <w:sz w:val="19"/>
          <w:szCs w:val="19"/>
        </w:rPr>
        <w:t>h</w:t>
      </w:r>
      <w:r>
        <w:rPr>
          <w:rFonts w:ascii="新宋体" w:eastAsia="新宋体" w:cs="新宋体"/>
          <w:color w:val="000000"/>
          <w:kern w:val="0"/>
          <w:sz w:val="19"/>
          <w:szCs w:val="19"/>
        </w:rPr>
        <w:t>dc</w:t>
      </w:r>
      <w:proofErr w:type="spellEnd"/>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后，定义 ICON</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的实列句柄</w:t>
      </w:r>
      <w:proofErr w:type="spellStart"/>
      <w:r>
        <w:rPr>
          <w:rFonts w:ascii="新宋体" w:eastAsia="新宋体" w:cs="新宋体" w:hint="eastAsia"/>
          <w:color w:val="000000"/>
          <w:kern w:val="0"/>
          <w:sz w:val="19"/>
          <w:szCs w:val="19"/>
        </w:rPr>
        <w:t>hIcon</w:t>
      </w:r>
      <w:proofErr w:type="spellEnd"/>
      <w:r>
        <w:rPr>
          <w:rFonts w:ascii="新宋体" w:eastAsia="新宋体" w:cs="新宋体"/>
          <w:color w:val="000000"/>
          <w:kern w:val="0"/>
          <w:sz w:val="19"/>
          <w:szCs w:val="19"/>
        </w:rPr>
        <w:t>,</w:t>
      </w:r>
      <w:r>
        <w:rPr>
          <w:rFonts w:ascii="新宋体" w:eastAsia="新宋体" w:cs="新宋体" w:hint="eastAsia"/>
          <w:color w:val="000000"/>
          <w:kern w:val="0"/>
          <w:sz w:val="19"/>
          <w:szCs w:val="19"/>
        </w:rPr>
        <w:t>加载待显示的图标：</w:t>
      </w:r>
    </w:p>
    <w:p w14:paraId="5443674B" w14:textId="24BB667A" w:rsidR="0090635F" w:rsidRDefault="0090635F" w:rsidP="00DC2EA3">
      <w:pPr>
        <w:pStyle w:val="a3"/>
        <w:ind w:firstLine="0"/>
        <w:rPr>
          <w:rFonts w:ascii="新宋体" w:eastAsia="新宋体" w:cs="新宋体"/>
          <w:color w:val="000000"/>
          <w:kern w:val="0"/>
          <w:sz w:val="19"/>
          <w:szCs w:val="19"/>
        </w:rPr>
      </w:pPr>
      <w:proofErr w:type="spellStart"/>
      <w:r>
        <w:rPr>
          <w:rFonts w:ascii="新宋体" w:eastAsia="新宋体" w:cs="新宋体"/>
          <w:color w:val="000000"/>
          <w:kern w:val="0"/>
          <w:sz w:val="19"/>
          <w:szCs w:val="19"/>
        </w:rPr>
        <w:t>hIcon</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6F008A"/>
          <w:kern w:val="0"/>
          <w:sz w:val="19"/>
          <w:szCs w:val="19"/>
        </w:rPr>
        <w:t>LoadIcon</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hInstance,</w:t>
      </w:r>
      <w:r>
        <w:rPr>
          <w:rFonts w:ascii="新宋体" w:eastAsia="新宋体" w:cs="新宋体"/>
          <w:color w:val="6F008A"/>
          <w:kern w:val="0"/>
          <w:sz w:val="19"/>
          <w:szCs w:val="19"/>
        </w:rPr>
        <w:t>MAKEINTRESOURCE</w:t>
      </w:r>
      <w:proofErr w:type="spellEnd"/>
      <w:r>
        <w:rPr>
          <w:rFonts w:ascii="新宋体" w:eastAsia="新宋体" w:cs="新宋体"/>
          <w:color w:val="000000"/>
          <w:kern w:val="0"/>
          <w:sz w:val="19"/>
          <w:szCs w:val="19"/>
        </w:rPr>
        <w:t xml:space="preserve">( </w:t>
      </w:r>
      <w:r>
        <w:rPr>
          <w:rFonts w:ascii="新宋体" w:eastAsia="新宋体" w:cs="新宋体"/>
          <w:color w:val="6F008A"/>
          <w:kern w:val="0"/>
          <w:sz w:val="19"/>
          <w:szCs w:val="19"/>
        </w:rPr>
        <w:t>IDI_ICON1</w:t>
      </w:r>
      <w:r>
        <w:rPr>
          <w:rFonts w:ascii="新宋体" w:eastAsia="新宋体" w:cs="新宋体"/>
          <w:color w:val="000000"/>
          <w:kern w:val="0"/>
          <w:sz w:val="19"/>
          <w:szCs w:val="19"/>
        </w:rPr>
        <w:t>));</w:t>
      </w:r>
      <w:r>
        <w:rPr>
          <w:rFonts w:ascii="新宋体" w:eastAsia="新宋体" w:cs="新宋体" w:hint="eastAsia"/>
          <w:color w:val="000000"/>
          <w:kern w:val="0"/>
          <w:sz w:val="19"/>
          <w:szCs w:val="19"/>
        </w:rPr>
        <w:t>可以</w:t>
      </w:r>
      <w:r>
        <w:rPr>
          <w:rFonts w:hint="eastAsia"/>
        </w:rPr>
        <w:t>使用</w:t>
      </w:r>
      <w:r>
        <w:rPr>
          <w:rFonts w:hint="eastAsia"/>
        </w:rPr>
        <w:t xml:space="preserve"> </w:t>
      </w:r>
      <w:proofErr w:type="spellStart"/>
      <w:r>
        <w:rPr>
          <w:rFonts w:ascii="新宋体" w:eastAsia="新宋体" w:cs="新宋体"/>
          <w:color w:val="000000"/>
          <w:kern w:val="0"/>
          <w:sz w:val="19"/>
          <w:szCs w:val="19"/>
        </w:rPr>
        <w:t>DrawIcon</w:t>
      </w:r>
      <w:proofErr w:type="spellEnd"/>
      <w:r>
        <w:rPr>
          <w:rFonts w:ascii="新宋体" w:eastAsia="新宋体" w:cs="新宋体" w:hint="eastAsia"/>
          <w:color w:val="000000"/>
          <w:kern w:val="0"/>
          <w:sz w:val="19"/>
          <w:szCs w:val="19"/>
        </w:rPr>
        <w:t>在指定位置显示出自定义的图标;</w:t>
      </w:r>
    </w:p>
    <w:p w14:paraId="44572BAA" w14:textId="101E1FE5" w:rsidR="0090635F" w:rsidRDefault="0090635F" w:rsidP="00DC2EA3">
      <w:pPr>
        <w:pStyle w:val="a3"/>
        <w:ind w:firstLine="0"/>
      </w:pPr>
      <w:r>
        <w:rPr>
          <w:noProof/>
        </w:rPr>
        <w:drawing>
          <wp:inline distT="0" distB="0" distL="0" distR="0" wp14:anchorId="78FDCA56" wp14:editId="3B48443F">
            <wp:extent cx="3302170" cy="179714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02170" cy="1797142"/>
                    </a:xfrm>
                    <a:prstGeom prst="rect">
                      <a:avLst/>
                    </a:prstGeom>
                  </pic:spPr>
                </pic:pic>
              </a:graphicData>
            </a:graphic>
          </wp:inline>
        </w:drawing>
      </w:r>
    </w:p>
    <w:p w14:paraId="6EBA5321" w14:textId="7D140901" w:rsidR="007B385A" w:rsidRDefault="007B385A" w:rsidP="00DC2EA3">
      <w:pPr>
        <w:pStyle w:val="a3"/>
        <w:ind w:firstLine="0"/>
      </w:pPr>
    </w:p>
    <w:p w14:paraId="04AA5A7C" w14:textId="045C9919" w:rsidR="007B385A" w:rsidRDefault="007B385A" w:rsidP="00DC2EA3">
      <w:pPr>
        <w:pStyle w:val="a3"/>
        <w:ind w:firstLine="0"/>
      </w:pPr>
    </w:p>
    <w:p w14:paraId="6F69F725" w14:textId="75BE5CDB" w:rsidR="007B385A" w:rsidRDefault="007B385A" w:rsidP="00DC2EA3">
      <w:pPr>
        <w:pStyle w:val="a3"/>
        <w:ind w:firstLine="0"/>
      </w:pPr>
    </w:p>
    <w:p w14:paraId="22FD2F87" w14:textId="6A86DBE4" w:rsidR="007B385A" w:rsidRDefault="007B385A" w:rsidP="00DC2EA3">
      <w:pPr>
        <w:pStyle w:val="a3"/>
        <w:ind w:firstLine="0"/>
      </w:pPr>
      <w:r>
        <w:rPr>
          <w:rFonts w:hint="eastAsia"/>
        </w:rPr>
        <w:t>4</w:t>
      </w:r>
      <w:r>
        <w:rPr>
          <w:rFonts w:hint="eastAsia"/>
        </w:rPr>
        <w:t>、添加菜单</w:t>
      </w:r>
      <w:r>
        <w:t>(10-12):</w:t>
      </w:r>
    </w:p>
    <w:p w14:paraId="52AEAEF1" w14:textId="127A29B9" w:rsidR="007B385A" w:rsidRDefault="007B385A" w:rsidP="00DC2EA3">
      <w:pPr>
        <w:pStyle w:val="a3"/>
        <w:ind w:firstLine="0"/>
      </w:pPr>
    </w:p>
    <w:p w14:paraId="739F4D56" w14:textId="36BDF9CA" w:rsidR="007B385A" w:rsidRDefault="007B385A" w:rsidP="00DC2EA3">
      <w:pPr>
        <w:pStyle w:val="a3"/>
        <w:ind w:firstLine="0"/>
        <w:rPr>
          <w:rFonts w:ascii="新宋体" w:eastAsia="新宋体" w:cs="新宋体"/>
          <w:color w:val="6F008A"/>
          <w:kern w:val="0"/>
          <w:sz w:val="19"/>
          <w:szCs w:val="19"/>
        </w:rPr>
      </w:pPr>
      <w:r>
        <w:rPr>
          <w:rFonts w:hint="eastAsia"/>
        </w:rPr>
        <w:t>以同样的方法建立新的鼠标，定义有</w:t>
      </w:r>
      <w:r>
        <w:rPr>
          <w:rFonts w:ascii="新宋体" w:eastAsia="新宋体" w:cs="新宋体"/>
          <w:color w:val="6F008A"/>
          <w:kern w:val="0"/>
          <w:sz w:val="19"/>
          <w:szCs w:val="19"/>
        </w:rPr>
        <w:t xml:space="preserve">IDC_CURSOR2 </w:t>
      </w:r>
      <w:r>
        <w:rPr>
          <w:rFonts w:ascii="新宋体" w:eastAsia="新宋体" w:cs="新宋体" w:hint="eastAsia"/>
          <w:color w:val="6F008A"/>
          <w:kern w:val="0"/>
          <w:sz w:val="19"/>
          <w:szCs w:val="19"/>
        </w:rPr>
        <w:t>；</w:t>
      </w:r>
    </w:p>
    <w:p w14:paraId="31249832" w14:textId="4B33EC4E" w:rsidR="007B385A" w:rsidRDefault="007B385A" w:rsidP="00DC2EA3">
      <w:pPr>
        <w:pStyle w:val="a3"/>
        <w:ind w:firstLine="0"/>
      </w:pPr>
      <w:r>
        <w:rPr>
          <w:rFonts w:hint="eastAsia"/>
        </w:rPr>
        <w:t>通过资源的图形化界面</w:t>
      </w:r>
      <w:r>
        <w:rPr>
          <w:rFonts w:hint="eastAsia"/>
        </w:rPr>
        <w:t xml:space="preserve"> </w:t>
      </w:r>
      <w:r>
        <w:rPr>
          <w:rFonts w:hint="eastAsia"/>
        </w:rPr>
        <w:t>，建立可视化的停靠窗口顶端的</w:t>
      </w:r>
      <w:r>
        <w:rPr>
          <w:rFonts w:hint="eastAsia"/>
        </w:rPr>
        <w:t xml:space="preserve"> </w:t>
      </w:r>
      <w:r>
        <w:rPr>
          <w:rFonts w:hint="eastAsia"/>
        </w:rPr>
        <w:t>主菜单；</w:t>
      </w:r>
    </w:p>
    <w:p w14:paraId="599F0D89" w14:textId="77777777" w:rsidR="00A4549D" w:rsidRDefault="00A4549D" w:rsidP="00DC2EA3">
      <w:pPr>
        <w:pStyle w:val="a3"/>
        <w:ind w:firstLine="0"/>
      </w:pPr>
    </w:p>
    <w:p w14:paraId="32D3A6B2" w14:textId="58C3B6C9" w:rsidR="007B385A" w:rsidRDefault="00A4549D" w:rsidP="00DC2EA3">
      <w:pPr>
        <w:pStyle w:val="a3"/>
        <w:ind w:firstLine="0"/>
      </w:pPr>
      <w:r>
        <w:rPr>
          <w:noProof/>
        </w:rPr>
        <w:drawing>
          <wp:anchor distT="0" distB="0" distL="114300" distR="114300" simplePos="0" relativeHeight="251658240" behindDoc="1" locked="0" layoutInCell="1" allowOverlap="1" wp14:anchorId="02F93356" wp14:editId="2B72DA9F">
            <wp:simplePos x="0" y="0"/>
            <wp:positionH relativeFrom="column">
              <wp:posOffset>-1270</wp:posOffset>
            </wp:positionH>
            <wp:positionV relativeFrom="paragraph">
              <wp:posOffset>0</wp:posOffset>
            </wp:positionV>
            <wp:extent cx="2076450" cy="1149350"/>
            <wp:effectExtent l="0" t="0" r="0" b="0"/>
            <wp:wrapTight wrapText="bothSides">
              <wp:wrapPolygon edited="0">
                <wp:start x="0" y="0"/>
                <wp:lineTo x="0" y="21123"/>
                <wp:lineTo x="21402" y="21123"/>
                <wp:lineTo x="21402" y="0"/>
                <wp:lineTo x="0" y="0"/>
              </wp:wrapPolygon>
            </wp:wrapTight>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076450" cy="1149350"/>
                    </a:xfrm>
                    <a:prstGeom prst="rect">
                      <a:avLst/>
                    </a:prstGeom>
                  </pic:spPr>
                </pic:pic>
              </a:graphicData>
            </a:graphic>
          </wp:anchor>
        </w:drawing>
      </w:r>
      <w:r>
        <w:rPr>
          <w:rFonts w:hint="eastAsia"/>
        </w:rPr>
        <w:t>在右侧属性处，可以修改点击菜单选项时，发出的命令的宏定义名称</w:t>
      </w:r>
    </w:p>
    <w:p w14:paraId="40BA82A7" w14:textId="3FC8C2BC" w:rsidR="00A4549D" w:rsidRDefault="00A4549D" w:rsidP="00DC2EA3">
      <w:pPr>
        <w:pStyle w:val="a3"/>
        <w:ind w:firstLine="0"/>
      </w:pPr>
    </w:p>
    <w:p w14:paraId="13E374AD" w14:textId="17FFC42D" w:rsidR="00A4549D" w:rsidRDefault="00A4549D" w:rsidP="00DC2EA3">
      <w:pPr>
        <w:pStyle w:val="a3"/>
        <w:ind w:firstLine="0"/>
      </w:pPr>
    </w:p>
    <w:p w14:paraId="4A15B615" w14:textId="0EBF4CBA" w:rsidR="00A4549D" w:rsidRDefault="00A4549D" w:rsidP="00DC2EA3">
      <w:pPr>
        <w:pStyle w:val="a3"/>
        <w:ind w:firstLine="0"/>
      </w:pPr>
    </w:p>
    <w:p w14:paraId="5BEF2408" w14:textId="70AC7907" w:rsidR="00A4549D" w:rsidRDefault="00A4549D" w:rsidP="00DC2EA3">
      <w:pPr>
        <w:pStyle w:val="a3"/>
        <w:ind w:firstLine="0"/>
      </w:pPr>
    </w:p>
    <w:p w14:paraId="23ABEEA4" w14:textId="67481ECD" w:rsidR="00A4549D" w:rsidRDefault="00A4549D" w:rsidP="00DC2EA3">
      <w:pPr>
        <w:pStyle w:val="a3"/>
        <w:ind w:firstLine="0"/>
      </w:pPr>
    </w:p>
    <w:p w14:paraId="54D279E2" w14:textId="1B7AA96C" w:rsidR="00A4549D" w:rsidRDefault="00A4549D" w:rsidP="00DC2EA3">
      <w:pPr>
        <w:pStyle w:val="a3"/>
        <w:ind w:firstLine="0"/>
      </w:pPr>
    </w:p>
    <w:p w14:paraId="4BC262C2" w14:textId="1FDB0149" w:rsidR="00A4549D" w:rsidRDefault="00A4549D" w:rsidP="00DC2EA3">
      <w:pPr>
        <w:pStyle w:val="a3"/>
        <w:ind w:firstLine="0"/>
      </w:pPr>
      <w:r>
        <w:rPr>
          <w:rFonts w:hint="eastAsia"/>
        </w:rPr>
        <w:t>通过修改注册类的</w:t>
      </w:r>
      <w:r>
        <w:rPr>
          <w:rFonts w:hint="eastAsia"/>
        </w:rPr>
        <w:t xml:space="preserve"> </w:t>
      </w:r>
      <w:r>
        <w:t xml:space="preserve"> </w:t>
      </w:r>
      <w:r>
        <w:rPr>
          <w:rFonts w:hint="eastAsia"/>
        </w:rPr>
        <w:t>方法载入菜单：找到</w:t>
      </w:r>
      <w:r>
        <w:rPr>
          <w:rFonts w:hint="eastAsia"/>
        </w:rPr>
        <w:t xml:space="preserve"> </w:t>
      </w:r>
      <w:r>
        <w:t xml:space="preserve">windows class </w:t>
      </w:r>
      <w:r>
        <w:rPr>
          <w:rFonts w:hint="eastAsia"/>
        </w:rPr>
        <w:t>中的</w:t>
      </w:r>
      <w:proofErr w:type="spellStart"/>
      <w:r w:rsidR="00A17B89">
        <w:rPr>
          <w:rFonts w:hint="eastAsia"/>
        </w:rPr>
        <w:t>Mean</w:t>
      </w:r>
      <w:r w:rsidR="00A17B89">
        <w:t>Name</w:t>
      </w:r>
      <w:proofErr w:type="spellEnd"/>
      <w:r w:rsidR="00A17B89">
        <w:t xml:space="preserve"> </w:t>
      </w:r>
      <w:r w:rsidR="00A17B89">
        <w:rPr>
          <w:rFonts w:hint="eastAsia"/>
        </w:rPr>
        <w:t>修改：</w:t>
      </w:r>
    </w:p>
    <w:p w14:paraId="10BE16C6" w14:textId="09ABCD18" w:rsidR="00A4549D" w:rsidRDefault="00A4549D" w:rsidP="00DC2EA3">
      <w:pPr>
        <w:pStyle w:val="a3"/>
        <w:ind w:firstLine="0"/>
      </w:pPr>
      <w:r>
        <w:rPr>
          <w:noProof/>
        </w:rPr>
        <w:lastRenderedPageBreak/>
        <w:drawing>
          <wp:inline distT="0" distB="0" distL="0" distR="0" wp14:anchorId="1EE7C02D" wp14:editId="3BC44980">
            <wp:extent cx="4877051" cy="84459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77051" cy="844593"/>
                    </a:xfrm>
                    <a:prstGeom prst="rect">
                      <a:avLst/>
                    </a:prstGeom>
                  </pic:spPr>
                </pic:pic>
              </a:graphicData>
            </a:graphic>
          </wp:inline>
        </w:drawing>
      </w:r>
    </w:p>
    <w:p w14:paraId="5F60883B" w14:textId="54DB8C29" w:rsidR="00A4549D" w:rsidRPr="00E049FE" w:rsidRDefault="00D91F1A" w:rsidP="00E049FE">
      <w:pPr>
        <w:autoSpaceDE w:val="0"/>
        <w:autoSpaceDN w:val="0"/>
        <w:adjustRightInd w:val="0"/>
        <w:jc w:val="left"/>
        <w:rPr>
          <w:rFonts w:ascii="新宋体" w:eastAsia="新宋体" w:cs="新宋体"/>
          <w:color w:val="000000"/>
          <w:kern w:val="0"/>
          <w:sz w:val="19"/>
          <w:szCs w:val="19"/>
        </w:rPr>
      </w:pPr>
      <w:r>
        <w:rPr>
          <w:rFonts w:ascii="新宋体" w:eastAsia="新宋体" w:cs="新宋体" w:hint="eastAsia"/>
          <w:color w:val="000000"/>
          <w:kern w:val="0"/>
          <w:sz w:val="19"/>
          <w:szCs w:val="19"/>
        </w:rPr>
        <w:t>通过创建窗口 加载菜单</w:t>
      </w:r>
      <w:r>
        <w:rPr>
          <w:rFonts w:ascii="新宋体" w:eastAsia="新宋体" w:cs="新宋体"/>
          <w:color w:val="000000"/>
          <w:kern w:val="0"/>
          <w:sz w:val="19"/>
          <w:szCs w:val="19"/>
        </w:rPr>
        <w:t>:</w:t>
      </w:r>
    </w:p>
    <w:p w14:paraId="5A8292EB" w14:textId="74978DFD" w:rsidR="00D91F1A" w:rsidRDefault="00D91F1A" w:rsidP="00DC2EA3">
      <w:pPr>
        <w:pStyle w:val="a3"/>
        <w:ind w:firstLine="0"/>
      </w:pPr>
      <w:r>
        <w:rPr>
          <w:rFonts w:hint="eastAsia"/>
        </w:rPr>
        <w:t>修改</w:t>
      </w:r>
      <w:proofErr w:type="spellStart"/>
      <w:r w:rsidR="00E049FE">
        <w:rPr>
          <w:rFonts w:hint="eastAsia"/>
        </w:rPr>
        <w:t>CreateWindow</w:t>
      </w:r>
      <w:proofErr w:type="spellEnd"/>
      <w:r w:rsidR="00E049FE">
        <w:t xml:space="preserve"> </w:t>
      </w:r>
      <w:r w:rsidR="00E049FE">
        <w:rPr>
          <w:rFonts w:hint="eastAsia"/>
        </w:rPr>
        <w:t>中的第九个参数，填入</w:t>
      </w:r>
      <w:r w:rsidR="00E049FE">
        <w:t>Menu</w:t>
      </w:r>
      <w:r w:rsidR="00E049FE">
        <w:rPr>
          <w:rFonts w:hint="eastAsia"/>
        </w:rPr>
        <w:t>的句柄；</w:t>
      </w:r>
    </w:p>
    <w:p w14:paraId="752F267B" w14:textId="77777777" w:rsidR="00E049FE" w:rsidRDefault="00E049FE" w:rsidP="00DC2EA3">
      <w:pPr>
        <w:pStyle w:val="a3"/>
        <w:ind w:firstLine="0"/>
      </w:pPr>
    </w:p>
    <w:p w14:paraId="59C2903B" w14:textId="6C3B55D3" w:rsidR="00E049FE" w:rsidRDefault="00E049FE" w:rsidP="00DC2EA3">
      <w:pPr>
        <w:pStyle w:val="a3"/>
        <w:ind w:firstLine="0"/>
      </w:pPr>
      <w:r>
        <w:rPr>
          <w:rFonts w:hint="eastAsia"/>
        </w:rPr>
        <w:t>窗口的响应代码：</w:t>
      </w:r>
    </w:p>
    <w:p w14:paraId="77C7C67A" w14:textId="77777777" w:rsidR="0075504A" w:rsidRDefault="0075504A" w:rsidP="0075504A">
      <w:pPr>
        <w:autoSpaceDE w:val="0"/>
        <w:autoSpaceDN w:val="0"/>
        <w:adjustRightInd w:val="0"/>
        <w:jc w:val="left"/>
        <w:rPr>
          <w:rFonts w:ascii="新宋体" w:eastAsia="新宋体" w:cs="新宋体"/>
          <w:color w:val="000000"/>
          <w:kern w:val="0"/>
          <w:sz w:val="19"/>
          <w:szCs w:val="19"/>
        </w:rPr>
      </w:pPr>
    </w:p>
    <w:p w14:paraId="11C60416" w14:textId="6F20EC1D" w:rsidR="00E049FE" w:rsidRDefault="0075504A" w:rsidP="0075504A">
      <w:pPr>
        <w:pStyle w:val="a3"/>
        <w:ind w:firstLine="0"/>
        <w:rPr>
          <w:rFonts w:ascii="新宋体" w:eastAsia="新宋体" w:cs="新宋体"/>
          <w:color w:val="000000"/>
          <w:kern w:val="0"/>
          <w:sz w:val="19"/>
          <w:szCs w:val="19"/>
        </w:rPr>
      </w:pPr>
      <w:proofErr w:type="spellStart"/>
      <w:r>
        <w:rPr>
          <w:rFonts w:ascii="新宋体" w:eastAsia="新宋体" w:cs="新宋体"/>
          <w:color w:val="000000"/>
          <w:kern w:val="0"/>
          <w:sz w:val="19"/>
          <w:szCs w:val="19"/>
        </w:rPr>
        <w:t>hInstance</w:t>
      </w:r>
      <w:proofErr w:type="spellEnd"/>
      <w:r>
        <w:rPr>
          <w:rFonts w:ascii="新宋体" w:eastAsia="新宋体" w:cs="新宋体"/>
          <w:color w:val="000000"/>
          <w:kern w:val="0"/>
          <w:sz w:val="19"/>
          <w:szCs w:val="19"/>
        </w:rPr>
        <w:t xml:space="preserve"> =(</w:t>
      </w:r>
      <w:r>
        <w:rPr>
          <w:rFonts w:ascii="新宋体" w:eastAsia="新宋体" w:cs="新宋体"/>
          <w:color w:val="2B91AF"/>
          <w:kern w:val="0"/>
          <w:sz w:val="19"/>
          <w:szCs w:val="19"/>
        </w:rPr>
        <w:t>HINSTANCE</w:t>
      </w:r>
      <w:r>
        <w:rPr>
          <w:rFonts w:ascii="新宋体" w:eastAsia="新宋体" w:cs="新宋体"/>
          <w:color w:val="000000"/>
          <w:kern w:val="0"/>
          <w:sz w:val="19"/>
          <w:szCs w:val="19"/>
        </w:rPr>
        <w:t xml:space="preserve">) </w:t>
      </w:r>
      <w:proofErr w:type="spellStart"/>
      <w:r>
        <w:rPr>
          <w:rFonts w:ascii="新宋体" w:eastAsia="新宋体" w:cs="新宋体"/>
          <w:color w:val="6F008A"/>
          <w:kern w:val="0"/>
          <w:sz w:val="19"/>
          <w:szCs w:val="19"/>
        </w:rPr>
        <w:t>GetWindowLong</w:t>
      </w:r>
      <w:proofErr w:type="spellEnd"/>
      <w:r>
        <w:rPr>
          <w:rFonts w:ascii="新宋体" w:eastAsia="新宋体" w:cs="新宋体"/>
          <w:color w:val="000000"/>
          <w:kern w:val="0"/>
          <w:sz w:val="19"/>
          <w:szCs w:val="19"/>
        </w:rPr>
        <w:t>(</w:t>
      </w:r>
      <w:proofErr w:type="spellStart"/>
      <w:r>
        <w:rPr>
          <w:rFonts w:ascii="新宋体" w:eastAsia="新宋体" w:cs="新宋体"/>
          <w:color w:val="808080"/>
          <w:kern w:val="0"/>
          <w:sz w:val="19"/>
          <w:szCs w:val="19"/>
        </w:rPr>
        <w:t>hWnd</w:t>
      </w:r>
      <w:proofErr w:type="spellEnd"/>
      <w:r>
        <w:rPr>
          <w:rFonts w:ascii="新宋体" w:eastAsia="新宋体" w:cs="新宋体"/>
          <w:color w:val="000000"/>
          <w:kern w:val="0"/>
          <w:sz w:val="19"/>
          <w:szCs w:val="19"/>
        </w:rPr>
        <w:t xml:space="preserve">, </w:t>
      </w:r>
      <w:r>
        <w:rPr>
          <w:rFonts w:ascii="新宋体" w:eastAsia="新宋体" w:cs="新宋体"/>
          <w:color w:val="6F008A"/>
          <w:kern w:val="0"/>
          <w:sz w:val="19"/>
          <w:szCs w:val="19"/>
        </w:rPr>
        <w:t>GWL_HINSTANCE</w:t>
      </w:r>
      <w:r>
        <w:rPr>
          <w:rFonts w:ascii="新宋体" w:eastAsia="新宋体" w:cs="新宋体"/>
          <w:color w:val="000000"/>
          <w:kern w:val="0"/>
          <w:sz w:val="19"/>
          <w:szCs w:val="19"/>
        </w:rPr>
        <w:t>);</w:t>
      </w:r>
    </w:p>
    <w:p w14:paraId="088611B4" w14:textId="02467B20" w:rsidR="0075504A" w:rsidRDefault="0075504A" w:rsidP="0075504A">
      <w:pPr>
        <w:pStyle w:val="a3"/>
        <w:ind w:firstLine="0"/>
        <w:rPr>
          <w:rFonts w:ascii="新宋体" w:eastAsia="新宋体" w:cs="新宋体"/>
          <w:color w:val="000000"/>
          <w:kern w:val="0"/>
          <w:sz w:val="19"/>
          <w:szCs w:val="19"/>
        </w:rPr>
      </w:pPr>
      <w:r>
        <w:rPr>
          <w:rFonts w:ascii="新宋体" w:eastAsia="新宋体" w:cs="新宋体" w:hint="eastAsia"/>
          <w:color w:val="000000"/>
          <w:kern w:val="0"/>
          <w:sz w:val="19"/>
          <w:szCs w:val="19"/>
        </w:rPr>
        <w:t xml:space="preserve">获取主窗口的实例句柄；菜单元素被点击后，将产生 </w:t>
      </w:r>
      <w:r>
        <w:rPr>
          <w:rFonts w:ascii="新宋体" w:eastAsia="新宋体" w:cs="新宋体"/>
          <w:color w:val="000000"/>
          <w:kern w:val="0"/>
          <w:sz w:val="19"/>
          <w:szCs w:val="19"/>
        </w:rPr>
        <w:t>WM_COMMAND</w:t>
      </w:r>
      <w:r>
        <w:rPr>
          <w:rFonts w:ascii="新宋体" w:eastAsia="新宋体" w:cs="新宋体" w:hint="eastAsia"/>
          <w:color w:val="000000"/>
          <w:kern w:val="0"/>
          <w:sz w:val="19"/>
          <w:szCs w:val="19"/>
        </w:rPr>
        <w:t>的消息，在</w:t>
      </w:r>
      <w:proofErr w:type="spellStart"/>
      <w:r w:rsidR="00407024">
        <w:rPr>
          <w:rFonts w:ascii="新宋体" w:eastAsia="新宋体" w:cs="新宋体" w:hint="eastAsia"/>
          <w:color w:val="000000"/>
          <w:kern w:val="0"/>
          <w:sz w:val="19"/>
          <w:szCs w:val="19"/>
        </w:rPr>
        <w:t>wParam</w:t>
      </w:r>
      <w:proofErr w:type="spellEnd"/>
      <w:r w:rsidR="00407024">
        <w:rPr>
          <w:rFonts w:ascii="新宋体" w:eastAsia="新宋体" w:cs="新宋体"/>
          <w:color w:val="000000"/>
          <w:kern w:val="0"/>
          <w:sz w:val="19"/>
          <w:szCs w:val="19"/>
        </w:rPr>
        <w:t xml:space="preserve"> </w:t>
      </w:r>
      <w:r w:rsidR="00407024">
        <w:rPr>
          <w:rFonts w:ascii="新宋体" w:eastAsia="新宋体" w:cs="新宋体" w:hint="eastAsia"/>
          <w:color w:val="000000"/>
          <w:kern w:val="0"/>
          <w:sz w:val="19"/>
          <w:szCs w:val="19"/>
        </w:rPr>
        <w:t xml:space="preserve">得低字节，将选项的标志宏定义 取出，在 </w:t>
      </w:r>
      <w:proofErr w:type="spellStart"/>
      <w:r w:rsidR="00407024">
        <w:rPr>
          <w:rFonts w:ascii="新宋体" w:eastAsia="新宋体" w:cs="新宋体" w:hint="eastAsia"/>
          <w:color w:val="000000"/>
          <w:kern w:val="0"/>
          <w:sz w:val="19"/>
          <w:szCs w:val="19"/>
        </w:rPr>
        <w:t>resource</w:t>
      </w:r>
      <w:r w:rsidR="00407024">
        <w:rPr>
          <w:rFonts w:ascii="新宋体" w:eastAsia="新宋体" w:cs="新宋体"/>
          <w:color w:val="000000"/>
          <w:kern w:val="0"/>
          <w:sz w:val="19"/>
          <w:szCs w:val="19"/>
        </w:rPr>
        <w:t>.h</w:t>
      </w:r>
      <w:proofErr w:type="spellEnd"/>
      <w:r w:rsidR="00407024">
        <w:rPr>
          <w:rFonts w:ascii="新宋体" w:eastAsia="新宋体" w:cs="新宋体"/>
          <w:color w:val="000000"/>
          <w:kern w:val="0"/>
          <w:sz w:val="19"/>
          <w:szCs w:val="19"/>
        </w:rPr>
        <w:t xml:space="preserve"> </w:t>
      </w:r>
      <w:r w:rsidR="00407024">
        <w:rPr>
          <w:rFonts w:ascii="新宋体" w:eastAsia="新宋体" w:cs="新宋体" w:hint="eastAsia"/>
          <w:color w:val="000000"/>
          <w:kern w:val="0"/>
          <w:sz w:val="19"/>
          <w:szCs w:val="19"/>
        </w:rPr>
        <w:t>中 可以查到：</w:t>
      </w:r>
    </w:p>
    <w:p w14:paraId="24DAFC95" w14:textId="77777777" w:rsidR="00407024" w:rsidRDefault="00407024" w:rsidP="0040702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hCursor</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6F008A"/>
          <w:kern w:val="0"/>
          <w:sz w:val="19"/>
          <w:szCs w:val="19"/>
        </w:rPr>
        <w:t>LoadCursor</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hInstance</w:t>
      </w:r>
      <w:proofErr w:type="spellEnd"/>
      <w:r>
        <w:rPr>
          <w:rFonts w:ascii="新宋体" w:eastAsia="新宋体" w:cs="新宋体"/>
          <w:color w:val="000000"/>
          <w:kern w:val="0"/>
          <w:sz w:val="19"/>
          <w:szCs w:val="19"/>
        </w:rPr>
        <w:t xml:space="preserve">, </w:t>
      </w:r>
      <w:r>
        <w:rPr>
          <w:rFonts w:ascii="新宋体" w:eastAsia="新宋体" w:cs="新宋体"/>
          <w:color w:val="6F008A"/>
          <w:kern w:val="0"/>
          <w:sz w:val="19"/>
          <w:szCs w:val="19"/>
        </w:rPr>
        <w:t>MAKEINTRESOURCE</w:t>
      </w:r>
      <w:r>
        <w:rPr>
          <w:rFonts w:ascii="新宋体" w:eastAsia="新宋体" w:cs="新宋体"/>
          <w:color w:val="000000"/>
          <w:kern w:val="0"/>
          <w:sz w:val="19"/>
          <w:szCs w:val="19"/>
        </w:rPr>
        <w:t>(</w:t>
      </w:r>
      <w:r>
        <w:rPr>
          <w:rFonts w:ascii="新宋体" w:eastAsia="新宋体" w:cs="新宋体"/>
          <w:color w:val="6F008A"/>
          <w:kern w:val="0"/>
          <w:sz w:val="19"/>
          <w:szCs w:val="19"/>
        </w:rPr>
        <w:t>IDC_CURSOR1</w:t>
      </w:r>
      <w:r>
        <w:rPr>
          <w:rFonts w:ascii="新宋体" w:eastAsia="新宋体" w:cs="新宋体"/>
          <w:color w:val="000000"/>
          <w:kern w:val="0"/>
          <w:sz w:val="19"/>
          <w:szCs w:val="19"/>
        </w:rPr>
        <w:t>));</w:t>
      </w:r>
    </w:p>
    <w:p w14:paraId="64EE1E84" w14:textId="6AA9DC29" w:rsidR="00407024" w:rsidRDefault="00407024" w:rsidP="00407024">
      <w:pPr>
        <w:pStyle w:val="a3"/>
        <w:ind w:firstLine="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6F008A"/>
          <w:kern w:val="0"/>
          <w:sz w:val="19"/>
          <w:szCs w:val="19"/>
        </w:rPr>
        <w:t>SetClassLong</w:t>
      </w:r>
      <w:proofErr w:type="spellEnd"/>
      <w:r>
        <w:rPr>
          <w:rFonts w:ascii="新宋体" w:eastAsia="新宋体" w:cs="新宋体"/>
          <w:color w:val="000000"/>
          <w:kern w:val="0"/>
          <w:sz w:val="19"/>
          <w:szCs w:val="19"/>
        </w:rPr>
        <w:t>(</w:t>
      </w:r>
      <w:proofErr w:type="spellStart"/>
      <w:r>
        <w:rPr>
          <w:rFonts w:ascii="新宋体" w:eastAsia="新宋体" w:cs="新宋体"/>
          <w:color w:val="808080"/>
          <w:kern w:val="0"/>
          <w:sz w:val="19"/>
          <w:szCs w:val="19"/>
        </w:rPr>
        <w:t>hWnd</w:t>
      </w:r>
      <w:proofErr w:type="spellEnd"/>
      <w:r>
        <w:rPr>
          <w:rFonts w:ascii="新宋体" w:eastAsia="新宋体" w:cs="新宋体"/>
          <w:color w:val="000000"/>
          <w:kern w:val="0"/>
          <w:sz w:val="19"/>
          <w:szCs w:val="19"/>
        </w:rPr>
        <w:t xml:space="preserve">, </w:t>
      </w:r>
      <w:r>
        <w:rPr>
          <w:rFonts w:ascii="新宋体" w:eastAsia="新宋体" w:cs="新宋体"/>
          <w:color w:val="6F008A"/>
          <w:kern w:val="0"/>
          <w:sz w:val="19"/>
          <w:szCs w:val="19"/>
        </w:rPr>
        <w:t>GCL_HCURSOR</w:t>
      </w:r>
      <w:r>
        <w:rPr>
          <w:rFonts w:ascii="新宋体" w:eastAsia="新宋体" w:cs="新宋体"/>
          <w:color w:val="000000"/>
          <w:kern w:val="0"/>
          <w:sz w:val="19"/>
          <w:szCs w:val="19"/>
        </w:rPr>
        <w:t>, (</w:t>
      </w:r>
      <w:r>
        <w:rPr>
          <w:rFonts w:ascii="新宋体" w:eastAsia="新宋体" w:cs="新宋体"/>
          <w:color w:val="0000FF"/>
          <w:kern w:val="0"/>
          <w:sz w:val="19"/>
          <w:szCs w:val="19"/>
        </w:rPr>
        <w:t>long</w:t>
      </w:r>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hCursor</w:t>
      </w:r>
      <w:proofErr w:type="spellEnd"/>
      <w:r>
        <w:rPr>
          <w:rFonts w:ascii="新宋体" w:eastAsia="新宋体" w:cs="新宋体"/>
          <w:color w:val="000000"/>
          <w:kern w:val="0"/>
          <w:sz w:val="19"/>
          <w:szCs w:val="19"/>
        </w:rPr>
        <w:t>);</w:t>
      </w:r>
    </w:p>
    <w:p w14:paraId="116FF0A8" w14:textId="105010A8" w:rsidR="00407024" w:rsidRDefault="00407024" w:rsidP="00407024">
      <w:pPr>
        <w:pStyle w:val="a3"/>
        <w:ind w:firstLine="0"/>
        <w:rPr>
          <w:rFonts w:ascii="新宋体" w:eastAsia="新宋体" w:cs="新宋体"/>
          <w:color w:val="000000"/>
          <w:kern w:val="0"/>
          <w:sz w:val="19"/>
          <w:szCs w:val="19"/>
        </w:rPr>
      </w:pPr>
      <w:r>
        <w:rPr>
          <w:rFonts w:ascii="新宋体" w:eastAsia="新宋体" w:cs="新宋体" w:hint="eastAsia"/>
          <w:color w:val="000000"/>
          <w:kern w:val="0"/>
          <w:sz w:val="19"/>
          <w:szCs w:val="19"/>
        </w:rPr>
        <w:t xml:space="preserve">加载自定义光标，使用 </w:t>
      </w:r>
      <w:proofErr w:type="spellStart"/>
      <w:r>
        <w:rPr>
          <w:rFonts w:ascii="新宋体" w:eastAsia="新宋体" w:cs="新宋体" w:hint="eastAsia"/>
          <w:color w:val="000000"/>
          <w:kern w:val="0"/>
          <w:sz w:val="19"/>
          <w:szCs w:val="19"/>
        </w:rPr>
        <w:t>SetClass</w:t>
      </w:r>
      <w:r>
        <w:rPr>
          <w:rFonts w:ascii="新宋体" w:eastAsia="新宋体" w:cs="新宋体"/>
          <w:color w:val="000000"/>
          <w:kern w:val="0"/>
          <w:sz w:val="19"/>
          <w:szCs w:val="19"/>
        </w:rPr>
        <w:t>Long</w:t>
      </w:r>
      <w:proofErr w:type="spellEnd"/>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改变系统使用的 光标；以后的修改方法完全相同；</w:t>
      </w:r>
    </w:p>
    <w:p w14:paraId="6A9BBFF1" w14:textId="59FFC460" w:rsidR="00407024" w:rsidRDefault="00407024" w:rsidP="00407024">
      <w:pPr>
        <w:pStyle w:val="a3"/>
        <w:ind w:firstLine="0"/>
        <w:rPr>
          <w:rFonts w:ascii="新宋体" w:eastAsia="新宋体" w:cs="新宋体"/>
          <w:color w:val="000000"/>
          <w:kern w:val="0"/>
          <w:sz w:val="19"/>
          <w:szCs w:val="19"/>
        </w:rPr>
      </w:pPr>
    </w:p>
    <w:p w14:paraId="441D8A6A" w14:textId="3C53E1CB" w:rsidR="001F4068" w:rsidRDefault="001F4068" w:rsidP="00407024">
      <w:pPr>
        <w:pStyle w:val="a3"/>
        <w:ind w:firstLine="0"/>
        <w:rPr>
          <w:rFonts w:ascii="新宋体" w:eastAsia="新宋体" w:cs="新宋体"/>
          <w:color w:val="000000"/>
          <w:kern w:val="0"/>
          <w:sz w:val="19"/>
          <w:szCs w:val="19"/>
        </w:rPr>
      </w:pPr>
    </w:p>
    <w:p w14:paraId="790A080D" w14:textId="77777777" w:rsidR="001F4068" w:rsidRDefault="001F4068" w:rsidP="00407024">
      <w:pPr>
        <w:pStyle w:val="a3"/>
        <w:ind w:firstLine="0"/>
        <w:rPr>
          <w:rFonts w:ascii="新宋体" w:eastAsia="新宋体" w:cs="新宋体"/>
          <w:color w:val="000000"/>
          <w:kern w:val="0"/>
          <w:sz w:val="19"/>
          <w:szCs w:val="19"/>
        </w:rPr>
      </w:pPr>
    </w:p>
    <w:p w14:paraId="7309526B" w14:textId="64406B81" w:rsidR="00407024" w:rsidRDefault="001F4068" w:rsidP="00407024">
      <w:pPr>
        <w:pStyle w:val="a3"/>
        <w:ind w:firstLine="0"/>
      </w:pPr>
      <w:r>
        <w:rPr>
          <w:rFonts w:hint="eastAsia"/>
        </w:rPr>
        <w:t>产生右键的弹出菜单：</w:t>
      </w:r>
    </w:p>
    <w:p w14:paraId="2ADDB217" w14:textId="4E96C805" w:rsidR="001F4068" w:rsidRDefault="001F4068" w:rsidP="00407024">
      <w:pPr>
        <w:pStyle w:val="a3"/>
        <w:ind w:firstLine="0"/>
      </w:pPr>
      <w:r>
        <w:rPr>
          <w:rFonts w:hint="eastAsia"/>
        </w:rPr>
        <w:t>新建另外一个菜单，</w:t>
      </w:r>
      <w:r>
        <w:rPr>
          <w:noProof/>
        </w:rPr>
        <w:drawing>
          <wp:inline distT="0" distB="0" distL="0" distR="0" wp14:anchorId="0984428F" wp14:editId="31FA1A27">
            <wp:extent cx="2959252" cy="133991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59252" cy="1339919"/>
                    </a:xfrm>
                    <a:prstGeom prst="rect">
                      <a:avLst/>
                    </a:prstGeom>
                  </pic:spPr>
                </pic:pic>
              </a:graphicData>
            </a:graphic>
          </wp:inline>
        </w:drawing>
      </w:r>
    </w:p>
    <w:p w14:paraId="16692010" w14:textId="34429948" w:rsidR="001F4068" w:rsidRDefault="001F4068" w:rsidP="00407024">
      <w:pPr>
        <w:pStyle w:val="a3"/>
        <w:ind w:firstLine="0"/>
      </w:pPr>
      <w:r>
        <w:rPr>
          <w:rFonts w:hint="eastAsia"/>
        </w:rPr>
        <w:t>在点击鼠标右键时显示；</w:t>
      </w:r>
    </w:p>
    <w:p w14:paraId="4A9C48A3" w14:textId="77777777" w:rsidR="001F4068" w:rsidRDefault="001F4068" w:rsidP="001F406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WM_RBUTTONDOWN</w:t>
      </w:r>
      <w:r>
        <w:rPr>
          <w:rFonts w:ascii="新宋体" w:eastAsia="新宋体" w:cs="新宋体"/>
          <w:color w:val="000000"/>
          <w:kern w:val="0"/>
          <w:sz w:val="19"/>
          <w:szCs w:val="19"/>
        </w:rPr>
        <w:t>:</w:t>
      </w:r>
    </w:p>
    <w:p w14:paraId="689B69E2" w14:textId="77777777" w:rsidR="001F4068" w:rsidRDefault="001F4068" w:rsidP="001F4068">
      <w:pPr>
        <w:autoSpaceDE w:val="0"/>
        <w:autoSpaceDN w:val="0"/>
        <w:adjustRightInd w:val="0"/>
        <w:jc w:val="left"/>
        <w:rPr>
          <w:rFonts w:ascii="新宋体" w:eastAsia="新宋体" w:cs="新宋体"/>
          <w:color w:val="000000"/>
          <w:kern w:val="0"/>
          <w:sz w:val="19"/>
          <w:szCs w:val="19"/>
        </w:rPr>
      </w:pPr>
    </w:p>
    <w:p w14:paraId="2D39E6AF" w14:textId="77777777" w:rsidR="001F4068" w:rsidRDefault="001F4068" w:rsidP="001F406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hMenu</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6F008A"/>
          <w:kern w:val="0"/>
          <w:sz w:val="19"/>
          <w:szCs w:val="19"/>
        </w:rPr>
        <w:t>LoadMenu</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hInstance</w:t>
      </w:r>
      <w:proofErr w:type="spellEnd"/>
      <w:r>
        <w:rPr>
          <w:rFonts w:ascii="新宋体" w:eastAsia="新宋体" w:cs="新宋体"/>
          <w:color w:val="000000"/>
          <w:kern w:val="0"/>
          <w:sz w:val="19"/>
          <w:szCs w:val="19"/>
        </w:rPr>
        <w:t xml:space="preserve">, </w:t>
      </w:r>
      <w:r>
        <w:rPr>
          <w:rFonts w:ascii="新宋体" w:eastAsia="新宋体" w:cs="新宋体"/>
          <w:color w:val="6F008A"/>
          <w:kern w:val="0"/>
          <w:sz w:val="19"/>
          <w:szCs w:val="19"/>
        </w:rPr>
        <w:t>MAKEINTRESOURCE</w:t>
      </w:r>
      <w:r>
        <w:rPr>
          <w:rFonts w:ascii="新宋体" w:eastAsia="新宋体" w:cs="新宋体"/>
          <w:color w:val="000000"/>
          <w:kern w:val="0"/>
          <w:sz w:val="19"/>
          <w:szCs w:val="19"/>
        </w:rPr>
        <w:t>(</w:t>
      </w:r>
      <w:r>
        <w:rPr>
          <w:rFonts w:ascii="新宋体" w:eastAsia="新宋体" w:cs="新宋体"/>
          <w:color w:val="6F008A"/>
          <w:kern w:val="0"/>
          <w:sz w:val="19"/>
          <w:szCs w:val="19"/>
        </w:rPr>
        <w:t>IDR_MENU2</w:t>
      </w:r>
      <w:r>
        <w:rPr>
          <w:rFonts w:ascii="新宋体" w:eastAsia="新宋体" w:cs="新宋体"/>
          <w:color w:val="000000"/>
          <w:kern w:val="0"/>
          <w:sz w:val="19"/>
          <w:szCs w:val="19"/>
        </w:rPr>
        <w:t>));</w:t>
      </w:r>
    </w:p>
    <w:p w14:paraId="21538A6A" w14:textId="77777777" w:rsidR="001F4068" w:rsidRDefault="001F4068" w:rsidP="001F406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point.x</w:t>
      </w:r>
      <w:proofErr w:type="spellEnd"/>
      <w:r>
        <w:rPr>
          <w:rFonts w:ascii="新宋体" w:eastAsia="新宋体" w:cs="新宋体"/>
          <w:color w:val="000000"/>
          <w:kern w:val="0"/>
          <w:sz w:val="19"/>
          <w:szCs w:val="19"/>
        </w:rPr>
        <w:t xml:space="preserve"> = </w:t>
      </w:r>
      <w:r>
        <w:rPr>
          <w:rFonts w:ascii="新宋体" w:eastAsia="新宋体" w:cs="新宋体"/>
          <w:color w:val="6F008A"/>
          <w:kern w:val="0"/>
          <w:sz w:val="19"/>
          <w:szCs w:val="19"/>
        </w:rPr>
        <w:t>LOWORD</w:t>
      </w:r>
      <w:r>
        <w:rPr>
          <w:rFonts w:ascii="新宋体" w:eastAsia="新宋体" w:cs="新宋体"/>
          <w:color w:val="000000"/>
          <w:kern w:val="0"/>
          <w:sz w:val="19"/>
          <w:szCs w:val="19"/>
        </w:rPr>
        <w:t>(</w:t>
      </w:r>
      <w:proofErr w:type="spellStart"/>
      <w:r>
        <w:rPr>
          <w:rFonts w:ascii="新宋体" w:eastAsia="新宋体" w:cs="新宋体"/>
          <w:color w:val="808080"/>
          <w:kern w:val="0"/>
          <w:sz w:val="19"/>
          <w:szCs w:val="19"/>
        </w:rPr>
        <w:t>lParam</w:t>
      </w:r>
      <w:proofErr w:type="spellEnd"/>
      <w:r>
        <w:rPr>
          <w:rFonts w:ascii="新宋体" w:eastAsia="新宋体" w:cs="新宋体"/>
          <w:color w:val="000000"/>
          <w:kern w:val="0"/>
          <w:sz w:val="19"/>
          <w:szCs w:val="19"/>
        </w:rPr>
        <w:t>);</w:t>
      </w:r>
    </w:p>
    <w:p w14:paraId="1CF1B8E3" w14:textId="77777777" w:rsidR="001F4068" w:rsidRDefault="001F4068" w:rsidP="001F406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point.y</w:t>
      </w:r>
      <w:proofErr w:type="spellEnd"/>
      <w:r>
        <w:rPr>
          <w:rFonts w:ascii="新宋体" w:eastAsia="新宋体" w:cs="新宋体"/>
          <w:color w:val="000000"/>
          <w:kern w:val="0"/>
          <w:sz w:val="19"/>
          <w:szCs w:val="19"/>
        </w:rPr>
        <w:t xml:space="preserve"> = </w:t>
      </w:r>
      <w:r>
        <w:rPr>
          <w:rFonts w:ascii="新宋体" w:eastAsia="新宋体" w:cs="新宋体"/>
          <w:color w:val="6F008A"/>
          <w:kern w:val="0"/>
          <w:sz w:val="19"/>
          <w:szCs w:val="19"/>
        </w:rPr>
        <w:t>HIWORD</w:t>
      </w:r>
      <w:r>
        <w:rPr>
          <w:rFonts w:ascii="新宋体" w:eastAsia="新宋体" w:cs="新宋体"/>
          <w:color w:val="000000"/>
          <w:kern w:val="0"/>
          <w:sz w:val="19"/>
          <w:szCs w:val="19"/>
        </w:rPr>
        <w:t>(</w:t>
      </w:r>
      <w:proofErr w:type="spellStart"/>
      <w:r>
        <w:rPr>
          <w:rFonts w:ascii="新宋体" w:eastAsia="新宋体" w:cs="新宋体"/>
          <w:color w:val="808080"/>
          <w:kern w:val="0"/>
          <w:sz w:val="19"/>
          <w:szCs w:val="19"/>
        </w:rPr>
        <w:t>lParam</w:t>
      </w:r>
      <w:proofErr w:type="spellEnd"/>
      <w:r>
        <w:rPr>
          <w:rFonts w:ascii="新宋体" w:eastAsia="新宋体" w:cs="新宋体"/>
          <w:color w:val="000000"/>
          <w:kern w:val="0"/>
          <w:sz w:val="19"/>
          <w:szCs w:val="19"/>
        </w:rPr>
        <w:t>);</w:t>
      </w:r>
    </w:p>
    <w:p w14:paraId="004E8EAC" w14:textId="77777777" w:rsidR="001F4068" w:rsidRDefault="001F4068" w:rsidP="001F4068">
      <w:pPr>
        <w:autoSpaceDE w:val="0"/>
        <w:autoSpaceDN w:val="0"/>
        <w:adjustRightInd w:val="0"/>
        <w:jc w:val="left"/>
        <w:rPr>
          <w:rFonts w:ascii="新宋体" w:eastAsia="新宋体" w:cs="新宋体"/>
          <w:color w:val="000000"/>
          <w:kern w:val="0"/>
          <w:sz w:val="19"/>
          <w:szCs w:val="19"/>
        </w:rPr>
      </w:pPr>
    </w:p>
    <w:p w14:paraId="60C4046B" w14:textId="77777777" w:rsidR="001F4068" w:rsidRDefault="001F4068" w:rsidP="001F406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ClientToScreen</w:t>
      </w:r>
      <w:proofErr w:type="spellEnd"/>
      <w:r>
        <w:rPr>
          <w:rFonts w:ascii="新宋体" w:eastAsia="新宋体" w:cs="新宋体"/>
          <w:color w:val="000000"/>
          <w:kern w:val="0"/>
          <w:sz w:val="19"/>
          <w:szCs w:val="19"/>
        </w:rPr>
        <w:t>(</w:t>
      </w:r>
      <w:proofErr w:type="spellStart"/>
      <w:r>
        <w:rPr>
          <w:rFonts w:ascii="新宋体" w:eastAsia="新宋体" w:cs="新宋体"/>
          <w:color w:val="808080"/>
          <w:kern w:val="0"/>
          <w:sz w:val="19"/>
          <w:szCs w:val="19"/>
        </w:rPr>
        <w:t>hWnd</w:t>
      </w:r>
      <w:proofErr w:type="spellEnd"/>
      <w:r>
        <w:rPr>
          <w:rFonts w:ascii="新宋体" w:eastAsia="新宋体" w:cs="新宋体"/>
          <w:color w:val="000000"/>
          <w:kern w:val="0"/>
          <w:sz w:val="19"/>
          <w:szCs w:val="19"/>
        </w:rPr>
        <w:t>, &amp;point);</w:t>
      </w:r>
    </w:p>
    <w:p w14:paraId="5AEA75F5" w14:textId="77777777" w:rsidR="001F4068" w:rsidRDefault="001F4068" w:rsidP="001F406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TrackPopupMenu</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hMenu</w:t>
      </w:r>
      <w:proofErr w:type="spellEnd"/>
      <w:r>
        <w:rPr>
          <w:rFonts w:ascii="新宋体" w:eastAsia="新宋体" w:cs="新宋体"/>
          <w:color w:val="000000"/>
          <w:kern w:val="0"/>
          <w:sz w:val="19"/>
          <w:szCs w:val="19"/>
        </w:rPr>
        <w:t xml:space="preserve">, </w:t>
      </w:r>
      <w:r>
        <w:rPr>
          <w:rFonts w:ascii="新宋体" w:eastAsia="新宋体" w:cs="新宋体"/>
          <w:color w:val="6F008A"/>
          <w:kern w:val="0"/>
          <w:sz w:val="19"/>
          <w:szCs w:val="19"/>
        </w:rPr>
        <w:t>TPM_RIGHTBUTTON</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point.x</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point.y</w:t>
      </w:r>
      <w:proofErr w:type="spellEnd"/>
      <w:r>
        <w:rPr>
          <w:rFonts w:ascii="新宋体" w:eastAsia="新宋体" w:cs="新宋体"/>
          <w:color w:val="000000"/>
          <w:kern w:val="0"/>
          <w:sz w:val="19"/>
          <w:szCs w:val="19"/>
        </w:rPr>
        <w:t xml:space="preserve">, 0, </w:t>
      </w:r>
      <w:proofErr w:type="spellStart"/>
      <w:r>
        <w:rPr>
          <w:rFonts w:ascii="新宋体" w:eastAsia="新宋体" w:cs="新宋体"/>
          <w:color w:val="808080"/>
          <w:kern w:val="0"/>
          <w:sz w:val="19"/>
          <w:szCs w:val="19"/>
        </w:rPr>
        <w:t>hWnd</w:t>
      </w:r>
      <w:proofErr w:type="spellEnd"/>
      <w:r>
        <w:rPr>
          <w:rFonts w:ascii="新宋体" w:eastAsia="新宋体" w:cs="新宋体"/>
          <w:color w:val="000000"/>
          <w:kern w:val="0"/>
          <w:sz w:val="19"/>
          <w:szCs w:val="19"/>
        </w:rPr>
        <w:t xml:space="preserve">, </w:t>
      </w:r>
      <w:r>
        <w:rPr>
          <w:rFonts w:ascii="新宋体" w:eastAsia="新宋体" w:cs="新宋体"/>
          <w:color w:val="6F008A"/>
          <w:kern w:val="0"/>
          <w:sz w:val="19"/>
          <w:szCs w:val="19"/>
        </w:rPr>
        <w:t>NULL</w:t>
      </w:r>
      <w:r>
        <w:rPr>
          <w:rFonts w:ascii="新宋体" w:eastAsia="新宋体" w:cs="新宋体"/>
          <w:color w:val="000000"/>
          <w:kern w:val="0"/>
          <w:sz w:val="19"/>
          <w:szCs w:val="19"/>
        </w:rPr>
        <w:t>);</w:t>
      </w:r>
    </w:p>
    <w:p w14:paraId="79FF407C" w14:textId="449F2CDE" w:rsidR="001F4068" w:rsidRDefault="001F4068" w:rsidP="00407024">
      <w:pPr>
        <w:pStyle w:val="a3"/>
        <w:ind w:firstLine="0"/>
      </w:pPr>
    </w:p>
    <w:p w14:paraId="29890AD4" w14:textId="11650526" w:rsidR="001F4068" w:rsidRDefault="001F4068" w:rsidP="00407024">
      <w:pPr>
        <w:pStyle w:val="a3"/>
        <w:ind w:firstLine="0"/>
        <w:rPr>
          <w:rFonts w:ascii="新宋体" w:eastAsia="新宋体" w:cs="新宋体"/>
          <w:color w:val="000000"/>
          <w:kern w:val="0"/>
          <w:sz w:val="19"/>
          <w:szCs w:val="19"/>
        </w:rPr>
      </w:pPr>
      <w:proofErr w:type="spellStart"/>
      <w:r>
        <w:t>lParam</w:t>
      </w:r>
      <w:proofErr w:type="spellEnd"/>
      <w:r>
        <w:t xml:space="preserve"> </w:t>
      </w:r>
      <w:r>
        <w:rPr>
          <w:rFonts w:hint="eastAsia"/>
        </w:rPr>
        <w:t xml:space="preserve"> </w:t>
      </w:r>
      <w:r>
        <w:rPr>
          <w:rFonts w:hint="eastAsia"/>
        </w:rPr>
        <w:t>中取出</w:t>
      </w:r>
      <w:r>
        <w:rPr>
          <w:rFonts w:hint="eastAsia"/>
        </w:rPr>
        <w:t xml:space="preserve"> </w:t>
      </w:r>
      <w:r>
        <w:rPr>
          <w:rFonts w:hint="eastAsia"/>
        </w:rPr>
        <w:t>当前鼠标相对</w:t>
      </w:r>
      <w:r>
        <w:rPr>
          <w:rFonts w:hint="eastAsia"/>
        </w:rPr>
        <w:t xml:space="preserve"> </w:t>
      </w:r>
      <w:r>
        <w:rPr>
          <w:rFonts w:hint="eastAsia"/>
        </w:rPr>
        <w:t>全屏幕的</w:t>
      </w:r>
      <w:r>
        <w:rPr>
          <w:rFonts w:hint="eastAsia"/>
        </w:rPr>
        <w:t xml:space="preserve"> </w:t>
      </w:r>
      <w:r>
        <w:rPr>
          <w:rFonts w:hint="eastAsia"/>
        </w:rPr>
        <w:t>位置，</w:t>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ClientToScreen</w:t>
      </w:r>
      <w:proofErr w:type="spellEnd"/>
      <w:r>
        <w:rPr>
          <w:rFonts w:ascii="新宋体" w:eastAsia="新宋体" w:cs="新宋体"/>
          <w:color w:val="000000"/>
          <w:kern w:val="0"/>
          <w:sz w:val="19"/>
          <w:szCs w:val="19"/>
        </w:rPr>
        <w:t>(</w:t>
      </w:r>
      <w:proofErr w:type="spellStart"/>
      <w:r>
        <w:rPr>
          <w:rFonts w:ascii="新宋体" w:eastAsia="新宋体" w:cs="新宋体"/>
          <w:color w:val="808080"/>
          <w:kern w:val="0"/>
          <w:sz w:val="19"/>
          <w:szCs w:val="19"/>
        </w:rPr>
        <w:t>hWnd</w:t>
      </w:r>
      <w:proofErr w:type="spellEnd"/>
      <w:r>
        <w:rPr>
          <w:rFonts w:ascii="新宋体" w:eastAsia="新宋体" w:cs="新宋体"/>
          <w:color w:val="000000"/>
          <w:kern w:val="0"/>
          <w:sz w:val="19"/>
          <w:szCs w:val="19"/>
        </w:rPr>
        <w:t xml:space="preserve">, &amp;point) </w:t>
      </w:r>
      <w:r>
        <w:rPr>
          <w:rFonts w:ascii="新宋体" w:eastAsia="新宋体" w:cs="新宋体" w:hint="eastAsia"/>
          <w:color w:val="000000"/>
          <w:kern w:val="0"/>
          <w:sz w:val="19"/>
          <w:szCs w:val="19"/>
        </w:rPr>
        <w:t>将其转换为相对当前窗口的 坐标值；</w:t>
      </w:r>
      <w:proofErr w:type="spellStart"/>
      <w:r w:rsidR="00FA3C0C">
        <w:rPr>
          <w:rFonts w:ascii="新宋体" w:eastAsia="新宋体" w:cs="新宋体"/>
          <w:color w:val="000000"/>
          <w:kern w:val="0"/>
          <w:sz w:val="19"/>
          <w:szCs w:val="19"/>
        </w:rPr>
        <w:t>TrackPopupMenu</w:t>
      </w:r>
      <w:proofErr w:type="spellEnd"/>
      <w:r w:rsidR="00FA3C0C">
        <w:rPr>
          <w:rFonts w:ascii="新宋体" w:eastAsia="新宋体" w:cs="新宋体"/>
          <w:color w:val="000000"/>
          <w:kern w:val="0"/>
          <w:sz w:val="19"/>
          <w:szCs w:val="19"/>
        </w:rPr>
        <w:t xml:space="preserve"> </w:t>
      </w:r>
      <w:r w:rsidR="00FA3C0C">
        <w:rPr>
          <w:rFonts w:ascii="新宋体" w:eastAsia="新宋体" w:cs="新宋体" w:hint="eastAsia"/>
          <w:color w:val="000000"/>
          <w:kern w:val="0"/>
          <w:sz w:val="19"/>
          <w:szCs w:val="19"/>
        </w:rPr>
        <w:t>显示 右键菜单；</w:t>
      </w:r>
    </w:p>
    <w:p w14:paraId="6B8335D4" w14:textId="4A286D53" w:rsidR="00726264" w:rsidRDefault="00726264" w:rsidP="00407024">
      <w:pPr>
        <w:pStyle w:val="a3"/>
        <w:ind w:firstLine="0"/>
        <w:rPr>
          <w:rFonts w:ascii="新宋体" w:eastAsia="新宋体" w:cs="新宋体"/>
          <w:color w:val="000000"/>
          <w:kern w:val="0"/>
          <w:sz w:val="19"/>
          <w:szCs w:val="19"/>
        </w:rPr>
      </w:pPr>
    </w:p>
    <w:p w14:paraId="0BF6D80E" w14:textId="17CB4ED4" w:rsidR="00812AC6" w:rsidRDefault="00812AC6" w:rsidP="00407024">
      <w:pPr>
        <w:pStyle w:val="a3"/>
        <w:ind w:firstLine="0"/>
        <w:rPr>
          <w:rFonts w:ascii="新宋体" w:eastAsia="新宋体" w:cs="新宋体"/>
          <w:color w:val="000000"/>
          <w:kern w:val="0"/>
          <w:sz w:val="19"/>
          <w:szCs w:val="19"/>
        </w:rPr>
      </w:pPr>
    </w:p>
    <w:p w14:paraId="6D9BE844" w14:textId="5C4BC41C" w:rsidR="00812AC6" w:rsidRDefault="00812AC6" w:rsidP="00407024">
      <w:pPr>
        <w:pStyle w:val="a3"/>
        <w:ind w:firstLine="0"/>
        <w:rPr>
          <w:rFonts w:ascii="新宋体" w:eastAsia="新宋体" w:cs="新宋体"/>
          <w:color w:val="000000"/>
          <w:kern w:val="0"/>
          <w:sz w:val="19"/>
          <w:szCs w:val="19"/>
        </w:rPr>
      </w:pPr>
      <w:r>
        <w:rPr>
          <w:rFonts w:ascii="新宋体" w:eastAsia="新宋体" w:cs="新宋体" w:hint="eastAsia"/>
          <w:color w:val="000000"/>
          <w:kern w:val="0"/>
          <w:sz w:val="19"/>
          <w:szCs w:val="19"/>
        </w:rPr>
        <w:t>创建</w:t>
      </w:r>
      <w:proofErr w:type="spellStart"/>
      <w:r>
        <w:rPr>
          <w:rFonts w:ascii="新宋体" w:eastAsia="新宋体" w:cs="新宋体" w:hint="eastAsia"/>
          <w:color w:val="000000"/>
          <w:kern w:val="0"/>
          <w:sz w:val="19"/>
          <w:szCs w:val="19"/>
        </w:rPr>
        <w:t>ListBox</w:t>
      </w:r>
      <w:proofErr w:type="spellEnd"/>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控件：</w:t>
      </w:r>
    </w:p>
    <w:p w14:paraId="6580C4A7" w14:textId="77777777" w:rsidR="00812AC6" w:rsidRDefault="00812AC6" w:rsidP="00812AC6">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hWndList</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6F008A"/>
          <w:kern w:val="0"/>
          <w:sz w:val="19"/>
          <w:szCs w:val="19"/>
        </w:rPr>
        <w:t>CreateWindow</w:t>
      </w:r>
      <w:proofErr w:type="spellEnd"/>
      <w:r>
        <w:rPr>
          <w:rFonts w:ascii="新宋体" w:eastAsia="新宋体" w:cs="新宋体"/>
          <w:color w:val="000000"/>
          <w:kern w:val="0"/>
          <w:sz w:val="19"/>
          <w:szCs w:val="19"/>
        </w:rPr>
        <w:t>(</w:t>
      </w:r>
      <w:r>
        <w:rPr>
          <w:rFonts w:ascii="新宋体" w:eastAsia="新宋体" w:cs="新宋体"/>
          <w:color w:val="6F008A"/>
          <w:kern w:val="0"/>
          <w:sz w:val="19"/>
          <w:szCs w:val="19"/>
        </w:rPr>
        <w:t>TEXT</w:t>
      </w:r>
      <w:r>
        <w:rPr>
          <w:rFonts w:ascii="新宋体" w:eastAsia="新宋体" w:cs="新宋体"/>
          <w:color w:val="000000"/>
          <w:kern w:val="0"/>
          <w:sz w:val="19"/>
          <w:szCs w:val="19"/>
        </w:rPr>
        <w:t>(</w:t>
      </w:r>
      <w:r>
        <w:rPr>
          <w:rFonts w:ascii="新宋体" w:eastAsia="新宋体" w:cs="新宋体"/>
          <w:color w:val="A31515"/>
          <w:kern w:val="0"/>
          <w:sz w:val="19"/>
          <w:szCs w:val="19"/>
        </w:rPr>
        <w:t>"</w:t>
      </w:r>
      <w:proofErr w:type="spellStart"/>
      <w:r>
        <w:rPr>
          <w:rFonts w:ascii="新宋体" w:eastAsia="新宋体" w:cs="新宋体"/>
          <w:color w:val="A31515"/>
          <w:kern w:val="0"/>
          <w:sz w:val="19"/>
          <w:szCs w:val="19"/>
        </w:rPr>
        <w:t>listbox</w:t>
      </w:r>
      <w:proofErr w:type="spellEnd"/>
      <w:r>
        <w:rPr>
          <w:rFonts w:ascii="新宋体" w:eastAsia="新宋体" w:cs="新宋体"/>
          <w:color w:val="A31515"/>
          <w:kern w:val="0"/>
          <w:sz w:val="19"/>
          <w:szCs w:val="19"/>
        </w:rPr>
        <w:t>"</w:t>
      </w:r>
      <w:r>
        <w:rPr>
          <w:rFonts w:ascii="新宋体" w:eastAsia="新宋体" w:cs="新宋体"/>
          <w:color w:val="000000"/>
          <w:kern w:val="0"/>
          <w:sz w:val="19"/>
          <w:szCs w:val="19"/>
        </w:rPr>
        <w:t>),</w:t>
      </w:r>
    </w:p>
    <w:p w14:paraId="165DCBFD" w14:textId="27253BA2" w:rsidR="00812AC6" w:rsidRDefault="00812AC6" w:rsidP="00812A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6F008A"/>
          <w:kern w:val="0"/>
          <w:sz w:val="19"/>
          <w:szCs w:val="19"/>
        </w:rPr>
        <w:t>NULL</w:t>
      </w:r>
      <w:r>
        <w:rPr>
          <w:rFonts w:ascii="新宋体" w:eastAsia="新宋体" w:cs="新宋体"/>
          <w:color w:val="000000"/>
          <w:kern w:val="0"/>
          <w:sz w:val="19"/>
          <w:szCs w:val="19"/>
        </w:rPr>
        <w:t>,</w:t>
      </w:r>
      <w:r>
        <w:rPr>
          <w:rFonts w:ascii="新宋体" w:eastAsia="新宋体" w:cs="新宋体"/>
          <w:color w:val="008000"/>
          <w:kern w:val="0"/>
          <w:sz w:val="19"/>
          <w:szCs w:val="19"/>
        </w:rPr>
        <w:t xml:space="preserve"> </w:t>
      </w:r>
    </w:p>
    <w:p w14:paraId="276758CB" w14:textId="77777777" w:rsidR="00812AC6" w:rsidRDefault="00812AC6" w:rsidP="00812A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6F008A"/>
          <w:kern w:val="0"/>
          <w:sz w:val="19"/>
          <w:szCs w:val="19"/>
        </w:rPr>
        <w:t>WS_CHILD</w:t>
      </w:r>
      <w:r>
        <w:rPr>
          <w:rFonts w:ascii="新宋体" w:eastAsia="新宋体" w:cs="新宋体"/>
          <w:color w:val="000000"/>
          <w:kern w:val="0"/>
          <w:sz w:val="19"/>
          <w:szCs w:val="19"/>
        </w:rPr>
        <w:t xml:space="preserve"> | </w:t>
      </w:r>
      <w:r>
        <w:rPr>
          <w:rFonts w:ascii="新宋体" w:eastAsia="新宋体" w:cs="新宋体"/>
          <w:color w:val="6F008A"/>
          <w:kern w:val="0"/>
          <w:sz w:val="19"/>
          <w:szCs w:val="19"/>
        </w:rPr>
        <w:t>WS_VISIBLE</w:t>
      </w:r>
      <w:r>
        <w:rPr>
          <w:rFonts w:ascii="新宋体" w:eastAsia="新宋体" w:cs="新宋体"/>
          <w:color w:val="000000"/>
          <w:kern w:val="0"/>
          <w:sz w:val="19"/>
          <w:szCs w:val="19"/>
        </w:rPr>
        <w:t xml:space="preserve"> | </w:t>
      </w:r>
      <w:r>
        <w:rPr>
          <w:rFonts w:ascii="新宋体" w:eastAsia="新宋体" w:cs="新宋体"/>
          <w:color w:val="6F008A"/>
          <w:kern w:val="0"/>
          <w:sz w:val="19"/>
          <w:szCs w:val="19"/>
        </w:rPr>
        <w:t>LBS_STANDARD</w:t>
      </w:r>
      <w:r>
        <w:rPr>
          <w:rFonts w:ascii="新宋体" w:eastAsia="新宋体" w:cs="新宋体"/>
          <w:color w:val="000000"/>
          <w:kern w:val="0"/>
          <w:sz w:val="19"/>
          <w:szCs w:val="19"/>
        </w:rPr>
        <w:t>,</w:t>
      </w:r>
    </w:p>
    <w:p w14:paraId="42C619D8" w14:textId="77777777" w:rsidR="00812AC6" w:rsidRDefault="00812AC6" w:rsidP="00812A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500, 50, 200, 200,</w:t>
      </w:r>
    </w:p>
    <w:p w14:paraId="44DA52DA" w14:textId="77777777" w:rsidR="00812AC6" w:rsidRDefault="00812AC6" w:rsidP="00812A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808080"/>
          <w:kern w:val="0"/>
          <w:sz w:val="19"/>
          <w:szCs w:val="19"/>
        </w:rPr>
        <w:t>hWnd</w:t>
      </w:r>
      <w:proofErr w:type="spellEnd"/>
      <w:r>
        <w:rPr>
          <w:rFonts w:ascii="新宋体" w:eastAsia="新宋体" w:cs="新宋体"/>
          <w:color w:val="000000"/>
          <w:kern w:val="0"/>
          <w:sz w:val="19"/>
          <w:szCs w:val="19"/>
        </w:rPr>
        <w:t>, (</w:t>
      </w:r>
      <w:r>
        <w:rPr>
          <w:rFonts w:ascii="新宋体" w:eastAsia="新宋体" w:cs="新宋体"/>
          <w:color w:val="2B91AF"/>
          <w:kern w:val="0"/>
          <w:sz w:val="19"/>
          <w:szCs w:val="19"/>
        </w:rPr>
        <w:t>HMENU</w:t>
      </w:r>
      <w:r>
        <w:rPr>
          <w:rFonts w:ascii="新宋体" w:eastAsia="新宋体" w:cs="新宋体"/>
          <w:color w:val="000000"/>
          <w:kern w:val="0"/>
          <w:sz w:val="19"/>
          <w:szCs w:val="19"/>
        </w:rPr>
        <w:t xml:space="preserve">)2, </w:t>
      </w:r>
      <w:proofErr w:type="spellStart"/>
      <w:r>
        <w:rPr>
          <w:rFonts w:ascii="新宋体" w:eastAsia="新宋体" w:cs="新宋体"/>
          <w:color w:val="000000"/>
          <w:kern w:val="0"/>
          <w:sz w:val="19"/>
          <w:szCs w:val="19"/>
        </w:rPr>
        <w:t>hInstance</w:t>
      </w:r>
      <w:proofErr w:type="spellEnd"/>
      <w:r>
        <w:rPr>
          <w:rFonts w:ascii="新宋体" w:eastAsia="新宋体" w:cs="新宋体"/>
          <w:color w:val="000000"/>
          <w:kern w:val="0"/>
          <w:sz w:val="19"/>
          <w:szCs w:val="19"/>
        </w:rPr>
        <w:t xml:space="preserve">, </w:t>
      </w:r>
      <w:r>
        <w:rPr>
          <w:rFonts w:ascii="新宋体" w:eastAsia="新宋体" w:cs="新宋体"/>
          <w:color w:val="6F008A"/>
          <w:kern w:val="0"/>
          <w:sz w:val="19"/>
          <w:szCs w:val="19"/>
        </w:rPr>
        <w:t>NULL</w:t>
      </w:r>
      <w:r>
        <w:rPr>
          <w:rFonts w:ascii="新宋体" w:eastAsia="新宋体" w:cs="新宋体"/>
          <w:color w:val="000000"/>
          <w:kern w:val="0"/>
          <w:sz w:val="19"/>
          <w:szCs w:val="19"/>
        </w:rPr>
        <w:t>);</w:t>
      </w:r>
    </w:p>
    <w:p w14:paraId="06A957CE" w14:textId="7D20E361" w:rsidR="00812AC6" w:rsidRDefault="00812AC6" w:rsidP="00812AC6">
      <w:pPr>
        <w:autoSpaceDE w:val="0"/>
        <w:autoSpaceDN w:val="0"/>
        <w:adjustRightInd w:val="0"/>
        <w:jc w:val="left"/>
        <w:rPr>
          <w:rFonts w:ascii="新宋体" w:eastAsia="新宋体" w:cs="新宋体"/>
          <w:color w:val="008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proofErr w:type="spellStart"/>
      <w:r>
        <w:rPr>
          <w:rFonts w:ascii="新宋体" w:eastAsia="新宋体" w:cs="新宋体"/>
          <w:color w:val="008000"/>
          <w:kern w:val="0"/>
          <w:sz w:val="19"/>
          <w:szCs w:val="19"/>
        </w:rPr>
        <w:t>ShowWindow</w:t>
      </w:r>
      <w:proofErr w:type="spellEnd"/>
      <w:r>
        <w:rPr>
          <w:rFonts w:ascii="新宋体" w:eastAsia="新宋体" w:cs="新宋体"/>
          <w:color w:val="008000"/>
          <w:kern w:val="0"/>
          <w:sz w:val="19"/>
          <w:szCs w:val="19"/>
        </w:rPr>
        <w:t>(</w:t>
      </w:r>
      <w:proofErr w:type="spellStart"/>
      <w:r>
        <w:rPr>
          <w:rFonts w:ascii="新宋体" w:eastAsia="新宋体" w:cs="新宋体"/>
          <w:color w:val="008000"/>
          <w:kern w:val="0"/>
          <w:sz w:val="19"/>
          <w:szCs w:val="19"/>
        </w:rPr>
        <w:t>hListBox,SW_SHOW</w:t>
      </w:r>
      <w:proofErr w:type="spellEnd"/>
      <w:r>
        <w:rPr>
          <w:rFonts w:ascii="新宋体" w:eastAsia="新宋体" w:cs="新宋体"/>
          <w:color w:val="008000"/>
          <w:kern w:val="0"/>
          <w:sz w:val="19"/>
          <w:szCs w:val="19"/>
        </w:rPr>
        <w:t xml:space="preserve">);  </w:t>
      </w:r>
    </w:p>
    <w:p w14:paraId="71C001A3" w14:textId="77777777" w:rsidR="00812AC6" w:rsidRDefault="00812AC6" w:rsidP="00812AC6">
      <w:pPr>
        <w:autoSpaceDE w:val="0"/>
        <w:autoSpaceDN w:val="0"/>
        <w:adjustRightInd w:val="0"/>
        <w:jc w:val="left"/>
        <w:rPr>
          <w:rFonts w:ascii="新宋体" w:eastAsia="新宋体" w:cs="新宋体"/>
          <w:color w:val="000000"/>
          <w:kern w:val="0"/>
          <w:sz w:val="19"/>
          <w:szCs w:val="19"/>
        </w:rPr>
      </w:pPr>
    </w:p>
    <w:p w14:paraId="299A2ED0" w14:textId="77777777" w:rsidR="00812AC6" w:rsidRDefault="00812AC6" w:rsidP="00812A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6F008A"/>
          <w:kern w:val="0"/>
          <w:sz w:val="19"/>
          <w:szCs w:val="19"/>
        </w:rPr>
        <w:t>SendMessage</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hWndList</w:t>
      </w:r>
      <w:proofErr w:type="spellEnd"/>
      <w:r>
        <w:rPr>
          <w:rFonts w:ascii="新宋体" w:eastAsia="新宋体" w:cs="新宋体"/>
          <w:color w:val="000000"/>
          <w:kern w:val="0"/>
          <w:sz w:val="19"/>
          <w:szCs w:val="19"/>
        </w:rPr>
        <w:t xml:space="preserve">, </w:t>
      </w:r>
      <w:r>
        <w:rPr>
          <w:rFonts w:ascii="新宋体" w:eastAsia="新宋体" w:cs="新宋体"/>
          <w:color w:val="6F008A"/>
          <w:kern w:val="0"/>
          <w:sz w:val="19"/>
          <w:szCs w:val="19"/>
        </w:rPr>
        <w:t>LB_ADDSTRING</w:t>
      </w:r>
      <w:r>
        <w:rPr>
          <w:rFonts w:ascii="新宋体" w:eastAsia="新宋体" w:cs="新宋体"/>
          <w:color w:val="000000"/>
          <w:kern w:val="0"/>
          <w:sz w:val="19"/>
          <w:szCs w:val="19"/>
        </w:rPr>
        <w:t>, 0,(</w:t>
      </w:r>
      <w:r>
        <w:rPr>
          <w:rFonts w:ascii="新宋体" w:eastAsia="新宋体" w:cs="新宋体"/>
          <w:color w:val="2B91AF"/>
          <w:kern w:val="0"/>
          <w:sz w:val="19"/>
          <w:szCs w:val="19"/>
        </w:rPr>
        <w:t>LPARAM</w:t>
      </w:r>
      <w:r>
        <w:rPr>
          <w:rFonts w:ascii="新宋体" w:eastAsia="新宋体" w:cs="新宋体"/>
          <w:color w:val="000000"/>
          <w:kern w:val="0"/>
          <w:sz w:val="19"/>
          <w:szCs w:val="19"/>
        </w:rPr>
        <w:t>)</w:t>
      </w:r>
      <w:r>
        <w:rPr>
          <w:rFonts w:ascii="新宋体" w:eastAsia="新宋体" w:cs="新宋体"/>
          <w:color w:val="A31515"/>
          <w:kern w:val="0"/>
          <w:sz w:val="19"/>
          <w:szCs w:val="19"/>
        </w:rPr>
        <w:t>L"201900800413"</w:t>
      </w:r>
      <w:r>
        <w:rPr>
          <w:rFonts w:ascii="新宋体" w:eastAsia="新宋体" w:cs="新宋体"/>
          <w:color w:val="000000"/>
          <w:kern w:val="0"/>
          <w:sz w:val="19"/>
          <w:szCs w:val="19"/>
        </w:rPr>
        <w:t>);</w:t>
      </w:r>
    </w:p>
    <w:p w14:paraId="1B02A527" w14:textId="77777777" w:rsidR="00812AC6" w:rsidRDefault="00812AC6" w:rsidP="00812A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6F008A"/>
          <w:kern w:val="0"/>
          <w:sz w:val="19"/>
          <w:szCs w:val="19"/>
        </w:rPr>
        <w:t>SendMessage</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hWndList</w:t>
      </w:r>
      <w:proofErr w:type="spellEnd"/>
      <w:r>
        <w:rPr>
          <w:rFonts w:ascii="新宋体" w:eastAsia="新宋体" w:cs="新宋体"/>
          <w:color w:val="000000"/>
          <w:kern w:val="0"/>
          <w:sz w:val="19"/>
          <w:szCs w:val="19"/>
        </w:rPr>
        <w:t xml:space="preserve">, </w:t>
      </w:r>
      <w:r>
        <w:rPr>
          <w:rFonts w:ascii="新宋体" w:eastAsia="新宋体" w:cs="新宋体"/>
          <w:color w:val="6F008A"/>
          <w:kern w:val="0"/>
          <w:sz w:val="19"/>
          <w:szCs w:val="19"/>
        </w:rPr>
        <w:t>LB_ADDSTRING</w:t>
      </w:r>
      <w:r>
        <w:rPr>
          <w:rFonts w:ascii="新宋体" w:eastAsia="新宋体" w:cs="新宋体"/>
          <w:color w:val="000000"/>
          <w:kern w:val="0"/>
          <w:sz w:val="19"/>
          <w:szCs w:val="19"/>
        </w:rPr>
        <w:t>, 0, (</w:t>
      </w:r>
      <w:r>
        <w:rPr>
          <w:rFonts w:ascii="新宋体" w:eastAsia="新宋体" w:cs="新宋体"/>
          <w:color w:val="2B91AF"/>
          <w:kern w:val="0"/>
          <w:sz w:val="19"/>
          <w:szCs w:val="19"/>
        </w:rPr>
        <w:t>LPARAM</w:t>
      </w:r>
      <w:r>
        <w:rPr>
          <w:rFonts w:ascii="新宋体" w:eastAsia="新宋体" w:cs="新宋体"/>
          <w:color w:val="000000"/>
          <w:kern w:val="0"/>
          <w:sz w:val="19"/>
          <w:szCs w:val="19"/>
        </w:rPr>
        <w:t>)</w:t>
      </w:r>
      <w:r>
        <w:rPr>
          <w:rFonts w:ascii="新宋体" w:eastAsia="新宋体" w:cs="新宋体"/>
          <w:color w:val="A31515"/>
          <w:kern w:val="0"/>
          <w:sz w:val="19"/>
          <w:szCs w:val="19"/>
        </w:rPr>
        <w:t>L"</w:t>
      </w:r>
      <w:r>
        <w:rPr>
          <w:rFonts w:ascii="新宋体" w:eastAsia="新宋体" w:cs="新宋体" w:hint="eastAsia"/>
          <w:color w:val="A31515"/>
          <w:kern w:val="0"/>
          <w:sz w:val="19"/>
          <w:szCs w:val="19"/>
        </w:rPr>
        <w:t>通信一班</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53A0D0CB" w14:textId="5B76D2E3" w:rsidR="00812AC6" w:rsidRDefault="00812AC6" w:rsidP="00812AC6">
      <w:pPr>
        <w:pStyle w:val="a3"/>
        <w:ind w:firstLine="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6F008A"/>
          <w:kern w:val="0"/>
          <w:sz w:val="19"/>
          <w:szCs w:val="19"/>
        </w:rPr>
        <w:t>SendMessage</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hWndList</w:t>
      </w:r>
      <w:proofErr w:type="spellEnd"/>
      <w:r>
        <w:rPr>
          <w:rFonts w:ascii="新宋体" w:eastAsia="新宋体" w:cs="新宋体"/>
          <w:color w:val="000000"/>
          <w:kern w:val="0"/>
          <w:sz w:val="19"/>
          <w:szCs w:val="19"/>
        </w:rPr>
        <w:t xml:space="preserve">, </w:t>
      </w:r>
      <w:r>
        <w:rPr>
          <w:rFonts w:ascii="新宋体" w:eastAsia="新宋体" w:cs="新宋体"/>
          <w:color w:val="6F008A"/>
          <w:kern w:val="0"/>
          <w:sz w:val="19"/>
          <w:szCs w:val="19"/>
        </w:rPr>
        <w:t>LB_ADDSTRING</w:t>
      </w:r>
      <w:r>
        <w:rPr>
          <w:rFonts w:ascii="新宋体" w:eastAsia="新宋体" w:cs="新宋体"/>
          <w:color w:val="000000"/>
          <w:kern w:val="0"/>
          <w:sz w:val="19"/>
          <w:szCs w:val="19"/>
        </w:rPr>
        <w:t>, 0, (</w:t>
      </w:r>
      <w:r>
        <w:rPr>
          <w:rFonts w:ascii="新宋体" w:eastAsia="新宋体" w:cs="新宋体"/>
          <w:color w:val="2B91AF"/>
          <w:kern w:val="0"/>
          <w:sz w:val="19"/>
          <w:szCs w:val="19"/>
        </w:rPr>
        <w:t>LPARAM</w:t>
      </w:r>
      <w:r>
        <w:rPr>
          <w:rFonts w:ascii="新宋体" w:eastAsia="新宋体" w:cs="新宋体"/>
          <w:color w:val="000000"/>
          <w:kern w:val="0"/>
          <w:sz w:val="19"/>
          <w:szCs w:val="19"/>
        </w:rPr>
        <w:t>)</w:t>
      </w:r>
      <w:r>
        <w:rPr>
          <w:rFonts w:ascii="新宋体" w:eastAsia="新宋体" w:cs="新宋体"/>
          <w:color w:val="A31515"/>
          <w:kern w:val="0"/>
          <w:sz w:val="19"/>
          <w:szCs w:val="19"/>
        </w:rPr>
        <w:t>L"</w:t>
      </w:r>
      <w:r>
        <w:rPr>
          <w:rFonts w:ascii="新宋体" w:eastAsia="新宋体" w:cs="新宋体" w:hint="eastAsia"/>
          <w:color w:val="A31515"/>
          <w:kern w:val="0"/>
          <w:sz w:val="19"/>
          <w:szCs w:val="19"/>
        </w:rPr>
        <w:t>宇宙无敌超级大帅哥正是在下</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213CFE58" w14:textId="1488396D" w:rsidR="00812AC6" w:rsidRDefault="00812AC6" w:rsidP="00407024">
      <w:pPr>
        <w:pStyle w:val="a3"/>
        <w:ind w:firstLine="0"/>
        <w:rPr>
          <w:rFonts w:ascii="新宋体" w:eastAsia="新宋体" w:cs="新宋体"/>
          <w:color w:val="000000"/>
          <w:kern w:val="0"/>
          <w:sz w:val="19"/>
          <w:szCs w:val="19"/>
        </w:rPr>
      </w:pPr>
      <w:proofErr w:type="spellStart"/>
      <w:r>
        <w:rPr>
          <w:rFonts w:ascii="新宋体" w:eastAsia="新宋体" w:cs="新宋体"/>
          <w:color w:val="000000"/>
          <w:kern w:val="0"/>
          <w:sz w:val="19"/>
          <w:szCs w:val="19"/>
        </w:rPr>
        <w:t>S</w:t>
      </w:r>
      <w:r>
        <w:rPr>
          <w:rFonts w:ascii="新宋体" w:eastAsia="新宋体" w:cs="新宋体" w:hint="eastAsia"/>
          <w:color w:val="000000"/>
          <w:kern w:val="0"/>
          <w:sz w:val="19"/>
          <w:szCs w:val="19"/>
        </w:rPr>
        <w:t>end</w:t>
      </w:r>
      <w:r>
        <w:rPr>
          <w:rFonts w:ascii="新宋体" w:eastAsia="新宋体" w:cs="新宋体"/>
          <w:color w:val="000000"/>
          <w:kern w:val="0"/>
          <w:sz w:val="19"/>
          <w:szCs w:val="19"/>
        </w:rPr>
        <w:t>Message</w:t>
      </w:r>
      <w:proofErr w:type="spellEnd"/>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向控件中添加字符串；</w:t>
      </w:r>
    </w:p>
    <w:p w14:paraId="186A766D" w14:textId="77777777" w:rsidR="00812AC6" w:rsidRDefault="00812AC6" w:rsidP="00407024">
      <w:pPr>
        <w:pStyle w:val="a3"/>
        <w:ind w:firstLine="0"/>
        <w:rPr>
          <w:rFonts w:ascii="新宋体" w:eastAsia="新宋体" w:cs="新宋体"/>
          <w:color w:val="000000"/>
          <w:kern w:val="0"/>
          <w:sz w:val="19"/>
          <w:szCs w:val="19"/>
        </w:rPr>
      </w:pPr>
    </w:p>
    <w:p w14:paraId="70FED80F" w14:textId="64472026" w:rsidR="00726264" w:rsidRDefault="00726264" w:rsidP="00407024">
      <w:pPr>
        <w:pStyle w:val="a3"/>
        <w:ind w:firstLine="0"/>
        <w:rPr>
          <w:rFonts w:ascii="新宋体" w:eastAsia="新宋体" w:cs="新宋体"/>
          <w:color w:val="000000"/>
          <w:kern w:val="0"/>
          <w:sz w:val="19"/>
          <w:szCs w:val="19"/>
        </w:rPr>
      </w:pPr>
      <w:r>
        <w:rPr>
          <w:rFonts w:ascii="新宋体" w:eastAsia="新宋体" w:cs="新宋体" w:hint="eastAsia"/>
          <w:color w:val="000000"/>
          <w:kern w:val="0"/>
          <w:sz w:val="19"/>
          <w:szCs w:val="19"/>
        </w:rPr>
        <w:t>通过 课上的讲解后，进一步对菜单的功能进行拓展：</w:t>
      </w:r>
    </w:p>
    <w:p w14:paraId="79BD1CBB" w14:textId="78DE5D39" w:rsidR="00726264" w:rsidRDefault="00726264" w:rsidP="0072626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WM_INITMENUPOPUP</w:t>
      </w:r>
      <w:r>
        <w:rPr>
          <w:rFonts w:ascii="新宋体" w:eastAsia="新宋体" w:cs="新宋体"/>
          <w:color w:val="000000"/>
          <w:kern w:val="0"/>
          <w:sz w:val="19"/>
          <w:szCs w:val="19"/>
        </w:rPr>
        <w:t>:</w:t>
      </w:r>
    </w:p>
    <w:p w14:paraId="05AB526A" w14:textId="77777777" w:rsidR="002F1759" w:rsidRDefault="002F1759" w:rsidP="00726264">
      <w:pPr>
        <w:autoSpaceDE w:val="0"/>
        <w:autoSpaceDN w:val="0"/>
        <w:adjustRightInd w:val="0"/>
        <w:jc w:val="left"/>
        <w:rPr>
          <w:rFonts w:ascii="新宋体" w:eastAsia="新宋体" w:cs="新宋体"/>
          <w:color w:val="000000"/>
          <w:kern w:val="0"/>
          <w:sz w:val="19"/>
          <w:szCs w:val="19"/>
        </w:rPr>
      </w:pPr>
    </w:p>
    <w:p w14:paraId="3EBB91A0" w14:textId="144BAF63" w:rsidR="00726264" w:rsidRDefault="00726264" w:rsidP="00726264">
      <w:pPr>
        <w:autoSpaceDE w:val="0"/>
        <w:autoSpaceDN w:val="0"/>
        <w:adjustRightInd w:val="0"/>
        <w:ind w:firstLineChars="100" w:firstLine="19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CheckMenuItem</w:t>
      </w:r>
      <w:proofErr w:type="spellEnd"/>
      <w:r>
        <w:rPr>
          <w:rFonts w:ascii="新宋体" w:eastAsia="新宋体" w:cs="新宋体"/>
          <w:color w:val="000000"/>
          <w:kern w:val="0"/>
          <w:sz w:val="19"/>
          <w:szCs w:val="19"/>
        </w:rPr>
        <w:t>((</w:t>
      </w:r>
      <w:r>
        <w:rPr>
          <w:rFonts w:ascii="新宋体" w:eastAsia="新宋体" w:cs="新宋体"/>
          <w:color w:val="2B91AF"/>
          <w:kern w:val="0"/>
          <w:sz w:val="19"/>
          <w:szCs w:val="19"/>
        </w:rPr>
        <w:t>HMENU</w:t>
      </w:r>
      <w:r>
        <w:rPr>
          <w:rFonts w:ascii="新宋体" w:eastAsia="新宋体" w:cs="新宋体"/>
          <w:color w:val="000000"/>
          <w:kern w:val="0"/>
          <w:sz w:val="19"/>
          <w:szCs w:val="19"/>
        </w:rPr>
        <w:t>)</w:t>
      </w:r>
      <w:proofErr w:type="spellStart"/>
      <w:r>
        <w:rPr>
          <w:rFonts w:ascii="新宋体" w:eastAsia="新宋体" w:cs="新宋体"/>
          <w:color w:val="808080"/>
          <w:kern w:val="0"/>
          <w:sz w:val="19"/>
          <w:szCs w:val="19"/>
        </w:rPr>
        <w:t>wParam</w:t>
      </w:r>
      <w:proofErr w:type="spellEnd"/>
      <w:r>
        <w:rPr>
          <w:rFonts w:ascii="新宋体" w:eastAsia="新宋体" w:cs="新宋体"/>
          <w:color w:val="000000"/>
          <w:kern w:val="0"/>
          <w:sz w:val="19"/>
          <w:szCs w:val="19"/>
        </w:rPr>
        <w:t xml:space="preserve">, </w:t>
      </w:r>
      <w:r>
        <w:rPr>
          <w:rFonts w:ascii="新宋体" w:eastAsia="新宋体" w:cs="新宋体"/>
          <w:color w:val="6F008A"/>
          <w:kern w:val="0"/>
          <w:sz w:val="19"/>
          <w:szCs w:val="19"/>
        </w:rPr>
        <w:t>ID_WIN_EDIT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bEditShow</w:t>
      </w:r>
      <w:proofErr w:type="spellEnd"/>
      <w:r>
        <w:rPr>
          <w:rFonts w:ascii="新宋体" w:eastAsia="新宋体" w:cs="新宋体"/>
          <w:color w:val="000000"/>
          <w:kern w:val="0"/>
          <w:sz w:val="19"/>
          <w:szCs w:val="19"/>
        </w:rPr>
        <w:t xml:space="preserve"> ? </w:t>
      </w:r>
      <w:r>
        <w:rPr>
          <w:rFonts w:ascii="新宋体" w:eastAsia="新宋体" w:cs="新宋体"/>
          <w:color w:val="6F008A"/>
          <w:kern w:val="0"/>
          <w:sz w:val="19"/>
          <w:szCs w:val="19"/>
        </w:rPr>
        <w:t>MF_CHECKED</w:t>
      </w:r>
      <w:r>
        <w:rPr>
          <w:rFonts w:ascii="新宋体" w:eastAsia="新宋体" w:cs="新宋体"/>
          <w:color w:val="000000"/>
          <w:kern w:val="0"/>
          <w:sz w:val="19"/>
          <w:szCs w:val="19"/>
        </w:rPr>
        <w:t xml:space="preserve"> : </w:t>
      </w:r>
      <w:r>
        <w:rPr>
          <w:rFonts w:ascii="新宋体" w:eastAsia="新宋体" w:cs="新宋体"/>
          <w:color w:val="6F008A"/>
          <w:kern w:val="0"/>
          <w:sz w:val="19"/>
          <w:szCs w:val="19"/>
        </w:rPr>
        <w:t>MF_UNCHECKED</w:t>
      </w:r>
      <w:r>
        <w:rPr>
          <w:rFonts w:ascii="新宋体" w:eastAsia="新宋体" w:cs="新宋体"/>
          <w:color w:val="000000"/>
          <w:kern w:val="0"/>
          <w:sz w:val="19"/>
          <w:szCs w:val="19"/>
        </w:rPr>
        <w:t>);</w:t>
      </w:r>
    </w:p>
    <w:p w14:paraId="3CCE7055" w14:textId="4C941055" w:rsidR="00726264" w:rsidRDefault="00726264" w:rsidP="00726264">
      <w:pPr>
        <w:autoSpaceDE w:val="0"/>
        <w:autoSpaceDN w:val="0"/>
        <w:adjustRightInd w:val="0"/>
        <w:ind w:firstLineChars="100" w:firstLine="19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CheckMenuItem</w:t>
      </w:r>
      <w:proofErr w:type="spellEnd"/>
      <w:r>
        <w:rPr>
          <w:rFonts w:ascii="新宋体" w:eastAsia="新宋体" w:cs="新宋体"/>
          <w:color w:val="000000"/>
          <w:kern w:val="0"/>
          <w:sz w:val="19"/>
          <w:szCs w:val="19"/>
        </w:rPr>
        <w:t>((</w:t>
      </w:r>
      <w:r>
        <w:rPr>
          <w:rFonts w:ascii="新宋体" w:eastAsia="新宋体" w:cs="新宋体"/>
          <w:color w:val="2B91AF"/>
          <w:kern w:val="0"/>
          <w:sz w:val="19"/>
          <w:szCs w:val="19"/>
        </w:rPr>
        <w:t>HMENU</w:t>
      </w:r>
      <w:r>
        <w:rPr>
          <w:rFonts w:ascii="新宋体" w:eastAsia="新宋体" w:cs="新宋体"/>
          <w:color w:val="000000"/>
          <w:kern w:val="0"/>
          <w:sz w:val="19"/>
          <w:szCs w:val="19"/>
        </w:rPr>
        <w:t>)</w:t>
      </w:r>
      <w:proofErr w:type="spellStart"/>
      <w:r>
        <w:rPr>
          <w:rFonts w:ascii="新宋体" w:eastAsia="新宋体" w:cs="新宋体"/>
          <w:color w:val="808080"/>
          <w:kern w:val="0"/>
          <w:sz w:val="19"/>
          <w:szCs w:val="19"/>
        </w:rPr>
        <w:t>wParam</w:t>
      </w:r>
      <w:proofErr w:type="spellEnd"/>
      <w:r>
        <w:rPr>
          <w:rFonts w:ascii="新宋体" w:eastAsia="新宋体" w:cs="新宋体"/>
          <w:color w:val="000000"/>
          <w:kern w:val="0"/>
          <w:sz w:val="19"/>
          <w:szCs w:val="19"/>
        </w:rPr>
        <w:t xml:space="preserve">, </w:t>
      </w:r>
      <w:r>
        <w:rPr>
          <w:rFonts w:ascii="新宋体" w:eastAsia="新宋体" w:cs="新宋体"/>
          <w:color w:val="6F008A"/>
          <w:kern w:val="0"/>
          <w:sz w:val="19"/>
          <w:szCs w:val="19"/>
        </w:rPr>
        <w:t>ID_WIN_LIST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bListShow</w:t>
      </w:r>
      <w:proofErr w:type="spellEnd"/>
      <w:r>
        <w:rPr>
          <w:rFonts w:ascii="新宋体" w:eastAsia="新宋体" w:cs="新宋体"/>
          <w:color w:val="000000"/>
          <w:kern w:val="0"/>
          <w:sz w:val="19"/>
          <w:szCs w:val="19"/>
        </w:rPr>
        <w:t xml:space="preserve"> ? </w:t>
      </w:r>
      <w:r>
        <w:rPr>
          <w:rFonts w:ascii="新宋体" w:eastAsia="新宋体" w:cs="新宋体"/>
          <w:color w:val="6F008A"/>
          <w:kern w:val="0"/>
          <w:sz w:val="19"/>
          <w:szCs w:val="19"/>
        </w:rPr>
        <w:t>MF_CHECKED</w:t>
      </w:r>
      <w:r>
        <w:rPr>
          <w:rFonts w:ascii="新宋体" w:eastAsia="新宋体" w:cs="新宋体"/>
          <w:color w:val="000000"/>
          <w:kern w:val="0"/>
          <w:sz w:val="19"/>
          <w:szCs w:val="19"/>
        </w:rPr>
        <w:t xml:space="preserve"> : </w:t>
      </w:r>
      <w:r>
        <w:rPr>
          <w:rFonts w:ascii="新宋体" w:eastAsia="新宋体" w:cs="新宋体"/>
          <w:color w:val="6F008A"/>
          <w:kern w:val="0"/>
          <w:sz w:val="19"/>
          <w:szCs w:val="19"/>
        </w:rPr>
        <w:t>MF_UNCHECKED</w:t>
      </w:r>
      <w:r>
        <w:rPr>
          <w:rFonts w:ascii="新宋体" w:eastAsia="新宋体" w:cs="新宋体"/>
          <w:color w:val="000000"/>
          <w:kern w:val="0"/>
          <w:sz w:val="19"/>
          <w:szCs w:val="19"/>
        </w:rPr>
        <w:t>);</w:t>
      </w:r>
    </w:p>
    <w:p w14:paraId="17A93A68" w14:textId="7486F7D3" w:rsidR="00726264" w:rsidRDefault="00726264" w:rsidP="00726264">
      <w:pPr>
        <w:pStyle w:val="a3"/>
        <w:ind w:firstLine="0"/>
        <w:rPr>
          <w:rFonts w:ascii="新宋体" w:eastAsia="新宋体" w:cs="新宋体"/>
          <w:color w:val="000000"/>
          <w:kern w:val="0"/>
          <w:sz w:val="19"/>
          <w:szCs w:val="19"/>
        </w:rPr>
      </w:pPr>
    </w:p>
    <w:p w14:paraId="54E59081" w14:textId="765918D0" w:rsidR="004835E7" w:rsidRDefault="002F1759" w:rsidP="00726264">
      <w:pPr>
        <w:pStyle w:val="a3"/>
        <w:ind w:firstLine="0"/>
        <w:rPr>
          <w:rFonts w:ascii="新宋体" w:eastAsia="新宋体" w:cs="新宋体"/>
          <w:color w:val="000000"/>
          <w:kern w:val="0"/>
          <w:sz w:val="19"/>
          <w:szCs w:val="19"/>
        </w:rPr>
      </w:pPr>
      <w:r>
        <w:rPr>
          <w:rFonts w:ascii="新宋体" w:eastAsia="新宋体" w:cs="新宋体" w:hint="eastAsia"/>
          <w:color w:val="000000"/>
          <w:kern w:val="0"/>
          <w:sz w:val="19"/>
          <w:szCs w:val="19"/>
        </w:rPr>
        <w:t>在菜单的选择状态前打上一个对号，实现隐藏与显示某一项窗口的功能；</w:t>
      </w:r>
    </w:p>
    <w:p w14:paraId="5729C03A" w14:textId="7FBA0E1B" w:rsidR="001F4068" w:rsidRDefault="00231EB1" w:rsidP="00407024">
      <w:pPr>
        <w:pStyle w:val="a3"/>
        <w:ind w:firstLine="0"/>
      </w:pPr>
      <w:r>
        <w:rPr>
          <w:rFonts w:ascii="新宋体" w:eastAsia="新宋体" w:cs="新宋体"/>
          <w:color w:val="000000"/>
          <w:kern w:val="0"/>
          <w:sz w:val="19"/>
          <w:szCs w:val="19"/>
        </w:rPr>
        <w:t>I</w:t>
      </w:r>
      <w:r w:rsidR="0007008B">
        <w:rPr>
          <w:rFonts w:ascii="新宋体" w:eastAsia="新宋体" w:cs="新宋体" w:hint="eastAsia"/>
          <w:color w:val="000000"/>
          <w:kern w:val="0"/>
          <w:sz w:val="19"/>
          <w:szCs w:val="19"/>
        </w:rPr>
        <w:t>n</w:t>
      </w:r>
      <w:r w:rsidR="0007008B">
        <w:rPr>
          <w:rFonts w:ascii="新宋体" w:eastAsia="新宋体" w:cs="新宋体"/>
          <w:color w:val="000000"/>
          <w:kern w:val="0"/>
          <w:sz w:val="19"/>
          <w:szCs w:val="19"/>
        </w:rPr>
        <w:t xml:space="preserve">it Menu Popup </w:t>
      </w:r>
      <w:r>
        <w:rPr>
          <w:rFonts w:hint="eastAsia"/>
        </w:rPr>
        <w:t>在下拉菜单</w:t>
      </w:r>
      <w:r>
        <w:t xml:space="preserve"> </w:t>
      </w:r>
      <w:r>
        <w:rPr>
          <w:rFonts w:hint="eastAsia"/>
        </w:rPr>
        <w:t>活跃前，允许程序在菜单显示之前修改菜单；</w:t>
      </w:r>
    </w:p>
    <w:p w14:paraId="5415B73D" w14:textId="6EB55D20" w:rsidR="00231EB1" w:rsidRDefault="004835E7" w:rsidP="00407024">
      <w:pPr>
        <w:pStyle w:val="a3"/>
        <w:ind w:firstLine="0"/>
        <w:rPr>
          <w:rFonts w:ascii="新宋体" w:eastAsia="新宋体" w:cs="新宋体"/>
          <w:color w:val="000000"/>
          <w:kern w:val="0"/>
          <w:sz w:val="19"/>
          <w:szCs w:val="19"/>
        </w:rPr>
      </w:pPr>
      <w:proofErr w:type="spellStart"/>
      <w:r>
        <w:rPr>
          <w:rFonts w:ascii="新宋体" w:eastAsia="新宋体" w:cs="新宋体"/>
          <w:color w:val="000000"/>
          <w:kern w:val="0"/>
          <w:sz w:val="19"/>
          <w:szCs w:val="19"/>
        </w:rPr>
        <w:t>CheckMenuItem</w:t>
      </w:r>
      <w:proofErr w:type="spellEnd"/>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转换Men</w:t>
      </w:r>
      <w:r>
        <w:rPr>
          <w:rFonts w:ascii="新宋体" w:eastAsia="新宋体" w:cs="新宋体"/>
          <w:color w:val="000000"/>
          <w:kern w:val="0"/>
          <w:sz w:val="19"/>
          <w:szCs w:val="19"/>
        </w:rPr>
        <w:t xml:space="preserve">u </w:t>
      </w:r>
      <w:r w:rsidR="002F1759">
        <w:rPr>
          <w:rFonts w:ascii="新宋体" w:eastAsia="新宋体" w:cs="新宋体" w:hint="eastAsia"/>
          <w:color w:val="000000"/>
          <w:kern w:val="0"/>
          <w:sz w:val="19"/>
          <w:szCs w:val="19"/>
        </w:rPr>
        <w:t xml:space="preserve"> 的 是否 有被选择（在前面打一个对号表示被选择）</w:t>
      </w:r>
      <w:r w:rsidR="0007008B">
        <w:rPr>
          <w:rFonts w:ascii="新宋体" w:eastAsia="新宋体" w:cs="新宋体" w:hint="eastAsia"/>
          <w:color w:val="000000"/>
          <w:kern w:val="0"/>
          <w:sz w:val="19"/>
          <w:szCs w:val="19"/>
        </w:rPr>
        <w:t>状态；</w:t>
      </w:r>
    </w:p>
    <w:p w14:paraId="03032FD2" w14:textId="77777777" w:rsidR="002F1759" w:rsidRPr="002F1759" w:rsidRDefault="002F1759" w:rsidP="00407024">
      <w:pPr>
        <w:pStyle w:val="a3"/>
        <w:ind w:firstLine="0"/>
      </w:pPr>
    </w:p>
    <w:p w14:paraId="783868C2" w14:textId="17BB78BD" w:rsidR="00E049FE" w:rsidRDefault="00802D7C" w:rsidP="00DC2EA3">
      <w:pPr>
        <w:pStyle w:val="a3"/>
        <w:ind w:firstLine="0"/>
      </w:pPr>
      <w:r>
        <w:rPr>
          <w:rFonts w:hint="eastAsia"/>
        </w:rPr>
        <w:t>创建</w:t>
      </w:r>
      <w:proofErr w:type="spellStart"/>
      <w:r>
        <w:rPr>
          <w:rFonts w:hint="eastAsia"/>
        </w:rPr>
        <w:t>Com</w:t>
      </w:r>
      <w:r>
        <w:t>boBox</w:t>
      </w:r>
      <w:proofErr w:type="spellEnd"/>
      <w:r>
        <w:t xml:space="preserve"> </w:t>
      </w:r>
      <w:r>
        <w:rPr>
          <w:rFonts w:hint="eastAsia"/>
        </w:rPr>
        <w:t>的控件：</w:t>
      </w:r>
    </w:p>
    <w:p w14:paraId="22C49AAF" w14:textId="3D66D56C" w:rsidR="00802D7C" w:rsidRDefault="00802D7C" w:rsidP="00802D7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hWndComboBox</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6F008A"/>
          <w:kern w:val="0"/>
          <w:sz w:val="19"/>
          <w:szCs w:val="19"/>
        </w:rPr>
        <w:t>CreateWindow</w:t>
      </w:r>
      <w:proofErr w:type="spellEnd"/>
      <w:r>
        <w:rPr>
          <w:rFonts w:ascii="新宋体" w:eastAsia="新宋体" w:cs="新宋体"/>
          <w:color w:val="000000"/>
          <w:kern w:val="0"/>
          <w:sz w:val="19"/>
          <w:szCs w:val="19"/>
        </w:rPr>
        <w:t>(</w:t>
      </w:r>
      <w:r>
        <w:rPr>
          <w:rFonts w:ascii="新宋体" w:eastAsia="新宋体" w:cs="新宋体"/>
          <w:color w:val="6F008A"/>
          <w:kern w:val="0"/>
          <w:sz w:val="19"/>
          <w:szCs w:val="19"/>
        </w:rPr>
        <w:t>TEXT</w:t>
      </w:r>
      <w:r>
        <w:rPr>
          <w:rFonts w:ascii="新宋体" w:eastAsia="新宋体" w:cs="新宋体"/>
          <w:color w:val="000000"/>
          <w:kern w:val="0"/>
          <w:sz w:val="19"/>
          <w:szCs w:val="19"/>
        </w:rPr>
        <w:t>(</w:t>
      </w:r>
      <w:r>
        <w:rPr>
          <w:rFonts w:ascii="新宋体" w:eastAsia="新宋体" w:cs="新宋体"/>
          <w:color w:val="A31515"/>
          <w:kern w:val="0"/>
          <w:sz w:val="19"/>
          <w:szCs w:val="19"/>
        </w:rPr>
        <w:t>"COMBOBOX"</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TEXT</w:t>
      </w:r>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6B6EFEAB" w14:textId="77777777" w:rsidR="00802D7C" w:rsidRDefault="00802D7C" w:rsidP="00802D7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6F008A"/>
          <w:kern w:val="0"/>
          <w:sz w:val="19"/>
          <w:szCs w:val="19"/>
        </w:rPr>
        <w:t>CBS_DROPDOWN</w:t>
      </w:r>
      <w:r>
        <w:rPr>
          <w:rFonts w:ascii="新宋体" w:eastAsia="新宋体" w:cs="新宋体"/>
          <w:color w:val="000000"/>
          <w:kern w:val="0"/>
          <w:sz w:val="19"/>
          <w:szCs w:val="19"/>
        </w:rPr>
        <w:t xml:space="preserve"> | </w:t>
      </w:r>
      <w:r>
        <w:rPr>
          <w:rFonts w:ascii="新宋体" w:eastAsia="新宋体" w:cs="新宋体"/>
          <w:color w:val="6F008A"/>
          <w:kern w:val="0"/>
          <w:sz w:val="19"/>
          <w:szCs w:val="19"/>
        </w:rPr>
        <w:t>CBS_HASSTRINGS</w:t>
      </w:r>
      <w:r>
        <w:rPr>
          <w:rFonts w:ascii="新宋体" w:eastAsia="新宋体" w:cs="新宋体"/>
          <w:color w:val="000000"/>
          <w:kern w:val="0"/>
          <w:sz w:val="19"/>
          <w:szCs w:val="19"/>
        </w:rPr>
        <w:t xml:space="preserve"> | </w:t>
      </w:r>
      <w:r>
        <w:rPr>
          <w:rFonts w:ascii="新宋体" w:eastAsia="新宋体" w:cs="新宋体"/>
          <w:color w:val="6F008A"/>
          <w:kern w:val="0"/>
          <w:sz w:val="19"/>
          <w:szCs w:val="19"/>
        </w:rPr>
        <w:t>WS_CHILD</w:t>
      </w:r>
      <w:r>
        <w:rPr>
          <w:rFonts w:ascii="新宋体" w:eastAsia="新宋体" w:cs="新宋体"/>
          <w:color w:val="000000"/>
          <w:kern w:val="0"/>
          <w:sz w:val="19"/>
          <w:szCs w:val="19"/>
        </w:rPr>
        <w:t xml:space="preserve"> | </w:t>
      </w:r>
      <w:r>
        <w:rPr>
          <w:rFonts w:ascii="新宋体" w:eastAsia="新宋体" w:cs="新宋体"/>
          <w:color w:val="6F008A"/>
          <w:kern w:val="0"/>
          <w:sz w:val="19"/>
          <w:szCs w:val="19"/>
        </w:rPr>
        <w:t>WS_OVERLAPPED</w:t>
      </w:r>
      <w:r>
        <w:rPr>
          <w:rFonts w:ascii="新宋体" w:eastAsia="新宋体" w:cs="新宋体"/>
          <w:color w:val="000000"/>
          <w:kern w:val="0"/>
          <w:sz w:val="19"/>
          <w:szCs w:val="19"/>
        </w:rPr>
        <w:t xml:space="preserve"> | </w:t>
      </w:r>
      <w:r>
        <w:rPr>
          <w:rFonts w:ascii="新宋体" w:eastAsia="新宋体" w:cs="新宋体"/>
          <w:color w:val="6F008A"/>
          <w:kern w:val="0"/>
          <w:sz w:val="19"/>
          <w:szCs w:val="19"/>
        </w:rPr>
        <w:t>WS_VISIBLE</w:t>
      </w:r>
      <w:r>
        <w:rPr>
          <w:rFonts w:ascii="新宋体" w:eastAsia="新宋体" w:cs="新宋体"/>
          <w:color w:val="000000"/>
          <w:kern w:val="0"/>
          <w:sz w:val="19"/>
          <w:szCs w:val="19"/>
        </w:rPr>
        <w:t>,</w:t>
      </w:r>
    </w:p>
    <w:p w14:paraId="0E13A854" w14:textId="4CAFC18C" w:rsidR="00802D7C" w:rsidRPr="00802D7C" w:rsidRDefault="00802D7C" w:rsidP="00802D7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500, 300, 700, 800, </w:t>
      </w:r>
      <w:proofErr w:type="spellStart"/>
      <w:r>
        <w:rPr>
          <w:rFonts w:ascii="新宋体" w:eastAsia="新宋体" w:cs="新宋体"/>
          <w:color w:val="808080"/>
          <w:kern w:val="0"/>
          <w:sz w:val="19"/>
          <w:szCs w:val="19"/>
        </w:rPr>
        <w:t>hWnd</w:t>
      </w:r>
      <w:proofErr w:type="spellEnd"/>
      <w:r>
        <w:rPr>
          <w:rFonts w:ascii="新宋体" w:eastAsia="新宋体" w:cs="新宋体"/>
          <w:color w:val="000000"/>
          <w:kern w:val="0"/>
          <w:sz w:val="19"/>
          <w:szCs w:val="19"/>
        </w:rPr>
        <w:t>, (</w:t>
      </w:r>
      <w:r>
        <w:rPr>
          <w:rFonts w:ascii="新宋体" w:eastAsia="新宋体" w:cs="新宋体"/>
          <w:color w:val="2B91AF"/>
          <w:kern w:val="0"/>
          <w:sz w:val="19"/>
          <w:szCs w:val="19"/>
        </w:rPr>
        <w:t>HMENU</w:t>
      </w:r>
      <w:r>
        <w:rPr>
          <w:rFonts w:ascii="新宋体" w:eastAsia="新宋体" w:cs="新宋体"/>
          <w:color w:val="000000"/>
          <w:kern w:val="0"/>
          <w:sz w:val="19"/>
          <w:szCs w:val="19"/>
        </w:rPr>
        <w:t>) 3, (</w:t>
      </w:r>
      <w:r>
        <w:rPr>
          <w:rFonts w:ascii="新宋体" w:eastAsia="新宋体" w:cs="新宋体"/>
          <w:color w:val="2B91AF"/>
          <w:kern w:val="0"/>
          <w:sz w:val="19"/>
          <w:szCs w:val="19"/>
        </w:rPr>
        <w:t>HINSTANCE</w:t>
      </w:r>
      <w:r>
        <w:rPr>
          <w:rFonts w:ascii="新宋体" w:eastAsia="新宋体" w:cs="新宋体"/>
          <w:color w:val="000000"/>
          <w:kern w:val="0"/>
          <w:sz w:val="19"/>
          <w:szCs w:val="19"/>
        </w:rPr>
        <w:t>)</w:t>
      </w:r>
      <w:proofErr w:type="spellStart"/>
      <w:r>
        <w:rPr>
          <w:rFonts w:ascii="新宋体" w:eastAsia="新宋体" w:cs="新宋体"/>
          <w:color w:val="6F008A"/>
          <w:kern w:val="0"/>
          <w:sz w:val="19"/>
          <w:szCs w:val="19"/>
        </w:rPr>
        <w:t>GetWindowLong</w:t>
      </w:r>
      <w:proofErr w:type="spellEnd"/>
      <w:r>
        <w:rPr>
          <w:rFonts w:ascii="新宋体" w:eastAsia="新宋体" w:cs="新宋体"/>
          <w:color w:val="000000"/>
          <w:kern w:val="0"/>
          <w:sz w:val="19"/>
          <w:szCs w:val="19"/>
        </w:rPr>
        <w:t>(</w:t>
      </w:r>
      <w:proofErr w:type="spellStart"/>
      <w:r>
        <w:rPr>
          <w:rFonts w:ascii="新宋体" w:eastAsia="新宋体" w:cs="新宋体"/>
          <w:color w:val="808080"/>
          <w:kern w:val="0"/>
          <w:sz w:val="19"/>
          <w:szCs w:val="19"/>
        </w:rPr>
        <w:t>hWnd</w:t>
      </w:r>
      <w:proofErr w:type="spellEnd"/>
      <w:r>
        <w:rPr>
          <w:rFonts w:ascii="新宋体" w:eastAsia="新宋体" w:cs="新宋体"/>
          <w:color w:val="000000"/>
          <w:kern w:val="0"/>
          <w:sz w:val="19"/>
          <w:szCs w:val="19"/>
        </w:rPr>
        <w:t xml:space="preserve">, </w:t>
      </w:r>
      <w:r>
        <w:rPr>
          <w:rFonts w:ascii="新宋体" w:eastAsia="新宋体" w:cs="新宋体"/>
          <w:color w:val="6F008A"/>
          <w:kern w:val="0"/>
          <w:sz w:val="19"/>
          <w:szCs w:val="19"/>
        </w:rPr>
        <w:t>GWL_HINSTANCE</w:t>
      </w:r>
      <w:r>
        <w:rPr>
          <w:rFonts w:ascii="新宋体" w:eastAsia="新宋体" w:cs="新宋体"/>
          <w:color w:val="000000"/>
          <w:kern w:val="0"/>
          <w:sz w:val="19"/>
          <w:szCs w:val="19"/>
        </w:rPr>
        <w:t>),</w:t>
      </w:r>
      <w:r>
        <w:rPr>
          <w:rFonts w:ascii="新宋体" w:eastAsia="新宋体" w:cs="新宋体"/>
          <w:color w:val="6F008A"/>
          <w:kern w:val="0"/>
          <w:sz w:val="19"/>
          <w:szCs w:val="19"/>
        </w:rPr>
        <w:t>NULL</w:t>
      </w:r>
      <w:r>
        <w:rPr>
          <w:rFonts w:ascii="新宋体" w:eastAsia="新宋体" w:cs="新宋体"/>
          <w:color w:val="000000"/>
          <w:kern w:val="0"/>
          <w:sz w:val="19"/>
          <w:szCs w:val="19"/>
        </w:rPr>
        <w:t>);</w:t>
      </w:r>
    </w:p>
    <w:p w14:paraId="6857275C" w14:textId="728DD933" w:rsidR="00802D7C" w:rsidRDefault="00802D7C" w:rsidP="00DC2EA3">
      <w:pPr>
        <w:pStyle w:val="a3"/>
        <w:ind w:firstLine="0"/>
      </w:pPr>
    </w:p>
    <w:p w14:paraId="46D25F21" w14:textId="68F2F634" w:rsidR="00802D7C" w:rsidRDefault="00802D7C" w:rsidP="00DC2EA3">
      <w:pPr>
        <w:pStyle w:val="a3"/>
        <w:ind w:firstLine="0"/>
      </w:pPr>
      <w:r>
        <w:rPr>
          <w:rFonts w:hint="eastAsia"/>
        </w:rPr>
        <w:t>运行后：</w:t>
      </w:r>
    </w:p>
    <w:p w14:paraId="4BDC183C" w14:textId="2DDEE402" w:rsidR="00802D7C" w:rsidRDefault="00802D7C" w:rsidP="00DC2EA3">
      <w:pPr>
        <w:pStyle w:val="a3"/>
        <w:ind w:firstLine="0"/>
      </w:pPr>
      <w:r>
        <w:rPr>
          <w:noProof/>
        </w:rPr>
        <w:drawing>
          <wp:inline distT="0" distB="0" distL="0" distR="0" wp14:anchorId="5ADDEE93" wp14:editId="337337B2">
            <wp:extent cx="5278120" cy="261112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8120" cy="2611120"/>
                    </a:xfrm>
                    <a:prstGeom prst="rect">
                      <a:avLst/>
                    </a:prstGeom>
                  </pic:spPr>
                </pic:pic>
              </a:graphicData>
            </a:graphic>
          </wp:inline>
        </w:drawing>
      </w:r>
    </w:p>
    <w:p w14:paraId="733FA7DE" w14:textId="2FD6EA8C" w:rsidR="00802D7C" w:rsidRDefault="00802D7C" w:rsidP="00DC2EA3">
      <w:pPr>
        <w:pStyle w:val="a3"/>
        <w:ind w:firstLine="0"/>
      </w:pPr>
    </w:p>
    <w:p w14:paraId="62F0C204" w14:textId="5C3B0CE5" w:rsidR="00802D7C" w:rsidRDefault="00802D7C" w:rsidP="00DC2EA3">
      <w:pPr>
        <w:pStyle w:val="a3"/>
        <w:ind w:firstLine="0"/>
      </w:pPr>
      <w:r>
        <w:rPr>
          <w:rFonts w:hint="eastAsia"/>
        </w:rPr>
        <w:t>至此，所有功能均实现</w:t>
      </w:r>
      <w:r>
        <w:rPr>
          <w:rFonts w:hint="eastAsia"/>
        </w:rPr>
        <w:t xml:space="preserve"> </w:t>
      </w:r>
      <w:r>
        <w:rPr>
          <w:rFonts w:hint="eastAsia"/>
        </w:rPr>
        <w:t>完成；</w:t>
      </w:r>
    </w:p>
    <w:p w14:paraId="606A8C93" w14:textId="041AA9BE" w:rsidR="00000869" w:rsidRDefault="00000869" w:rsidP="00DC2EA3">
      <w:pPr>
        <w:pStyle w:val="a3"/>
        <w:ind w:firstLine="0"/>
      </w:pPr>
      <w:r>
        <w:rPr>
          <w:rFonts w:hint="eastAsia"/>
        </w:rPr>
        <w:t>对所有系统整体演示：</w:t>
      </w:r>
    </w:p>
    <w:p w14:paraId="0DEE8298" w14:textId="0BC92033" w:rsidR="00000869" w:rsidRDefault="00000869" w:rsidP="00DC2EA3">
      <w:pPr>
        <w:pStyle w:val="a3"/>
        <w:ind w:firstLine="0"/>
      </w:pPr>
      <w:r>
        <w:rPr>
          <w:noProof/>
        </w:rPr>
        <w:lastRenderedPageBreak/>
        <w:drawing>
          <wp:inline distT="0" distB="0" distL="0" distR="0" wp14:anchorId="04393136" wp14:editId="6F692ED2">
            <wp:extent cx="5278120" cy="3958590"/>
            <wp:effectExtent l="0" t="0" r="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8120" cy="3958590"/>
                    </a:xfrm>
                    <a:prstGeom prst="rect">
                      <a:avLst/>
                    </a:prstGeom>
                    <a:noFill/>
                    <a:ln>
                      <a:noFill/>
                    </a:ln>
                  </pic:spPr>
                </pic:pic>
              </a:graphicData>
            </a:graphic>
          </wp:inline>
        </w:drawing>
      </w:r>
    </w:p>
    <w:p w14:paraId="3D53FA22" w14:textId="4BD63256" w:rsidR="00000869" w:rsidRDefault="00000869" w:rsidP="00DC2EA3">
      <w:pPr>
        <w:pStyle w:val="a3"/>
        <w:ind w:firstLine="0"/>
      </w:pPr>
      <w:r>
        <w:rPr>
          <w:noProof/>
        </w:rPr>
        <w:drawing>
          <wp:inline distT="0" distB="0" distL="0" distR="0" wp14:anchorId="116D85CD" wp14:editId="5E54D005">
            <wp:extent cx="5278120" cy="3958590"/>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8120" cy="3958590"/>
                    </a:xfrm>
                    <a:prstGeom prst="rect">
                      <a:avLst/>
                    </a:prstGeom>
                    <a:noFill/>
                    <a:ln>
                      <a:noFill/>
                    </a:ln>
                  </pic:spPr>
                </pic:pic>
              </a:graphicData>
            </a:graphic>
          </wp:inline>
        </w:drawing>
      </w:r>
    </w:p>
    <w:p w14:paraId="506911F6" w14:textId="55FDCEF4" w:rsidR="00802D7C" w:rsidRDefault="00000869" w:rsidP="00DC2EA3">
      <w:pPr>
        <w:pStyle w:val="a3"/>
        <w:ind w:firstLine="0"/>
      </w:pPr>
      <w:r>
        <w:rPr>
          <w:noProof/>
        </w:rPr>
        <w:lastRenderedPageBreak/>
        <w:drawing>
          <wp:inline distT="0" distB="0" distL="0" distR="0" wp14:anchorId="3C1621CC" wp14:editId="34F62D4C">
            <wp:extent cx="5278120" cy="3958590"/>
            <wp:effectExtent l="0" t="0" r="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8120" cy="3958590"/>
                    </a:xfrm>
                    <a:prstGeom prst="rect">
                      <a:avLst/>
                    </a:prstGeom>
                    <a:noFill/>
                    <a:ln>
                      <a:noFill/>
                    </a:ln>
                  </pic:spPr>
                </pic:pic>
              </a:graphicData>
            </a:graphic>
          </wp:inline>
        </w:drawing>
      </w:r>
    </w:p>
    <w:p w14:paraId="43871254" w14:textId="63348AAF" w:rsidR="00802D7C" w:rsidRDefault="00000869" w:rsidP="00DC2EA3">
      <w:pPr>
        <w:pStyle w:val="a3"/>
        <w:ind w:firstLine="0"/>
      </w:pPr>
      <w:r>
        <w:rPr>
          <w:noProof/>
        </w:rPr>
        <w:drawing>
          <wp:inline distT="0" distB="0" distL="0" distR="0" wp14:anchorId="11968559" wp14:editId="1A51A6DE">
            <wp:extent cx="5278120" cy="3958590"/>
            <wp:effectExtent l="0" t="0" r="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8120" cy="3958590"/>
                    </a:xfrm>
                    <a:prstGeom prst="rect">
                      <a:avLst/>
                    </a:prstGeom>
                    <a:noFill/>
                    <a:ln>
                      <a:noFill/>
                    </a:ln>
                  </pic:spPr>
                </pic:pic>
              </a:graphicData>
            </a:graphic>
          </wp:inline>
        </w:drawing>
      </w:r>
    </w:p>
    <w:p w14:paraId="71B93FC0" w14:textId="2FBD4F6A" w:rsidR="00000869" w:rsidRPr="00802D7C" w:rsidRDefault="00000869" w:rsidP="00DC2EA3">
      <w:pPr>
        <w:pStyle w:val="a3"/>
        <w:ind w:firstLine="0"/>
      </w:pPr>
      <w:r>
        <w:rPr>
          <w:noProof/>
        </w:rPr>
        <w:lastRenderedPageBreak/>
        <w:drawing>
          <wp:inline distT="0" distB="0" distL="0" distR="0" wp14:anchorId="61FD8907" wp14:editId="194E99D8">
            <wp:extent cx="5278120" cy="3958590"/>
            <wp:effectExtent l="0" t="0" r="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8120" cy="3958590"/>
                    </a:xfrm>
                    <a:prstGeom prst="rect">
                      <a:avLst/>
                    </a:prstGeom>
                    <a:noFill/>
                    <a:ln>
                      <a:noFill/>
                    </a:ln>
                  </pic:spPr>
                </pic:pic>
              </a:graphicData>
            </a:graphic>
          </wp:inline>
        </w:drawing>
      </w:r>
    </w:p>
    <w:p w14:paraId="40552780" w14:textId="12DA103B" w:rsidR="009E1A8E" w:rsidRDefault="009E1A8E" w:rsidP="00DC2EA3">
      <w:pPr>
        <w:pStyle w:val="a3"/>
        <w:ind w:firstLine="0"/>
      </w:pPr>
      <w:r>
        <w:rPr>
          <w:rFonts w:hint="eastAsia"/>
        </w:rPr>
        <w:t>编写批处理文件：</w:t>
      </w:r>
    </w:p>
    <w:p w14:paraId="13BC49BC" w14:textId="396568D2" w:rsidR="009E1A8E" w:rsidRDefault="009E1A8E" w:rsidP="00DC2EA3">
      <w:pPr>
        <w:pStyle w:val="a3"/>
        <w:ind w:firstLine="0"/>
      </w:pPr>
    </w:p>
    <w:p w14:paraId="03D43D8F" w14:textId="77777777" w:rsidR="009E1A8E" w:rsidRDefault="009E1A8E" w:rsidP="009E1A8E">
      <w:pPr>
        <w:ind w:left="420"/>
      </w:pPr>
      <w:r>
        <w:t>cd \</w:t>
      </w:r>
    </w:p>
    <w:p w14:paraId="004A445C" w14:textId="77777777" w:rsidR="009E1A8E" w:rsidRPr="00C37819" w:rsidRDefault="009E1A8E" w:rsidP="009E1A8E">
      <w:pPr>
        <w:ind w:left="420"/>
      </w:pPr>
      <w:r>
        <w:t>C:\&gt;cd C:\Users\stu\Desktop\Lab_01</w:t>
      </w:r>
    </w:p>
    <w:p w14:paraId="3C2D33BF" w14:textId="77777777" w:rsidR="009E1A8E" w:rsidRDefault="009E1A8E" w:rsidP="009E1A8E">
      <w:pPr>
        <w:ind w:left="420"/>
      </w:pPr>
      <w:r>
        <w:t>C:\Users\stu\Desktop\Lab_01&gt;"C:\Program Files (x86)\Microsoft Visual Studio\2019\Enterprise\Common7\IDE\devenv.com" lab01.sln  /rebuild</w:t>
      </w:r>
      <w:r w:rsidRPr="0017628F">
        <w:rPr>
          <w:rFonts w:hint="eastAsia"/>
        </w:rPr>
        <w:t xml:space="preserve"> </w:t>
      </w:r>
    </w:p>
    <w:p w14:paraId="02730A9F" w14:textId="7B2DEDD8" w:rsidR="009E1A8E" w:rsidRDefault="001F0788" w:rsidP="00DC2EA3">
      <w:pPr>
        <w:pStyle w:val="a3"/>
        <w:ind w:firstLine="0"/>
      </w:pPr>
      <w:r>
        <w:rPr>
          <w:noProof/>
        </w:rPr>
        <w:drawing>
          <wp:inline distT="0" distB="0" distL="0" distR="0" wp14:anchorId="7C5B9FD7" wp14:editId="3DA02133">
            <wp:extent cx="5278120" cy="272796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8120" cy="2727960"/>
                    </a:xfrm>
                    <a:prstGeom prst="rect">
                      <a:avLst/>
                    </a:prstGeom>
                  </pic:spPr>
                </pic:pic>
              </a:graphicData>
            </a:graphic>
          </wp:inline>
        </w:drawing>
      </w:r>
    </w:p>
    <w:p w14:paraId="1C6FEFC3" w14:textId="0D4DBB7F" w:rsidR="002159E3" w:rsidRDefault="002159E3" w:rsidP="00DC2EA3">
      <w:pPr>
        <w:pStyle w:val="a3"/>
        <w:ind w:firstLine="0"/>
      </w:pPr>
    </w:p>
    <w:p w14:paraId="7A1EBEB1" w14:textId="2708862C" w:rsidR="002159E3" w:rsidRPr="009E1A8E" w:rsidRDefault="002159E3" w:rsidP="00DC2EA3">
      <w:pPr>
        <w:pStyle w:val="a3"/>
        <w:ind w:firstLine="0"/>
      </w:pPr>
      <w:r>
        <w:rPr>
          <w:rFonts w:hint="eastAsia"/>
        </w:rPr>
        <w:t>由于本实验使用的</w:t>
      </w:r>
      <w:r>
        <w:rPr>
          <w:rFonts w:hint="eastAsia"/>
        </w:rPr>
        <w:t xml:space="preserve"> </w:t>
      </w:r>
      <w:r>
        <w:rPr>
          <w:rFonts w:hint="eastAsia"/>
        </w:rPr>
        <w:t>三个工程均位于同一个文件目录下，将其中的一个工程进行编译，成功完成对三个工程的总编译；</w:t>
      </w:r>
    </w:p>
    <w:p w14:paraId="0057718B" w14:textId="77777777" w:rsidR="00BC3144" w:rsidRDefault="00CA62EE" w:rsidP="00A42504">
      <w:pPr>
        <w:pStyle w:val="11"/>
      </w:pPr>
      <w:bookmarkStart w:id="6" w:name="_Toc272090759"/>
      <w:r>
        <w:rPr>
          <w:rFonts w:hint="eastAsia"/>
        </w:rPr>
        <w:lastRenderedPageBreak/>
        <w:t>实验总结</w:t>
      </w:r>
      <w:bookmarkEnd w:id="6"/>
    </w:p>
    <w:p w14:paraId="35ABA17C" w14:textId="5C03BB08" w:rsidR="00CF5B65" w:rsidRDefault="00172AF4" w:rsidP="00CA62EE">
      <w:pPr>
        <w:ind w:left="425"/>
      </w:pPr>
      <w:r>
        <w:rPr>
          <w:rFonts w:hint="eastAsia"/>
        </w:rPr>
        <w:t>1</w:t>
      </w:r>
      <w:r>
        <w:rPr>
          <w:rFonts w:hint="eastAsia"/>
        </w:rPr>
        <w:t>、</w:t>
      </w:r>
      <w:r>
        <w:rPr>
          <w:noProof/>
        </w:rPr>
        <w:drawing>
          <wp:inline distT="0" distB="0" distL="0" distR="0" wp14:anchorId="162B09AF" wp14:editId="2DDF6AA1">
            <wp:extent cx="5278120" cy="793750"/>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8120" cy="793750"/>
                    </a:xfrm>
                    <a:prstGeom prst="rect">
                      <a:avLst/>
                    </a:prstGeom>
                  </pic:spPr>
                </pic:pic>
              </a:graphicData>
            </a:graphic>
          </wp:inline>
        </w:drawing>
      </w:r>
    </w:p>
    <w:p w14:paraId="145EF089" w14:textId="3381B4D6" w:rsidR="00CA62EE" w:rsidRDefault="00172AF4" w:rsidP="00CA62EE">
      <w:pPr>
        <w:ind w:left="425"/>
      </w:pPr>
      <w:r>
        <w:rPr>
          <w:rFonts w:hint="eastAsia"/>
        </w:rPr>
        <w:t>此时，在</w:t>
      </w:r>
      <w:r>
        <w:rPr>
          <w:rFonts w:hint="eastAsia"/>
        </w:rPr>
        <w:t>W</w:t>
      </w:r>
      <w:r>
        <w:t xml:space="preserve">M_CREATE </w:t>
      </w:r>
      <w:r>
        <w:rPr>
          <w:rFonts w:hint="eastAsia"/>
        </w:rPr>
        <w:t>中均进行了初始化；</w:t>
      </w:r>
    </w:p>
    <w:p w14:paraId="12033BCE" w14:textId="77CE1FC2" w:rsidR="00172AF4" w:rsidRDefault="00172AF4" w:rsidP="00CA62EE">
      <w:pPr>
        <w:ind w:left="425"/>
      </w:pPr>
      <w:r>
        <w:rPr>
          <w:rFonts w:hint="eastAsia"/>
        </w:rPr>
        <w:t>解决方法为：</w:t>
      </w:r>
    </w:p>
    <w:p w14:paraId="39A55634" w14:textId="65C279C6" w:rsidR="00172AF4" w:rsidRPr="00AC2A9F" w:rsidRDefault="00AC2A9F" w:rsidP="00CA62EE">
      <w:pPr>
        <w:ind w:left="425"/>
      </w:pPr>
      <w:r>
        <w:rPr>
          <w:rFonts w:hint="eastAsia"/>
        </w:rPr>
        <w:t>定义</w:t>
      </w:r>
      <w:r>
        <w:rPr>
          <w:rFonts w:hint="eastAsia"/>
        </w:rPr>
        <w:t xml:space="preserve"> </w:t>
      </w:r>
      <w:r>
        <w:rPr>
          <w:rFonts w:hint="eastAsia"/>
        </w:rPr>
        <w:t>静态的</w:t>
      </w:r>
      <w:r>
        <w:rPr>
          <w:rFonts w:hint="eastAsia"/>
        </w:rPr>
        <w:t>H</w:t>
      </w:r>
      <w:r>
        <w:t>WND</w:t>
      </w:r>
      <w:r>
        <w:rPr>
          <w:rFonts w:hint="eastAsia"/>
        </w:rPr>
        <w:t>变量，</w:t>
      </w:r>
      <w:r>
        <w:rPr>
          <w:noProof/>
        </w:rPr>
        <w:drawing>
          <wp:inline distT="0" distB="0" distL="0" distR="0" wp14:anchorId="70C69F7B" wp14:editId="0EE129DF">
            <wp:extent cx="2895749" cy="34926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95749" cy="349268"/>
                    </a:xfrm>
                    <a:prstGeom prst="rect">
                      <a:avLst/>
                    </a:prstGeom>
                  </pic:spPr>
                </pic:pic>
              </a:graphicData>
            </a:graphic>
          </wp:inline>
        </w:drawing>
      </w:r>
    </w:p>
    <w:p w14:paraId="193E7B82" w14:textId="577A15AD" w:rsidR="00CF5B65" w:rsidRDefault="00CF5B65" w:rsidP="00E45821"/>
    <w:p w14:paraId="019E82D1" w14:textId="3418CA9E" w:rsidR="003B6A74" w:rsidRDefault="003B6A74" w:rsidP="00E45821">
      <w:r>
        <w:rPr>
          <w:rFonts w:hint="eastAsia"/>
        </w:rPr>
        <w:t>2</w:t>
      </w:r>
      <w:r>
        <w:rPr>
          <w:rFonts w:hint="eastAsia"/>
        </w:rPr>
        <w:t>、</w:t>
      </w:r>
      <w:r w:rsidR="00006908">
        <w:rPr>
          <w:rFonts w:hint="eastAsia"/>
        </w:rPr>
        <w:t>复制代码时，产生的链接器错误：</w:t>
      </w:r>
    </w:p>
    <w:p w14:paraId="3621D801" w14:textId="17FAFBFD" w:rsidR="00006908" w:rsidRDefault="00006908" w:rsidP="00E45821">
      <w:r>
        <w:rPr>
          <w:noProof/>
        </w:rPr>
        <w:drawing>
          <wp:inline distT="0" distB="0" distL="0" distR="0" wp14:anchorId="12A1D169" wp14:editId="3D8DB843">
            <wp:extent cx="5278120" cy="131826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8120" cy="1318260"/>
                    </a:xfrm>
                    <a:prstGeom prst="rect">
                      <a:avLst/>
                    </a:prstGeom>
                  </pic:spPr>
                </pic:pic>
              </a:graphicData>
            </a:graphic>
          </wp:inline>
        </w:drawing>
      </w:r>
    </w:p>
    <w:p w14:paraId="49A2A27B" w14:textId="58816CDE" w:rsidR="003B6A74" w:rsidRDefault="00006908" w:rsidP="00E45821">
      <w:r>
        <w:rPr>
          <w:rFonts w:hint="eastAsia"/>
        </w:rPr>
        <w:t>3</w:t>
      </w:r>
      <w:r>
        <w:rPr>
          <w:rFonts w:hint="eastAsia"/>
        </w:rPr>
        <w:t>、</w:t>
      </w:r>
    </w:p>
    <w:p w14:paraId="783A6F5A" w14:textId="37CD655A" w:rsidR="00006908" w:rsidRDefault="00006908" w:rsidP="00E45821">
      <w:r>
        <w:rPr>
          <w:rFonts w:hint="eastAsia"/>
          <w:noProof/>
        </w:rPr>
        <w:drawing>
          <wp:inline distT="0" distB="0" distL="0" distR="0" wp14:anchorId="39A4107D" wp14:editId="44A57B47">
            <wp:extent cx="5278120" cy="152844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8120" cy="1528445"/>
                    </a:xfrm>
                    <a:prstGeom prst="rect">
                      <a:avLst/>
                    </a:prstGeom>
                    <a:noFill/>
                    <a:ln>
                      <a:noFill/>
                    </a:ln>
                  </pic:spPr>
                </pic:pic>
              </a:graphicData>
            </a:graphic>
          </wp:inline>
        </w:drawing>
      </w:r>
    </w:p>
    <w:p w14:paraId="1F4E9D4C" w14:textId="32AB98ED" w:rsidR="003B6A74" w:rsidRDefault="00006908" w:rsidP="00E45821">
      <w:r>
        <w:rPr>
          <w:rFonts w:hint="eastAsia"/>
        </w:rPr>
        <w:t>设置某一区域，产生水平、垂直的滚动条，同时指定</w:t>
      </w:r>
      <w:r w:rsidR="002E2522">
        <w:rPr>
          <w:rFonts w:hint="eastAsia"/>
        </w:rPr>
        <w:t>所在的矩形区域；</w:t>
      </w:r>
    </w:p>
    <w:p w14:paraId="7C169A94" w14:textId="7F7A194E" w:rsidR="002E2522" w:rsidRDefault="002E2522" w:rsidP="00E45821">
      <w:r>
        <w:rPr>
          <w:rFonts w:hint="eastAsia"/>
        </w:rPr>
        <w:t>4</w:t>
      </w:r>
      <w:r>
        <w:rPr>
          <w:rFonts w:hint="eastAsia"/>
        </w:rPr>
        <w:t>、</w:t>
      </w:r>
      <w:r>
        <w:rPr>
          <w:rFonts w:hint="eastAsia"/>
        </w:rPr>
        <w:t>HDC</w:t>
      </w:r>
      <w:r>
        <w:t xml:space="preserve"> </w:t>
      </w:r>
      <w:r>
        <w:rPr>
          <w:rFonts w:hint="eastAsia"/>
        </w:rPr>
        <w:t>的理解</w:t>
      </w:r>
    </w:p>
    <w:p w14:paraId="0A29CBE9" w14:textId="7D5A59E4" w:rsidR="002E2522" w:rsidRDefault="002E2522" w:rsidP="00E45821">
      <w:r>
        <w:rPr>
          <w:noProof/>
        </w:rPr>
        <w:lastRenderedPageBreak/>
        <w:drawing>
          <wp:inline distT="0" distB="0" distL="0" distR="0" wp14:anchorId="0E378761" wp14:editId="3DBA1719">
            <wp:extent cx="5278120" cy="3229610"/>
            <wp:effectExtent l="0" t="0" r="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8120" cy="3229610"/>
                    </a:xfrm>
                    <a:prstGeom prst="rect">
                      <a:avLst/>
                    </a:prstGeom>
                  </pic:spPr>
                </pic:pic>
              </a:graphicData>
            </a:graphic>
          </wp:inline>
        </w:drawing>
      </w:r>
    </w:p>
    <w:p w14:paraId="7C7561F6" w14:textId="5F1E94A7" w:rsidR="003B6A74" w:rsidRDefault="002E2522" w:rsidP="00E45821">
      <w:r>
        <w:rPr>
          <w:rFonts w:hint="eastAsia"/>
        </w:rPr>
        <w:t>5</w:t>
      </w:r>
      <w:r>
        <w:rPr>
          <w:rFonts w:hint="eastAsia"/>
        </w:rPr>
        <w:t>、</w:t>
      </w:r>
      <w:proofErr w:type="spellStart"/>
      <w:r>
        <w:rPr>
          <w:rFonts w:hint="eastAsia"/>
        </w:rPr>
        <w:t>TextOut</w:t>
      </w:r>
      <w:proofErr w:type="spellEnd"/>
      <w:r>
        <w:t xml:space="preserve"> </w:t>
      </w:r>
      <w:r>
        <w:rPr>
          <w:rFonts w:hint="eastAsia"/>
        </w:rPr>
        <w:t>函数</w:t>
      </w:r>
    </w:p>
    <w:p w14:paraId="3339A449" w14:textId="5A1BC4D9" w:rsidR="002E2522" w:rsidRDefault="002E2522" w:rsidP="00E45821">
      <w:r>
        <w:rPr>
          <w:rFonts w:hint="eastAsia"/>
          <w:noProof/>
        </w:rPr>
        <w:drawing>
          <wp:inline distT="0" distB="0" distL="0" distR="0" wp14:anchorId="6E3438C9" wp14:editId="26D53C66">
            <wp:extent cx="5278120" cy="2658110"/>
            <wp:effectExtent l="0" t="0" r="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8120" cy="2658110"/>
                    </a:xfrm>
                    <a:prstGeom prst="rect">
                      <a:avLst/>
                    </a:prstGeom>
                    <a:noFill/>
                    <a:ln>
                      <a:noFill/>
                    </a:ln>
                  </pic:spPr>
                </pic:pic>
              </a:graphicData>
            </a:graphic>
          </wp:inline>
        </w:drawing>
      </w:r>
    </w:p>
    <w:p w14:paraId="1982B0A6" w14:textId="60F45B24" w:rsidR="003B6A74" w:rsidRDefault="008037DF" w:rsidP="00E45821">
      <w:r>
        <w:rPr>
          <w:rFonts w:hint="eastAsia"/>
        </w:rPr>
        <w:t>Draw Icon</w:t>
      </w:r>
      <w:r>
        <w:rPr>
          <w:rFonts w:hint="eastAsia"/>
        </w:rPr>
        <w:t>函数</w:t>
      </w:r>
    </w:p>
    <w:p w14:paraId="19594F32" w14:textId="01730B7F" w:rsidR="008037DF" w:rsidRDefault="008037DF" w:rsidP="00E45821">
      <w:r>
        <w:rPr>
          <w:rFonts w:hint="eastAsia"/>
          <w:noProof/>
        </w:rPr>
        <w:lastRenderedPageBreak/>
        <w:drawing>
          <wp:inline distT="0" distB="0" distL="0" distR="0" wp14:anchorId="5117B9AC" wp14:editId="40FB455A">
            <wp:extent cx="4615815" cy="54768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15815" cy="5476875"/>
                    </a:xfrm>
                    <a:prstGeom prst="rect">
                      <a:avLst/>
                    </a:prstGeom>
                    <a:noFill/>
                    <a:ln>
                      <a:noFill/>
                    </a:ln>
                  </pic:spPr>
                </pic:pic>
              </a:graphicData>
            </a:graphic>
          </wp:inline>
        </w:drawing>
      </w:r>
    </w:p>
    <w:p w14:paraId="358CAF39" w14:textId="4A08FCCC" w:rsidR="008037DF" w:rsidRDefault="008037DF" w:rsidP="00E45821"/>
    <w:p w14:paraId="55D70D60" w14:textId="362911F7" w:rsidR="008037DF" w:rsidRDefault="008037DF" w:rsidP="00E45821"/>
    <w:p w14:paraId="60A2EE65" w14:textId="77777777" w:rsidR="008037DF" w:rsidRDefault="008037DF" w:rsidP="00E45821"/>
    <w:p w14:paraId="67E27713" w14:textId="571CCC9D" w:rsidR="003B6A74" w:rsidRDefault="008037DF" w:rsidP="00E45821">
      <w:r>
        <w:rPr>
          <w:rFonts w:hint="eastAsia"/>
        </w:rPr>
        <w:t>创建</w:t>
      </w:r>
      <w:r>
        <w:rPr>
          <w:rFonts w:hint="eastAsia"/>
        </w:rPr>
        <w:t>Icon</w:t>
      </w:r>
    </w:p>
    <w:p w14:paraId="06E27888" w14:textId="4AC9D64E" w:rsidR="008037DF" w:rsidRDefault="008037DF" w:rsidP="00E45821">
      <w:r>
        <w:rPr>
          <w:noProof/>
        </w:rPr>
        <w:lastRenderedPageBreak/>
        <w:drawing>
          <wp:inline distT="0" distB="0" distL="0" distR="0" wp14:anchorId="4376D52A" wp14:editId="6A93D9DF">
            <wp:extent cx="5278120" cy="284353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8120" cy="2843530"/>
                    </a:xfrm>
                    <a:prstGeom prst="rect">
                      <a:avLst/>
                    </a:prstGeom>
                    <a:noFill/>
                    <a:ln>
                      <a:noFill/>
                    </a:ln>
                  </pic:spPr>
                </pic:pic>
              </a:graphicData>
            </a:graphic>
          </wp:inline>
        </w:drawing>
      </w:r>
    </w:p>
    <w:p w14:paraId="5BD7B5A5" w14:textId="23981428" w:rsidR="008037DF" w:rsidRPr="008037DF" w:rsidRDefault="008037DF" w:rsidP="008037DF">
      <w:pPr>
        <w:widowControl/>
        <w:jc w:val="left"/>
        <w:rPr>
          <w:rFonts w:ascii="Calibri" w:hAnsi="Calibri" w:cs="Calibri"/>
          <w:kern w:val="0"/>
          <w:sz w:val="22"/>
          <w:szCs w:val="22"/>
        </w:rPr>
      </w:pPr>
      <w:r w:rsidRPr="008037DF">
        <w:rPr>
          <w:noProof/>
        </w:rPr>
        <w:drawing>
          <wp:inline distT="0" distB="0" distL="0" distR="0" wp14:anchorId="3C386DC3" wp14:editId="1F6FEB06">
            <wp:extent cx="2303145" cy="1134110"/>
            <wp:effectExtent l="0" t="0" r="1905"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03145" cy="1134110"/>
                    </a:xfrm>
                    <a:prstGeom prst="rect">
                      <a:avLst/>
                    </a:prstGeom>
                    <a:noFill/>
                    <a:ln>
                      <a:noFill/>
                    </a:ln>
                  </pic:spPr>
                </pic:pic>
              </a:graphicData>
            </a:graphic>
          </wp:inline>
        </w:drawing>
      </w:r>
    </w:p>
    <w:p w14:paraId="66690A3A" w14:textId="7A74E7F7" w:rsidR="003B6A74" w:rsidRDefault="008037DF" w:rsidP="00E45821">
      <w:proofErr w:type="spellStart"/>
      <w:r>
        <w:rPr>
          <w:rFonts w:hint="eastAsia"/>
        </w:rPr>
        <w:t>n</w:t>
      </w:r>
      <w:r>
        <w:t>Index</w:t>
      </w:r>
      <w:proofErr w:type="spellEnd"/>
      <w:r>
        <w:t xml:space="preserve"> </w:t>
      </w:r>
      <w:r>
        <w:rPr>
          <w:rFonts w:hint="eastAsia"/>
        </w:rPr>
        <w:t>的相关命令：</w:t>
      </w:r>
    </w:p>
    <w:p w14:paraId="71F3DE98" w14:textId="3ABDA5FE" w:rsidR="008037DF" w:rsidRDefault="008037DF" w:rsidP="00E45821">
      <w:r>
        <w:rPr>
          <w:rFonts w:hint="eastAsia"/>
          <w:noProof/>
        </w:rPr>
        <w:drawing>
          <wp:inline distT="0" distB="0" distL="0" distR="0" wp14:anchorId="105049EA" wp14:editId="52041CC0">
            <wp:extent cx="5278120" cy="31686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8120" cy="3168650"/>
                    </a:xfrm>
                    <a:prstGeom prst="rect">
                      <a:avLst/>
                    </a:prstGeom>
                    <a:noFill/>
                    <a:ln>
                      <a:noFill/>
                    </a:ln>
                  </pic:spPr>
                </pic:pic>
              </a:graphicData>
            </a:graphic>
          </wp:inline>
        </w:drawing>
      </w:r>
    </w:p>
    <w:p w14:paraId="21A3D9AF" w14:textId="02CFCDFE" w:rsidR="003B6A74" w:rsidRDefault="003B6A74" w:rsidP="00E45821"/>
    <w:p w14:paraId="791E2D63" w14:textId="121BA5F5" w:rsidR="008037DF" w:rsidRDefault="008037DF" w:rsidP="00E45821">
      <w:r>
        <w:rPr>
          <w:rFonts w:hint="eastAsia"/>
        </w:rPr>
        <w:t>在菜单显示之前修改相关选项的状态：</w:t>
      </w:r>
    </w:p>
    <w:p w14:paraId="49BA6E23" w14:textId="5CD30254" w:rsidR="008037DF" w:rsidRDefault="008037DF" w:rsidP="00E45821">
      <w:r>
        <w:rPr>
          <w:noProof/>
        </w:rPr>
        <w:lastRenderedPageBreak/>
        <w:drawing>
          <wp:inline distT="0" distB="0" distL="0" distR="0" wp14:anchorId="260D3A51" wp14:editId="0310FC0A">
            <wp:extent cx="5278120" cy="335470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8120" cy="3354705"/>
                    </a:xfrm>
                    <a:prstGeom prst="rect">
                      <a:avLst/>
                    </a:prstGeom>
                  </pic:spPr>
                </pic:pic>
              </a:graphicData>
            </a:graphic>
          </wp:inline>
        </w:drawing>
      </w:r>
    </w:p>
    <w:p w14:paraId="68BC1737" w14:textId="3DA1B37F" w:rsidR="003B6A74" w:rsidRDefault="003B6A74" w:rsidP="00E45821"/>
    <w:p w14:paraId="7F6FDAE3" w14:textId="2E86D159" w:rsidR="008037DF" w:rsidRDefault="008037DF" w:rsidP="00E45821">
      <w:proofErr w:type="spellStart"/>
      <w:r>
        <w:rPr>
          <w:rFonts w:hint="eastAsia"/>
        </w:rPr>
        <w:t>Chech</w:t>
      </w:r>
      <w:r>
        <w:t>Item</w:t>
      </w:r>
      <w:proofErr w:type="spellEnd"/>
      <w:r>
        <w:t xml:space="preserve"> </w:t>
      </w:r>
      <w:r w:rsidR="00EE60EF">
        <w:t xml:space="preserve"> </w:t>
      </w:r>
      <w:r w:rsidR="00EE60EF">
        <w:rPr>
          <w:rFonts w:hint="eastAsia"/>
        </w:rPr>
        <w:t>是否选择为</w:t>
      </w:r>
      <w:r w:rsidR="00EE60EF">
        <w:rPr>
          <w:rFonts w:hint="eastAsia"/>
        </w:rPr>
        <w:t xml:space="preserve"> </w:t>
      </w:r>
      <w:r w:rsidR="00EE60EF">
        <w:rPr>
          <w:rFonts w:hint="eastAsia"/>
        </w:rPr>
        <w:t>选择状态（在选项前</w:t>
      </w:r>
      <w:r w:rsidR="00EE60EF">
        <w:rPr>
          <w:rFonts w:hint="eastAsia"/>
        </w:rPr>
        <w:t xml:space="preserve"> </w:t>
      </w:r>
      <w:r w:rsidR="00EE60EF">
        <w:rPr>
          <w:rFonts w:hint="eastAsia"/>
        </w:rPr>
        <w:t>打一个对号）</w:t>
      </w:r>
    </w:p>
    <w:p w14:paraId="6C165289" w14:textId="77777777" w:rsidR="00EE60EF" w:rsidRDefault="00EE60EF" w:rsidP="00E45821">
      <w:pPr>
        <w:rPr>
          <w:noProof/>
        </w:rPr>
      </w:pPr>
    </w:p>
    <w:p w14:paraId="5B69E7C9" w14:textId="418A2766" w:rsidR="003B6A74" w:rsidRDefault="00EE60EF" w:rsidP="00E45821">
      <w:r>
        <w:rPr>
          <w:noProof/>
        </w:rPr>
        <w:drawing>
          <wp:inline distT="0" distB="0" distL="0" distR="0" wp14:anchorId="1FDD5E6A" wp14:editId="06929C7D">
            <wp:extent cx="5278120" cy="2626995"/>
            <wp:effectExtent l="0" t="0" r="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8120" cy="2626995"/>
                    </a:xfrm>
                    <a:prstGeom prst="rect">
                      <a:avLst/>
                    </a:prstGeom>
                    <a:noFill/>
                    <a:ln>
                      <a:noFill/>
                    </a:ln>
                  </pic:spPr>
                </pic:pic>
              </a:graphicData>
            </a:graphic>
          </wp:inline>
        </w:drawing>
      </w:r>
    </w:p>
    <w:p w14:paraId="3D20D2F4" w14:textId="61DF377A" w:rsidR="003B6A74" w:rsidRPr="003B6A74" w:rsidRDefault="00EE60EF" w:rsidP="00E45821">
      <w:r>
        <w:rPr>
          <w:rFonts w:hint="eastAsia"/>
          <w:noProof/>
        </w:rPr>
        <w:lastRenderedPageBreak/>
        <w:drawing>
          <wp:inline distT="0" distB="0" distL="0" distR="0" wp14:anchorId="7D2C2F97" wp14:editId="4E472BE7">
            <wp:extent cx="5278120" cy="404177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8120" cy="4041775"/>
                    </a:xfrm>
                    <a:prstGeom prst="rect">
                      <a:avLst/>
                    </a:prstGeom>
                    <a:noFill/>
                    <a:ln>
                      <a:noFill/>
                    </a:ln>
                  </pic:spPr>
                </pic:pic>
              </a:graphicData>
            </a:graphic>
          </wp:inline>
        </w:drawing>
      </w:r>
    </w:p>
    <w:p w14:paraId="0D14E580" w14:textId="77777777" w:rsidR="00A1445A" w:rsidRDefault="00CA62EE" w:rsidP="00CA62EE">
      <w:pPr>
        <w:pStyle w:val="11"/>
        <w:numPr>
          <w:ilvl w:val="0"/>
          <w:numId w:val="0"/>
        </w:numPr>
      </w:pPr>
      <w:bookmarkStart w:id="7" w:name="_Toc272090760"/>
      <w:r>
        <w:rPr>
          <w:rFonts w:hint="eastAsia"/>
        </w:rPr>
        <w:t>附录</w:t>
      </w:r>
      <w:r>
        <w:rPr>
          <w:rFonts w:hint="eastAsia"/>
        </w:rPr>
        <w:t xml:space="preserve"> </w:t>
      </w:r>
      <w:r>
        <w:rPr>
          <w:rFonts w:hint="eastAsia"/>
        </w:rPr>
        <w:t>关键代码</w:t>
      </w:r>
      <w:bookmarkEnd w:id="7"/>
    </w:p>
    <w:p w14:paraId="75B5069C" w14:textId="3E361151" w:rsidR="00CA62EE" w:rsidRDefault="00910480" w:rsidP="00CA62EE">
      <w:r>
        <w:rPr>
          <w:rFonts w:hint="eastAsia"/>
        </w:rPr>
        <w:t>1</w:t>
      </w:r>
      <w:r>
        <w:rPr>
          <w:rFonts w:hint="eastAsia"/>
        </w:rPr>
        <w:t>、子窗口的标识值</w:t>
      </w:r>
      <w:r>
        <w:rPr>
          <w:rFonts w:hint="eastAsia"/>
        </w:rPr>
        <w:t xml:space="preserve"> </w:t>
      </w:r>
      <w:r>
        <w:rPr>
          <w:rFonts w:hint="eastAsia"/>
        </w:rPr>
        <w:t>，</w:t>
      </w:r>
      <w:r>
        <w:rPr>
          <w:rFonts w:hint="eastAsia"/>
        </w:rPr>
        <w:t xml:space="preserve"> </w:t>
      </w:r>
    </w:p>
    <w:p w14:paraId="73549099" w14:textId="77777777" w:rsidR="00910480" w:rsidRDefault="009A4378" w:rsidP="00910480">
      <w:pPr>
        <w:autoSpaceDE w:val="0"/>
        <w:autoSpaceDN w:val="0"/>
        <w:adjustRightInd w:val="0"/>
        <w:jc w:val="left"/>
        <w:rPr>
          <w:rFonts w:ascii="新宋体" w:eastAsia="新宋体" w:cs="新宋体"/>
          <w:color w:val="000000"/>
          <w:kern w:val="0"/>
          <w:sz w:val="19"/>
          <w:szCs w:val="19"/>
        </w:rPr>
      </w:pPr>
      <w:r>
        <w:rPr>
          <w:rFonts w:hint="eastAsia"/>
        </w:rPr>
        <w:t xml:space="preserve"> </w:t>
      </w:r>
      <w:r w:rsidR="00910480">
        <w:rPr>
          <w:rFonts w:ascii="新宋体" w:eastAsia="新宋体" w:cs="新宋体"/>
          <w:color w:val="0000FF"/>
          <w:kern w:val="0"/>
          <w:sz w:val="19"/>
          <w:szCs w:val="19"/>
        </w:rPr>
        <w:t>for</w:t>
      </w:r>
      <w:r w:rsidR="00910480">
        <w:rPr>
          <w:rFonts w:ascii="新宋体" w:eastAsia="新宋体" w:cs="新宋体"/>
          <w:color w:val="000000"/>
          <w:kern w:val="0"/>
          <w:sz w:val="19"/>
          <w:szCs w:val="19"/>
        </w:rPr>
        <w:t xml:space="preserve"> (x = 0; x &lt; COL_NUM; x++)</w:t>
      </w:r>
    </w:p>
    <w:p w14:paraId="0E3C231D" w14:textId="77777777" w:rsidR="00910480" w:rsidRDefault="00910480" w:rsidP="009104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(y = 0; y &lt; ROW_NUM; y++)</w:t>
      </w:r>
    </w:p>
    <w:p w14:paraId="341BC7CF" w14:textId="77777777" w:rsidR="00910480" w:rsidRDefault="00910480" w:rsidP="009104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28CD137D" w14:textId="747B288D" w:rsidR="00910480" w:rsidRDefault="00910480" w:rsidP="009104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nChildWin_ID</w:t>
      </w:r>
      <w:proofErr w:type="spellEnd"/>
      <w:r>
        <w:rPr>
          <w:rFonts w:ascii="新宋体" w:eastAsia="新宋体" w:cs="新宋体"/>
          <w:color w:val="000000"/>
          <w:kern w:val="0"/>
          <w:sz w:val="19"/>
          <w:szCs w:val="19"/>
        </w:rPr>
        <w:t xml:space="preserve"> = x &lt;&lt; 3 | y;             </w:t>
      </w:r>
      <w:r>
        <w:rPr>
          <w:rFonts w:ascii="新宋体" w:eastAsia="新宋体" w:cs="新宋体"/>
          <w:color w:val="008000"/>
          <w:kern w:val="0"/>
          <w:sz w:val="19"/>
          <w:szCs w:val="19"/>
        </w:rPr>
        <w:t>//</w:t>
      </w:r>
      <w:r>
        <w:rPr>
          <w:rFonts w:ascii="新宋体" w:eastAsia="新宋体" w:cs="新宋体" w:hint="eastAsia"/>
          <w:color w:val="008000"/>
          <w:kern w:val="0"/>
          <w:sz w:val="19"/>
          <w:szCs w:val="19"/>
        </w:rPr>
        <w:t>子窗口标识值</w:t>
      </w:r>
    </w:p>
    <w:p w14:paraId="5E715A3B" w14:textId="77777777" w:rsidR="00910480" w:rsidRDefault="00910480" w:rsidP="009104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hChildWnd</w:t>
      </w:r>
      <w:proofErr w:type="spellEnd"/>
      <w:r>
        <w:rPr>
          <w:rFonts w:ascii="新宋体" w:eastAsia="新宋体" w:cs="新宋体"/>
          <w:color w:val="000000"/>
          <w:kern w:val="0"/>
          <w:sz w:val="19"/>
          <w:szCs w:val="19"/>
        </w:rPr>
        <w:t xml:space="preserve">[x][y] = </w:t>
      </w:r>
      <w:proofErr w:type="spellStart"/>
      <w:r>
        <w:rPr>
          <w:rFonts w:ascii="新宋体" w:eastAsia="新宋体" w:cs="新宋体"/>
          <w:color w:val="6F008A"/>
          <w:kern w:val="0"/>
          <w:sz w:val="19"/>
          <w:szCs w:val="19"/>
        </w:rPr>
        <w:t>CreateWindow</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szChildName</w:t>
      </w:r>
      <w:proofErr w:type="spellEnd"/>
      <w:r>
        <w:rPr>
          <w:rFonts w:ascii="新宋体" w:eastAsia="新宋体" w:cs="新宋体"/>
          <w:color w:val="000000"/>
          <w:kern w:val="0"/>
          <w:sz w:val="19"/>
          <w:szCs w:val="19"/>
        </w:rPr>
        <w:t xml:space="preserve">, </w:t>
      </w:r>
      <w:r>
        <w:rPr>
          <w:rFonts w:ascii="新宋体" w:eastAsia="新宋体" w:cs="新宋体"/>
          <w:color w:val="6F008A"/>
          <w:kern w:val="0"/>
          <w:sz w:val="19"/>
          <w:szCs w:val="19"/>
        </w:rPr>
        <w:t>NULL</w:t>
      </w:r>
      <w:r>
        <w:rPr>
          <w:rFonts w:ascii="新宋体" w:eastAsia="新宋体" w:cs="新宋体"/>
          <w:color w:val="000000"/>
          <w:kern w:val="0"/>
          <w:sz w:val="19"/>
          <w:szCs w:val="19"/>
        </w:rPr>
        <w:t>,</w:t>
      </w:r>
    </w:p>
    <w:p w14:paraId="3D9F6FA3" w14:textId="77777777" w:rsidR="00910480" w:rsidRDefault="00910480" w:rsidP="009104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6F008A"/>
          <w:kern w:val="0"/>
          <w:sz w:val="19"/>
          <w:szCs w:val="19"/>
        </w:rPr>
        <w:t>WS_CHILDWINDOW</w:t>
      </w:r>
      <w:r>
        <w:rPr>
          <w:rFonts w:ascii="新宋体" w:eastAsia="新宋体" w:cs="新宋体"/>
          <w:color w:val="000000"/>
          <w:kern w:val="0"/>
          <w:sz w:val="19"/>
          <w:szCs w:val="19"/>
        </w:rPr>
        <w:t xml:space="preserve"> | </w:t>
      </w:r>
      <w:r>
        <w:rPr>
          <w:rFonts w:ascii="新宋体" w:eastAsia="新宋体" w:cs="新宋体"/>
          <w:color w:val="6F008A"/>
          <w:kern w:val="0"/>
          <w:sz w:val="19"/>
          <w:szCs w:val="19"/>
        </w:rPr>
        <w:t>WS_DLGFRAME</w:t>
      </w:r>
      <w:r>
        <w:rPr>
          <w:rFonts w:ascii="新宋体" w:eastAsia="新宋体" w:cs="新宋体"/>
          <w:color w:val="000000"/>
          <w:kern w:val="0"/>
          <w:sz w:val="19"/>
          <w:szCs w:val="19"/>
        </w:rPr>
        <w:t xml:space="preserve"> | </w:t>
      </w:r>
      <w:r>
        <w:rPr>
          <w:rFonts w:ascii="新宋体" w:eastAsia="新宋体" w:cs="新宋体"/>
          <w:color w:val="6F008A"/>
          <w:kern w:val="0"/>
          <w:sz w:val="19"/>
          <w:szCs w:val="19"/>
        </w:rPr>
        <w:t>WS_VISIBLE</w:t>
      </w:r>
      <w:r>
        <w:rPr>
          <w:rFonts w:ascii="新宋体" w:eastAsia="新宋体" w:cs="新宋体"/>
          <w:color w:val="000000"/>
          <w:kern w:val="0"/>
          <w:sz w:val="19"/>
          <w:szCs w:val="19"/>
        </w:rPr>
        <w:t>,</w:t>
      </w:r>
    </w:p>
    <w:p w14:paraId="288A90C4" w14:textId="77777777" w:rsidR="00910480" w:rsidRDefault="00910480" w:rsidP="009104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0, 0, 0, 0,</w:t>
      </w:r>
    </w:p>
    <w:p w14:paraId="66E06CCB" w14:textId="77777777" w:rsidR="00910480" w:rsidRDefault="00910480" w:rsidP="009104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808080"/>
          <w:kern w:val="0"/>
          <w:sz w:val="19"/>
          <w:szCs w:val="19"/>
        </w:rPr>
        <w:t>hWnd</w:t>
      </w:r>
      <w:proofErr w:type="spellEnd"/>
      <w:r>
        <w:rPr>
          <w:rFonts w:ascii="新宋体" w:eastAsia="新宋体" w:cs="新宋体"/>
          <w:color w:val="000000"/>
          <w:kern w:val="0"/>
          <w:sz w:val="19"/>
          <w:szCs w:val="19"/>
        </w:rPr>
        <w:t>,</w:t>
      </w:r>
    </w:p>
    <w:p w14:paraId="4ABA8D6C" w14:textId="77777777" w:rsidR="00910480" w:rsidRDefault="00910480" w:rsidP="009104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r>
        <w:rPr>
          <w:rFonts w:ascii="新宋体" w:eastAsia="新宋体" w:cs="新宋体"/>
          <w:color w:val="2B91AF"/>
          <w:kern w:val="0"/>
          <w:sz w:val="19"/>
          <w:szCs w:val="19"/>
        </w:rPr>
        <w:t>HMENU</w:t>
      </w:r>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nChildWin_ID</w:t>
      </w:r>
      <w:proofErr w:type="spellEnd"/>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创建子窗口</w:t>
      </w:r>
      <w:r>
        <w:rPr>
          <w:rFonts w:ascii="新宋体" w:eastAsia="新宋体" w:cs="新宋体"/>
          <w:color w:val="008000"/>
          <w:kern w:val="0"/>
          <w:sz w:val="19"/>
          <w:szCs w:val="19"/>
        </w:rPr>
        <w:t>ID</w:t>
      </w:r>
      <w:r>
        <w:rPr>
          <w:rFonts w:ascii="新宋体" w:eastAsia="新宋体" w:cs="新宋体" w:hint="eastAsia"/>
          <w:color w:val="008000"/>
          <w:kern w:val="0"/>
          <w:sz w:val="19"/>
          <w:szCs w:val="19"/>
        </w:rPr>
        <w:t>号</w:t>
      </w:r>
    </w:p>
    <w:p w14:paraId="71D054BA" w14:textId="77777777" w:rsidR="00910480" w:rsidRDefault="00910480" w:rsidP="009104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//0,</w:t>
      </w:r>
    </w:p>
    <w:p w14:paraId="604F645F" w14:textId="77777777" w:rsidR="00910480" w:rsidRDefault="00910480" w:rsidP="009104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hInst</w:t>
      </w:r>
      <w:proofErr w:type="spellEnd"/>
      <w:r>
        <w:rPr>
          <w:rFonts w:ascii="新宋体" w:eastAsia="新宋体" w:cs="新宋体"/>
          <w:color w:val="000000"/>
          <w:kern w:val="0"/>
          <w:sz w:val="19"/>
          <w:szCs w:val="19"/>
        </w:rPr>
        <w:t xml:space="preserve">, </w:t>
      </w:r>
      <w:r>
        <w:rPr>
          <w:rFonts w:ascii="新宋体" w:eastAsia="新宋体" w:cs="新宋体"/>
          <w:color w:val="6F008A"/>
          <w:kern w:val="0"/>
          <w:sz w:val="19"/>
          <w:szCs w:val="19"/>
        </w:rPr>
        <w:t>NULL</w:t>
      </w:r>
      <w:r>
        <w:rPr>
          <w:rFonts w:ascii="新宋体" w:eastAsia="新宋体" w:cs="新宋体"/>
          <w:color w:val="000000"/>
          <w:kern w:val="0"/>
          <w:sz w:val="19"/>
          <w:szCs w:val="19"/>
        </w:rPr>
        <w:t>);</w:t>
      </w:r>
    </w:p>
    <w:p w14:paraId="3CCB87D5" w14:textId="60CA73A4" w:rsidR="00CA62EE" w:rsidRDefault="00910480" w:rsidP="00910480">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0EA102FD" w14:textId="77777777" w:rsidR="008C12EA" w:rsidRDefault="008C12EA" w:rsidP="00CA62EE"/>
    <w:p w14:paraId="59329CD1" w14:textId="5CA7339D" w:rsidR="008C12EA" w:rsidRDefault="004C32EE" w:rsidP="00CA62EE">
      <w:r>
        <w:rPr>
          <w:rFonts w:hint="eastAsia"/>
        </w:rPr>
        <w:t>生成随机颜色：</w:t>
      </w:r>
    </w:p>
    <w:p w14:paraId="70F50D9C" w14:textId="77777777" w:rsidR="008C12EA" w:rsidRDefault="008C12EA" w:rsidP="008C12E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Random_0_255(</w:t>
      </w:r>
      <w:r>
        <w:rPr>
          <w:rFonts w:ascii="新宋体" w:eastAsia="新宋体" w:cs="新宋体"/>
          <w:color w:val="0000FF"/>
          <w:kern w:val="0"/>
          <w:sz w:val="19"/>
          <w:szCs w:val="19"/>
        </w:rPr>
        <w:t>void</w:t>
      </w:r>
      <w:r>
        <w:rPr>
          <w:rFonts w:ascii="新宋体" w:eastAsia="新宋体" w:cs="新宋体"/>
          <w:color w:val="000000"/>
          <w:kern w:val="0"/>
          <w:sz w:val="19"/>
          <w:szCs w:val="19"/>
        </w:rPr>
        <w:t>)</w:t>
      </w:r>
    </w:p>
    <w:p w14:paraId="0418129C" w14:textId="77777777" w:rsidR="008C12EA" w:rsidRDefault="008C12EA" w:rsidP="008C12E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2A8EA4BE" w14:textId="77777777" w:rsidR="008C12EA" w:rsidRDefault="008C12EA" w:rsidP="008C12E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SYSTEMTIME</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systime</w:t>
      </w:r>
      <w:proofErr w:type="spellEnd"/>
      <w:r>
        <w:rPr>
          <w:rFonts w:ascii="新宋体" w:eastAsia="新宋体" w:cs="新宋体"/>
          <w:color w:val="000000"/>
          <w:kern w:val="0"/>
          <w:sz w:val="19"/>
          <w:szCs w:val="19"/>
        </w:rPr>
        <w:t>;</w:t>
      </w:r>
    </w:p>
    <w:p w14:paraId="3D52DE19" w14:textId="77777777" w:rsidR="008C12EA" w:rsidRDefault="008C12EA" w:rsidP="008C12E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GetSystemTime</w:t>
      </w:r>
      <w:proofErr w:type="spellEnd"/>
      <w:r>
        <w:rPr>
          <w:rFonts w:ascii="新宋体" w:eastAsia="新宋体" w:cs="新宋体"/>
          <w:color w:val="000000"/>
          <w:kern w:val="0"/>
          <w:sz w:val="19"/>
          <w:szCs w:val="19"/>
        </w:rPr>
        <w:t>(&amp;</w:t>
      </w:r>
      <w:proofErr w:type="spellStart"/>
      <w:r>
        <w:rPr>
          <w:rFonts w:ascii="新宋体" w:eastAsia="新宋体" w:cs="新宋体"/>
          <w:color w:val="000000"/>
          <w:kern w:val="0"/>
          <w:sz w:val="19"/>
          <w:szCs w:val="19"/>
        </w:rPr>
        <w:t>systime</w:t>
      </w:r>
      <w:proofErr w:type="spellEnd"/>
      <w:r>
        <w:rPr>
          <w:rFonts w:ascii="新宋体" w:eastAsia="新宋体" w:cs="新宋体"/>
          <w:color w:val="000000"/>
          <w:kern w:val="0"/>
          <w:sz w:val="19"/>
          <w:szCs w:val="19"/>
        </w:rPr>
        <w:t>);</w:t>
      </w:r>
    </w:p>
    <w:p w14:paraId="2F1F2D17" w14:textId="77777777" w:rsidR="008C12EA" w:rsidRDefault="008C12EA" w:rsidP="008C12E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为</w:t>
      </w:r>
      <w:r>
        <w:rPr>
          <w:rFonts w:ascii="新宋体" w:eastAsia="新宋体" w:cs="新宋体"/>
          <w:color w:val="008000"/>
          <w:kern w:val="0"/>
          <w:sz w:val="19"/>
          <w:szCs w:val="19"/>
        </w:rPr>
        <w:t>rand()</w:t>
      </w:r>
      <w:r>
        <w:rPr>
          <w:rFonts w:ascii="新宋体" w:eastAsia="新宋体" w:cs="新宋体" w:hint="eastAsia"/>
          <w:color w:val="008000"/>
          <w:kern w:val="0"/>
          <w:sz w:val="19"/>
          <w:szCs w:val="19"/>
        </w:rPr>
        <w:t>得到随机数作准备</w:t>
      </w:r>
      <w:r>
        <w:rPr>
          <w:rFonts w:ascii="新宋体" w:eastAsia="新宋体" w:cs="新宋体"/>
          <w:color w:val="008000"/>
          <w:kern w:val="0"/>
          <w:sz w:val="19"/>
          <w:szCs w:val="19"/>
        </w:rPr>
        <w:t>;</w:t>
      </w:r>
    </w:p>
    <w:p w14:paraId="5A11942F" w14:textId="77777777" w:rsidR="008C12EA" w:rsidRDefault="008C12EA" w:rsidP="008C12E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srand</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systime.wMilliseconds</w:t>
      </w:r>
      <w:proofErr w:type="spellEnd"/>
      <w:r>
        <w:rPr>
          <w:rFonts w:ascii="新宋体" w:eastAsia="新宋体" w:cs="新宋体"/>
          <w:color w:val="000000"/>
          <w:kern w:val="0"/>
          <w:sz w:val="19"/>
          <w:szCs w:val="19"/>
        </w:rPr>
        <w:t>);</w:t>
      </w:r>
    </w:p>
    <w:p w14:paraId="6F6EBE31" w14:textId="77777777" w:rsidR="008C12EA" w:rsidRDefault="008C12EA" w:rsidP="008C12E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rand() *2021  % 255;</w:t>
      </w:r>
    </w:p>
    <w:p w14:paraId="068345F4" w14:textId="77777777" w:rsidR="008C12EA" w:rsidRDefault="008C12EA" w:rsidP="008C12EA">
      <w:pPr>
        <w:autoSpaceDE w:val="0"/>
        <w:autoSpaceDN w:val="0"/>
        <w:adjustRightInd w:val="0"/>
        <w:jc w:val="left"/>
        <w:rPr>
          <w:rFonts w:ascii="新宋体" w:eastAsia="新宋体" w:cs="新宋体"/>
          <w:color w:val="000000"/>
          <w:kern w:val="0"/>
          <w:sz w:val="19"/>
          <w:szCs w:val="19"/>
        </w:rPr>
      </w:pPr>
    </w:p>
    <w:p w14:paraId="536361A8" w14:textId="751F67B2" w:rsidR="008C12EA" w:rsidRDefault="008C12EA" w:rsidP="008C12EA">
      <w:r>
        <w:rPr>
          <w:rFonts w:ascii="新宋体" w:eastAsia="新宋体" w:cs="新宋体"/>
          <w:color w:val="000000"/>
          <w:kern w:val="0"/>
          <w:sz w:val="19"/>
          <w:szCs w:val="19"/>
        </w:rPr>
        <w:t>}</w:t>
      </w:r>
    </w:p>
    <w:p w14:paraId="56695272" w14:textId="77777777" w:rsidR="008C12EA" w:rsidRDefault="008C12EA" w:rsidP="00CA62EE"/>
    <w:p w14:paraId="30DC4B11" w14:textId="77777777" w:rsidR="008C12EA" w:rsidRDefault="008C12EA" w:rsidP="00CA62EE"/>
    <w:p w14:paraId="6726C547" w14:textId="16B3FE4C" w:rsidR="009A4378" w:rsidRDefault="004C32EE" w:rsidP="00CA62EE">
      <w:r>
        <w:rPr>
          <w:rFonts w:hint="eastAsia"/>
        </w:rPr>
        <w:t>子窗口的颜色显示：</w:t>
      </w:r>
    </w:p>
    <w:p w14:paraId="156CF4A3" w14:textId="77777777" w:rsidR="005B2466" w:rsidRDefault="005B2466" w:rsidP="005B246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WM_PAINT</w:t>
      </w:r>
      <w:r>
        <w:rPr>
          <w:rFonts w:ascii="新宋体" w:eastAsia="新宋体" w:cs="新宋体"/>
          <w:color w:val="000000"/>
          <w:kern w:val="0"/>
          <w:sz w:val="19"/>
          <w:szCs w:val="19"/>
        </w:rPr>
        <w:t>:</w:t>
      </w:r>
    </w:p>
    <w:p w14:paraId="0FF1BCE7" w14:textId="77777777" w:rsidR="005B2466" w:rsidRDefault="005B2466" w:rsidP="005B246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hdc</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BeginPaint</w:t>
      </w:r>
      <w:proofErr w:type="spellEnd"/>
      <w:r>
        <w:rPr>
          <w:rFonts w:ascii="新宋体" w:eastAsia="新宋体" w:cs="新宋体"/>
          <w:color w:val="000000"/>
          <w:kern w:val="0"/>
          <w:sz w:val="19"/>
          <w:szCs w:val="19"/>
        </w:rPr>
        <w:t>(</w:t>
      </w:r>
      <w:proofErr w:type="spellStart"/>
      <w:r>
        <w:rPr>
          <w:rFonts w:ascii="新宋体" w:eastAsia="新宋体" w:cs="新宋体"/>
          <w:color w:val="808080"/>
          <w:kern w:val="0"/>
          <w:sz w:val="19"/>
          <w:szCs w:val="19"/>
        </w:rPr>
        <w:t>hWnd</w:t>
      </w:r>
      <w:proofErr w:type="spellEnd"/>
      <w:r>
        <w:rPr>
          <w:rFonts w:ascii="新宋体" w:eastAsia="新宋体" w:cs="新宋体"/>
          <w:color w:val="000000"/>
          <w:kern w:val="0"/>
          <w:sz w:val="19"/>
          <w:szCs w:val="19"/>
        </w:rPr>
        <w:t>, &amp;</w:t>
      </w:r>
      <w:proofErr w:type="spellStart"/>
      <w:r>
        <w:rPr>
          <w:rFonts w:ascii="新宋体" w:eastAsia="新宋体" w:cs="新宋体"/>
          <w:color w:val="000000"/>
          <w:kern w:val="0"/>
          <w:sz w:val="19"/>
          <w:szCs w:val="19"/>
        </w:rPr>
        <w:t>ps</w:t>
      </w:r>
      <w:proofErr w:type="spellEnd"/>
      <w:r>
        <w:rPr>
          <w:rFonts w:ascii="新宋体" w:eastAsia="新宋体" w:cs="新宋体"/>
          <w:color w:val="000000"/>
          <w:kern w:val="0"/>
          <w:sz w:val="19"/>
          <w:szCs w:val="19"/>
        </w:rPr>
        <w:t>);</w:t>
      </w:r>
    </w:p>
    <w:p w14:paraId="47E8996C" w14:textId="77777777" w:rsidR="005B2466" w:rsidRDefault="005B2466" w:rsidP="005B246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2B91AF"/>
          <w:kern w:val="0"/>
          <w:sz w:val="19"/>
          <w:szCs w:val="19"/>
        </w:rPr>
        <w:t>HBRUSH</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hBrush</w:t>
      </w:r>
      <w:proofErr w:type="spellEnd"/>
      <w:r>
        <w:rPr>
          <w:rFonts w:ascii="新宋体" w:eastAsia="新宋体" w:cs="新宋体"/>
          <w:color w:val="000000"/>
          <w:kern w:val="0"/>
          <w:sz w:val="19"/>
          <w:szCs w:val="19"/>
        </w:rPr>
        <w:t>;</w:t>
      </w:r>
    </w:p>
    <w:p w14:paraId="4152A438" w14:textId="77777777" w:rsidR="005B2466" w:rsidRDefault="005B2466" w:rsidP="005B2466">
      <w:pPr>
        <w:autoSpaceDE w:val="0"/>
        <w:autoSpaceDN w:val="0"/>
        <w:adjustRightInd w:val="0"/>
        <w:jc w:val="left"/>
        <w:rPr>
          <w:rFonts w:ascii="新宋体" w:eastAsia="新宋体" w:cs="新宋体"/>
          <w:color w:val="000000"/>
          <w:kern w:val="0"/>
          <w:sz w:val="19"/>
          <w:szCs w:val="19"/>
        </w:rPr>
      </w:pPr>
    </w:p>
    <w:p w14:paraId="1A72C5F9" w14:textId="77777777" w:rsidR="005B2466" w:rsidRDefault="005B2466" w:rsidP="005B246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2B91AF"/>
          <w:kern w:val="0"/>
          <w:sz w:val="19"/>
          <w:szCs w:val="19"/>
        </w:rPr>
        <w:t>RECT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clientRect</w:t>
      </w:r>
      <w:proofErr w:type="spellEnd"/>
      <w:r>
        <w:rPr>
          <w:rFonts w:ascii="新宋体" w:eastAsia="新宋体" w:cs="新宋体"/>
          <w:color w:val="000000"/>
          <w:kern w:val="0"/>
          <w:sz w:val="19"/>
          <w:szCs w:val="19"/>
        </w:rPr>
        <w:t>;</w:t>
      </w:r>
    </w:p>
    <w:p w14:paraId="40219BD4" w14:textId="77777777" w:rsidR="005B2466" w:rsidRDefault="005B2466" w:rsidP="005B2466">
      <w:pPr>
        <w:autoSpaceDE w:val="0"/>
        <w:autoSpaceDN w:val="0"/>
        <w:adjustRightInd w:val="0"/>
        <w:jc w:val="left"/>
        <w:rPr>
          <w:rFonts w:ascii="新宋体" w:eastAsia="新宋体" w:cs="新宋体"/>
          <w:color w:val="000000"/>
          <w:kern w:val="0"/>
          <w:sz w:val="19"/>
          <w:szCs w:val="19"/>
        </w:rPr>
      </w:pPr>
    </w:p>
    <w:p w14:paraId="6463DA99" w14:textId="77777777" w:rsidR="005B2466" w:rsidRDefault="005B2466" w:rsidP="005B246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2B91AF"/>
          <w:kern w:val="0"/>
          <w:sz w:val="19"/>
          <w:szCs w:val="19"/>
        </w:rPr>
        <w:t>RECT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textRect</w:t>
      </w:r>
      <w:proofErr w:type="spellEnd"/>
      <w:r>
        <w:rPr>
          <w:rFonts w:ascii="新宋体" w:eastAsia="新宋体" w:cs="新宋体"/>
          <w:color w:val="000000"/>
          <w:kern w:val="0"/>
          <w:sz w:val="19"/>
          <w:szCs w:val="19"/>
        </w:rPr>
        <w:t>;</w:t>
      </w:r>
    </w:p>
    <w:p w14:paraId="65C5FD77" w14:textId="77777777" w:rsidR="005B2466" w:rsidRDefault="005B2466" w:rsidP="005B246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2B91AF"/>
          <w:kern w:val="0"/>
          <w:sz w:val="19"/>
          <w:szCs w:val="19"/>
        </w:rPr>
        <w:t>HRGN</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bgRgn</w:t>
      </w:r>
      <w:proofErr w:type="spellEnd"/>
      <w:r>
        <w:rPr>
          <w:rFonts w:ascii="新宋体" w:eastAsia="新宋体" w:cs="新宋体"/>
          <w:color w:val="000000"/>
          <w:kern w:val="0"/>
          <w:sz w:val="19"/>
          <w:szCs w:val="19"/>
        </w:rPr>
        <w:t>;</w:t>
      </w:r>
    </w:p>
    <w:p w14:paraId="7799AEEB" w14:textId="77777777" w:rsidR="005B2466" w:rsidRDefault="005B2466" w:rsidP="005B246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2B91AF"/>
          <w:kern w:val="0"/>
          <w:sz w:val="19"/>
          <w:szCs w:val="19"/>
        </w:rPr>
        <w:t>HPEN</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hPen</w:t>
      </w:r>
      <w:proofErr w:type="spellEnd"/>
      <w:r>
        <w:rPr>
          <w:rFonts w:ascii="新宋体" w:eastAsia="新宋体" w:cs="新宋体"/>
          <w:color w:val="000000"/>
          <w:kern w:val="0"/>
          <w:sz w:val="19"/>
          <w:szCs w:val="19"/>
        </w:rPr>
        <w:t>;</w:t>
      </w:r>
    </w:p>
    <w:p w14:paraId="5DD874C4" w14:textId="77777777" w:rsidR="005B2466" w:rsidRDefault="005B2466" w:rsidP="005B246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2B91AF"/>
          <w:kern w:val="0"/>
          <w:sz w:val="19"/>
          <w:szCs w:val="19"/>
        </w:rPr>
        <w:t>TCHAR</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szBuffer</w:t>
      </w:r>
      <w:proofErr w:type="spellEnd"/>
      <w:r>
        <w:rPr>
          <w:rFonts w:ascii="新宋体" w:eastAsia="新宋体" w:cs="新宋体"/>
          <w:color w:val="000000"/>
          <w:kern w:val="0"/>
          <w:sz w:val="19"/>
          <w:szCs w:val="19"/>
        </w:rPr>
        <w:t>[30];</w:t>
      </w:r>
    </w:p>
    <w:p w14:paraId="540465BC" w14:textId="77777777" w:rsidR="005B2466" w:rsidRDefault="005B2466" w:rsidP="005B246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Current_ID</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6F008A"/>
          <w:kern w:val="0"/>
          <w:sz w:val="19"/>
          <w:szCs w:val="19"/>
        </w:rPr>
        <w:t>GetWindowLong</w:t>
      </w:r>
      <w:proofErr w:type="spellEnd"/>
      <w:r>
        <w:rPr>
          <w:rFonts w:ascii="新宋体" w:eastAsia="新宋体" w:cs="新宋体"/>
          <w:color w:val="000000"/>
          <w:kern w:val="0"/>
          <w:sz w:val="19"/>
          <w:szCs w:val="19"/>
        </w:rPr>
        <w:t>(</w:t>
      </w:r>
      <w:proofErr w:type="spellStart"/>
      <w:r>
        <w:rPr>
          <w:rFonts w:ascii="新宋体" w:eastAsia="新宋体" w:cs="新宋体"/>
          <w:color w:val="808080"/>
          <w:kern w:val="0"/>
          <w:sz w:val="19"/>
          <w:szCs w:val="19"/>
        </w:rPr>
        <w:t>hWnd</w:t>
      </w:r>
      <w:proofErr w:type="spellEnd"/>
      <w:r>
        <w:rPr>
          <w:rFonts w:ascii="新宋体" w:eastAsia="新宋体" w:cs="新宋体"/>
          <w:color w:val="000000"/>
          <w:kern w:val="0"/>
          <w:sz w:val="19"/>
          <w:szCs w:val="19"/>
        </w:rPr>
        <w:t xml:space="preserve">, </w:t>
      </w:r>
      <w:r>
        <w:rPr>
          <w:rFonts w:ascii="新宋体" w:eastAsia="新宋体" w:cs="新宋体"/>
          <w:color w:val="6F008A"/>
          <w:kern w:val="0"/>
          <w:sz w:val="19"/>
          <w:szCs w:val="19"/>
        </w:rPr>
        <w:t>GWL_ID</w:t>
      </w:r>
      <w:r>
        <w:rPr>
          <w:rFonts w:ascii="新宋体" w:eastAsia="新宋体" w:cs="新宋体"/>
          <w:color w:val="000000"/>
          <w:kern w:val="0"/>
          <w:sz w:val="19"/>
          <w:szCs w:val="19"/>
        </w:rPr>
        <w:t>);</w:t>
      </w:r>
    </w:p>
    <w:p w14:paraId="47BFB1AA" w14:textId="77777777" w:rsidR="005B2466" w:rsidRDefault="005B2466" w:rsidP="005B2466">
      <w:pPr>
        <w:autoSpaceDE w:val="0"/>
        <w:autoSpaceDN w:val="0"/>
        <w:adjustRightInd w:val="0"/>
        <w:jc w:val="left"/>
        <w:rPr>
          <w:rFonts w:ascii="新宋体" w:eastAsia="新宋体" w:cs="新宋体"/>
          <w:color w:val="000000"/>
          <w:kern w:val="0"/>
          <w:sz w:val="19"/>
          <w:szCs w:val="19"/>
        </w:rPr>
      </w:pPr>
    </w:p>
    <w:p w14:paraId="200FB4D4" w14:textId="77777777" w:rsidR="005B2466" w:rsidRDefault="005B2466" w:rsidP="005B2466">
      <w:pPr>
        <w:autoSpaceDE w:val="0"/>
        <w:autoSpaceDN w:val="0"/>
        <w:adjustRightInd w:val="0"/>
        <w:jc w:val="left"/>
        <w:rPr>
          <w:rFonts w:ascii="新宋体" w:eastAsia="新宋体" w:cs="新宋体"/>
          <w:color w:val="000000"/>
          <w:kern w:val="0"/>
          <w:sz w:val="19"/>
          <w:szCs w:val="19"/>
        </w:rPr>
      </w:pPr>
    </w:p>
    <w:p w14:paraId="1598FC57" w14:textId="77777777" w:rsidR="005B2466" w:rsidRDefault="005B2466" w:rsidP="005B246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GetClientRect</w:t>
      </w:r>
      <w:proofErr w:type="spellEnd"/>
      <w:r>
        <w:rPr>
          <w:rFonts w:ascii="新宋体" w:eastAsia="新宋体" w:cs="新宋体"/>
          <w:color w:val="000000"/>
          <w:kern w:val="0"/>
          <w:sz w:val="19"/>
          <w:szCs w:val="19"/>
        </w:rPr>
        <w:t>(</w:t>
      </w:r>
      <w:proofErr w:type="spellStart"/>
      <w:r>
        <w:rPr>
          <w:rFonts w:ascii="新宋体" w:eastAsia="新宋体" w:cs="新宋体"/>
          <w:color w:val="808080"/>
          <w:kern w:val="0"/>
          <w:sz w:val="19"/>
          <w:szCs w:val="19"/>
        </w:rPr>
        <w:t>hWnd</w:t>
      </w:r>
      <w:proofErr w:type="spellEnd"/>
      <w:r>
        <w:rPr>
          <w:rFonts w:ascii="新宋体" w:eastAsia="新宋体" w:cs="新宋体"/>
          <w:color w:val="000000"/>
          <w:kern w:val="0"/>
          <w:sz w:val="19"/>
          <w:szCs w:val="19"/>
        </w:rPr>
        <w:t>, &amp;</w:t>
      </w:r>
      <w:proofErr w:type="spellStart"/>
      <w:r>
        <w:rPr>
          <w:rFonts w:ascii="新宋体" w:eastAsia="新宋体" w:cs="新宋体"/>
          <w:color w:val="000000"/>
          <w:kern w:val="0"/>
          <w:sz w:val="19"/>
          <w:szCs w:val="19"/>
        </w:rPr>
        <w:t>clientRect</w:t>
      </w:r>
      <w:proofErr w:type="spellEnd"/>
      <w:r>
        <w:rPr>
          <w:rFonts w:ascii="新宋体" w:eastAsia="新宋体" w:cs="新宋体"/>
          <w:color w:val="000000"/>
          <w:kern w:val="0"/>
          <w:sz w:val="19"/>
          <w:szCs w:val="19"/>
        </w:rPr>
        <w:t>);</w:t>
      </w:r>
    </w:p>
    <w:p w14:paraId="2915487C" w14:textId="77777777" w:rsidR="005B2466" w:rsidRDefault="005B2466" w:rsidP="005B246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bgRgn</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CreateRectRgnIndirect</w:t>
      </w:r>
      <w:proofErr w:type="spellEnd"/>
      <w:r>
        <w:rPr>
          <w:rFonts w:ascii="新宋体" w:eastAsia="新宋体" w:cs="新宋体"/>
          <w:color w:val="000000"/>
          <w:kern w:val="0"/>
          <w:sz w:val="19"/>
          <w:szCs w:val="19"/>
        </w:rPr>
        <w:t>(&amp;</w:t>
      </w:r>
      <w:proofErr w:type="spellStart"/>
      <w:r>
        <w:rPr>
          <w:rFonts w:ascii="新宋体" w:eastAsia="新宋体" w:cs="新宋体"/>
          <w:color w:val="000000"/>
          <w:kern w:val="0"/>
          <w:sz w:val="19"/>
          <w:szCs w:val="19"/>
        </w:rPr>
        <w:t>clientRect</w:t>
      </w:r>
      <w:proofErr w:type="spellEnd"/>
      <w:r>
        <w:rPr>
          <w:rFonts w:ascii="新宋体" w:eastAsia="新宋体" w:cs="新宋体"/>
          <w:color w:val="000000"/>
          <w:kern w:val="0"/>
          <w:sz w:val="19"/>
          <w:szCs w:val="19"/>
        </w:rPr>
        <w:t>);</w:t>
      </w:r>
    </w:p>
    <w:p w14:paraId="308A7D56" w14:textId="77777777" w:rsidR="005B2466" w:rsidRDefault="005B2466" w:rsidP="005B246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hBrush</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CreateSolidBrush</w:t>
      </w:r>
      <w:proofErr w:type="spellEnd"/>
      <w:r>
        <w:rPr>
          <w:rFonts w:ascii="新宋体" w:eastAsia="新宋体" w:cs="新宋体"/>
          <w:color w:val="000000"/>
          <w:kern w:val="0"/>
          <w:sz w:val="19"/>
          <w:szCs w:val="19"/>
        </w:rPr>
        <w:t>(</w:t>
      </w:r>
      <w:r>
        <w:rPr>
          <w:rFonts w:ascii="新宋体" w:eastAsia="新宋体" w:cs="新宋体"/>
          <w:color w:val="6F008A"/>
          <w:kern w:val="0"/>
          <w:sz w:val="19"/>
          <w:szCs w:val="19"/>
        </w:rPr>
        <w:t>RGB</w:t>
      </w:r>
      <w:r>
        <w:rPr>
          <w:rFonts w:ascii="新宋体" w:eastAsia="新宋体" w:cs="新宋体"/>
          <w:color w:val="000000"/>
          <w:kern w:val="0"/>
          <w:sz w:val="19"/>
          <w:szCs w:val="19"/>
        </w:rPr>
        <w:t>(Random_0_255(), Random_0_255(), Random_0_255()));</w:t>
      </w:r>
    </w:p>
    <w:p w14:paraId="4BF7203D" w14:textId="77777777" w:rsidR="005B2466" w:rsidRDefault="005B2466" w:rsidP="005B246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SelectObject</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hdc</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hBrush</w:t>
      </w:r>
      <w:proofErr w:type="spellEnd"/>
      <w:r>
        <w:rPr>
          <w:rFonts w:ascii="新宋体" w:eastAsia="新宋体" w:cs="新宋体"/>
          <w:color w:val="000000"/>
          <w:kern w:val="0"/>
          <w:sz w:val="19"/>
          <w:szCs w:val="19"/>
        </w:rPr>
        <w:t>);</w:t>
      </w:r>
    </w:p>
    <w:p w14:paraId="629C8F63" w14:textId="77777777" w:rsidR="005B2466" w:rsidRDefault="005B2466" w:rsidP="005B246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选用</w:t>
      </w:r>
    </w:p>
    <w:p w14:paraId="2B35B0E4" w14:textId="77777777" w:rsidR="005B2466" w:rsidRDefault="005B2466" w:rsidP="005B246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FillRgn</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hdc</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bgRgn</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hBrush</w:t>
      </w:r>
      <w:proofErr w:type="spellEnd"/>
      <w:r>
        <w:rPr>
          <w:rFonts w:ascii="新宋体" w:eastAsia="新宋体" w:cs="新宋体"/>
          <w:color w:val="000000"/>
          <w:kern w:val="0"/>
          <w:sz w:val="19"/>
          <w:szCs w:val="19"/>
        </w:rPr>
        <w:t>);</w:t>
      </w:r>
    </w:p>
    <w:p w14:paraId="45CFF232" w14:textId="77777777" w:rsidR="005B2466" w:rsidRDefault="005B2466" w:rsidP="005B2466">
      <w:pPr>
        <w:autoSpaceDE w:val="0"/>
        <w:autoSpaceDN w:val="0"/>
        <w:adjustRightInd w:val="0"/>
        <w:jc w:val="left"/>
        <w:rPr>
          <w:rFonts w:ascii="新宋体" w:eastAsia="新宋体" w:cs="新宋体"/>
          <w:color w:val="000000"/>
          <w:kern w:val="0"/>
          <w:sz w:val="19"/>
          <w:szCs w:val="19"/>
        </w:rPr>
      </w:pPr>
    </w:p>
    <w:p w14:paraId="558B3A0F" w14:textId="77777777" w:rsidR="005B2466" w:rsidRDefault="005B2466" w:rsidP="005B246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hPen</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CreatePen</w:t>
      </w:r>
      <w:proofErr w:type="spellEnd"/>
      <w:r>
        <w:rPr>
          <w:rFonts w:ascii="新宋体" w:eastAsia="新宋体" w:cs="新宋体"/>
          <w:color w:val="000000"/>
          <w:kern w:val="0"/>
          <w:sz w:val="19"/>
          <w:szCs w:val="19"/>
        </w:rPr>
        <w:t>(</w:t>
      </w:r>
      <w:r>
        <w:rPr>
          <w:rFonts w:ascii="新宋体" w:eastAsia="新宋体" w:cs="新宋体"/>
          <w:color w:val="6F008A"/>
          <w:kern w:val="0"/>
          <w:sz w:val="19"/>
          <w:szCs w:val="19"/>
        </w:rPr>
        <w:t>PS_DOT</w:t>
      </w:r>
      <w:r>
        <w:rPr>
          <w:rFonts w:ascii="新宋体" w:eastAsia="新宋体" w:cs="新宋体"/>
          <w:color w:val="000000"/>
          <w:kern w:val="0"/>
          <w:sz w:val="19"/>
          <w:szCs w:val="19"/>
        </w:rPr>
        <w:t xml:space="preserve">, 1, </w:t>
      </w:r>
      <w:r>
        <w:rPr>
          <w:rFonts w:ascii="新宋体" w:eastAsia="新宋体" w:cs="新宋体"/>
          <w:color w:val="6F008A"/>
          <w:kern w:val="0"/>
          <w:sz w:val="19"/>
          <w:szCs w:val="19"/>
        </w:rPr>
        <w:t>RGB</w:t>
      </w:r>
      <w:r>
        <w:rPr>
          <w:rFonts w:ascii="新宋体" w:eastAsia="新宋体" w:cs="新宋体"/>
          <w:color w:val="000000"/>
          <w:kern w:val="0"/>
          <w:sz w:val="19"/>
          <w:szCs w:val="19"/>
        </w:rPr>
        <w:t>(0, 255, 0));</w:t>
      </w:r>
    </w:p>
    <w:p w14:paraId="593F3FBE" w14:textId="77777777" w:rsidR="005B2466" w:rsidRDefault="005B2466" w:rsidP="005B246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SelectObject</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hdc</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hPen</w:t>
      </w:r>
      <w:proofErr w:type="spellEnd"/>
      <w:r>
        <w:rPr>
          <w:rFonts w:ascii="新宋体" w:eastAsia="新宋体" w:cs="新宋体"/>
          <w:color w:val="000000"/>
          <w:kern w:val="0"/>
          <w:sz w:val="19"/>
          <w:szCs w:val="19"/>
        </w:rPr>
        <w:t>);</w:t>
      </w:r>
    </w:p>
    <w:p w14:paraId="6A7D443F" w14:textId="77777777" w:rsidR="005B2466" w:rsidRDefault="005B2466" w:rsidP="005B246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SetBkColor</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hdc</w:t>
      </w:r>
      <w:proofErr w:type="spellEnd"/>
      <w:r>
        <w:rPr>
          <w:rFonts w:ascii="新宋体" w:eastAsia="新宋体" w:cs="新宋体"/>
          <w:color w:val="000000"/>
          <w:kern w:val="0"/>
          <w:sz w:val="19"/>
          <w:szCs w:val="19"/>
        </w:rPr>
        <w:t xml:space="preserve">, </w:t>
      </w:r>
      <w:r>
        <w:rPr>
          <w:rFonts w:ascii="新宋体" w:eastAsia="新宋体" w:cs="新宋体"/>
          <w:color w:val="6F008A"/>
          <w:kern w:val="0"/>
          <w:sz w:val="19"/>
          <w:szCs w:val="19"/>
        </w:rPr>
        <w:t>RGB</w:t>
      </w:r>
      <w:r>
        <w:rPr>
          <w:rFonts w:ascii="新宋体" w:eastAsia="新宋体" w:cs="新宋体"/>
          <w:color w:val="000000"/>
          <w:kern w:val="0"/>
          <w:sz w:val="19"/>
          <w:szCs w:val="19"/>
        </w:rPr>
        <w:t>(Random_0_255(),100 ,100));</w:t>
      </w:r>
    </w:p>
    <w:p w14:paraId="62B01820" w14:textId="77777777" w:rsidR="005B2466" w:rsidRDefault="005B2466" w:rsidP="005B246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//Rectangle(</w:t>
      </w:r>
      <w:proofErr w:type="spellStart"/>
      <w:r>
        <w:rPr>
          <w:rFonts w:ascii="新宋体" w:eastAsia="新宋体" w:cs="新宋体"/>
          <w:color w:val="008000"/>
          <w:kern w:val="0"/>
          <w:sz w:val="19"/>
          <w:szCs w:val="19"/>
        </w:rPr>
        <w:t>hdc</w:t>
      </w:r>
      <w:proofErr w:type="spellEnd"/>
      <w:r>
        <w:rPr>
          <w:rFonts w:ascii="新宋体" w:eastAsia="新宋体" w:cs="新宋体"/>
          <w:color w:val="008000"/>
          <w:kern w:val="0"/>
          <w:sz w:val="19"/>
          <w:szCs w:val="19"/>
        </w:rPr>
        <w:t>, 0, 0, 150, 200);</w:t>
      </w:r>
    </w:p>
    <w:p w14:paraId="189A6B67" w14:textId="77777777" w:rsidR="005B2466" w:rsidRDefault="005B2466" w:rsidP="005B2466">
      <w:pPr>
        <w:autoSpaceDE w:val="0"/>
        <w:autoSpaceDN w:val="0"/>
        <w:adjustRightInd w:val="0"/>
        <w:jc w:val="left"/>
        <w:rPr>
          <w:rFonts w:ascii="新宋体" w:eastAsia="新宋体" w:cs="新宋体"/>
          <w:color w:val="000000"/>
          <w:kern w:val="0"/>
          <w:sz w:val="19"/>
          <w:szCs w:val="19"/>
        </w:rPr>
      </w:pPr>
    </w:p>
    <w:p w14:paraId="771717D8" w14:textId="77777777" w:rsidR="005B2466" w:rsidRDefault="005B2466" w:rsidP="005B2466">
      <w:pPr>
        <w:autoSpaceDE w:val="0"/>
        <w:autoSpaceDN w:val="0"/>
        <w:adjustRightInd w:val="0"/>
        <w:jc w:val="left"/>
        <w:rPr>
          <w:rFonts w:ascii="新宋体" w:eastAsia="新宋体" w:cs="新宋体"/>
          <w:color w:val="000000"/>
          <w:kern w:val="0"/>
          <w:sz w:val="19"/>
          <w:szCs w:val="19"/>
        </w:rPr>
      </w:pPr>
    </w:p>
    <w:p w14:paraId="4BFAB9F8" w14:textId="77777777" w:rsidR="005B2466" w:rsidRDefault="005B2466" w:rsidP="005B246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SetRect</w:t>
      </w:r>
      <w:proofErr w:type="spellEnd"/>
      <w:r>
        <w:rPr>
          <w:rFonts w:ascii="新宋体" w:eastAsia="新宋体" w:cs="新宋体"/>
          <w:color w:val="000000"/>
          <w:kern w:val="0"/>
          <w:sz w:val="19"/>
          <w:szCs w:val="19"/>
        </w:rPr>
        <w:t>(&amp;</w:t>
      </w:r>
      <w:proofErr w:type="spellStart"/>
      <w:r>
        <w:rPr>
          <w:rFonts w:ascii="新宋体" w:eastAsia="新宋体" w:cs="新宋体"/>
          <w:color w:val="000000"/>
          <w:kern w:val="0"/>
          <w:sz w:val="19"/>
          <w:szCs w:val="19"/>
        </w:rPr>
        <w:t>textRect</w:t>
      </w:r>
      <w:proofErr w:type="spellEnd"/>
      <w:r>
        <w:rPr>
          <w:rFonts w:ascii="新宋体" w:eastAsia="新宋体" w:cs="新宋体"/>
          <w:color w:val="000000"/>
          <w:kern w:val="0"/>
          <w:sz w:val="19"/>
          <w:szCs w:val="19"/>
        </w:rPr>
        <w:t>, 0, 0, 150,10);</w:t>
      </w:r>
    </w:p>
    <w:p w14:paraId="6CBD4CB6" w14:textId="77777777" w:rsidR="005B2466" w:rsidRDefault="005B2466" w:rsidP="005B246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6F008A"/>
          <w:kern w:val="0"/>
          <w:sz w:val="19"/>
          <w:szCs w:val="19"/>
        </w:rPr>
        <w:t>wsprintf</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szBuffer,</w:t>
      </w:r>
      <w:r>
        <w:rPr>
          <w:rFonts w:ascii="新宋体" w:eastAsia="新宋体" w:cs="新宋体"/>
          <w:color w:val="A31515"/>
          <w:kern w:val="0"/>
          <w:sz w:val="19"/>
          <w:szCs w:val="19"/>
        </w:rPr>
        <w:t>L</w:t>
      </w:r>
      <w:proofErr w:type="spellEnd"/>
      <w:r>
        <w:rPr>
          <w:rFonts w:ascii="新宋体" w:eastAsia="新宋体" w:cs="新宋体"/>
          <w:color w:val="A31515"/>
          <w:kern w:val="0"/>
          <w:sz w:val="19"/>
          <w:szCs w:val="19"/>
        </w:rPr>
        <w:t>"</w:t>
      </w:r>
      <w:r>
        <w:rPr>
          <w:rFonts w:ascii="新宋体" w:eastAsia="新宋体" w:cs="新宋体" w:hint="eastAsia"/>
          <w:color w:val="A31515"/>
          <w:kern w:val="0"/>
          <w:sz w:val="19"/>
          <w:szCs w:val="19"/>
        </w:rPr>
        <w:t>当前窗口的</w:t>
      </w:r>
      <w:r>
        <w:rPr>
          <w:rFonts w:ascii="新宋体" w:eastAsia="新宋体" w:cs="新宋体"/>
          <w:color w:val="A31515"/>
          <w:kern w:val="0"/>
          <w:sz w:val="19"/>
          <w:szCs w:val="19"/>
        </w:rPr>
        <w:t>ID</w:t>
      </w:r>
      <w:r>
        <w:rPr>
          <w:rFonts w:ascii="新宋体" w:eastAsia="新宋体" w:cs="新宋体" w:hint="eastAsia"/>
          <w:color w:val="A31515"/>
          <w:kern w:val="0"/>
          <w:sz w:val="19"/>
          <w:szCs w:val="19"/>
        </w:rPr>
        <w:t>为：</w:t>
      </w:r>
      <w:r>
        <w:rPr>
          <w:rFonts w:ascii="新宋体" w:eastAsia="新宋体" w:cs="新宋体"/>
          <w:color w:val="A31515"/>
          <w:kern w:val="0"/>
          <w:sz w:val="19"/>
          <w:szCs w:val="19"/>
        </w:rPr>
        <w:t>%d"</w:t>
      </w:r>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Current_ID</w:t>
      </w:r>
      <w:proofErr w:type="spellEnd"/>
      <w:r>
        <w:rPr>
          <w:rFonts w:ascii="新宋体" w:eastAsia="新宋体" w:cs="新宋体"/>
          <w:color w:val="000000"/>
          <w:kern w:val="0"/>
          <w:sz w:val="19"/>
          <w:szCs w:val="19"/>
        </w:rPr>
        <w:t>);</w:t>
      </w:r>
    </w:p>
    <w:p w14:paraId="3534D85B" w14:textId="77777777" w:rsidR="005B2466" w:rsidRDefault="005B2466" w:rsidP="005B246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6F008A"/>
          <w:kern w:val="0"/>
          <w:sz w:val="19"/>
          <w:szCs w:val="19"/>
        </w:rPr>
        <w:t>DrawText</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hdc</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szBuffer</w:t>
      </w:r>
      <w:proofErr w:type="spellEnd"/>
      <w:r>
        <w:rPr>
          <w:rFonts w:ascii="新宋体" w:eastAsia="新宋体" w:cs="新宋体"/>
          <w:color w:val="000000"/>
          <w:kern w:val="0"/>
          <w:sz w:val="19"/>
          <w:szCs w:val="19"/>
        </w:rPr>
        <w:t>, -1, &amp;</w:t>
      </w:r>
      <w:proofErr w:type="spellStart"/>
      <w:r>
        <w:rPr>
          <w:rFonts w:ascii="新宋体" w:eastAsia="新宋体" w:cs="新宋体"/>
          <w:color w:val="000000"/>
          <w:kern w:val="0"/>
          <w:sz w:val="19"/>
          <w:szCs w:val="19"/>
        </w:rPr>
        <w:t>textRect</w:t>
      </w:r>
      <w:proofErr w:type="spellEnd"/>
      <w:r>
        <w:rPr>
          <w:rFonts w:ascii="新宋体" w:eastAsia="新宋体" w:cs="新宋体"/>
          <w:color w:val="000000"/>
          <w:kern w:val="0"/>
          <w:sz w:val="19"/>
          <w:szCs w:val="19"/>
        </w:rPr>
        <w:t xml:space="preserve">, </w:t>
      </w:r>
      <w:r>
        <w:rPr>
          <w:rFonts w:ascii="新宋体" w:eastAsia="新宋体" w:cs="新宋体"/>
          <w:color w:val="6F008A"/>
          <w:kern w:val="0"/>
          <w:sz w:val="19"/>
          <w:szCs w:val="19"/>
        </w:rPr>
        <w:t>DT_CENTER</w:t>
      </w:r>
      <w:r>
        <w:rPr>
          <w:rFonts w:ascii="新宋体" w:eastAsia="新宋体" w:cs="新宋体"/>
          <w:color w:val="000000"/>
          <w:kern w:val="0"/>
          <w:sz w:val="19"/>
          <w:szCs w:val="19"/>
        </w:rPr>
        <w:t xml:space="preserve"> | </w:t>
      </w:r>
      <w:r>
        <w:rPr>
          <w:rFonts w:ascii="新宋体" w:eastAsia="新宋体" w:cs="新宋体"/>
          <w:color w:val="6F008A"/>
          <w:kern w:val="0"/>
          <w:sz w:val="19"/>
          <w:szCs w:val="19"/>
        </w:rPr>
        <w:t>DT_NOCLIP</w:t>
      </w:r>
      <w:r>
        <w:rPr>
          <w:rFonts w:ascii="新宋体" w:eastAsia="新宋体" w:cs="新宋体"/>
          <w:color w:val="000000"/>
          <w:kern w:val="0"/>
          <w:sz w:val="19"/>
          <w:szCs w:val="19"/>
        </w:rPr>
        <w:t>);</w:t>
      </w:r>
    </w:p>
    <w:p w14:paraId="475CE6D0" w14:textId="77777777" w:rsidR="005B2466" w:rsidRDefault="005B2466" w:rsidP="005B2466">
      <w:pPr>
        <w:autoSpaceDE w:val="0"/>
        <w:autoSpaceDN w:val="0"/>
        <w:adjustRightInd w:val="0"/>
        <w:jc w:val="left"/>
        <w:rPr>
          <w:rFonts w:ascii="新宋体" w:eastAsia="新宋体" w:cs="新宋体"/>
          <w:color w:val="000000"/>
          <w:kern w:val="0"/>
          <w:sz w:val="19"/>
          <w:szCs w:val="19"/>
        </w:rPr>
      </w:pPr>
    </w:p>
    <w:p w14:paraId="520F858A" w14:textId="77777777" w:rsidR="005B2466" w:rsidRDefault="005B2466" w:rsidP="005B2466">
      <w:pPr>
        <w:autoSpaceDE w:val="0"/>
        <w:autoSpaceDN w:val="0"/>
        <w:adjustRightInd w:val="0"/>
        <w:jc w:val="left"/>
        <w:rPr>
          <w:rFonts w:ascii="新宋体" w:eastAsia="新宋体" w:cs="新宋体"/>
          <w:color w:val="000000"/>
          <w:kern w:val="0"/>
          <w:sz w:val="19"/>
          <w:szCs w:val="19"/>
        </w:rPr>
      </w:pPr>
    </w:p>
    <w:p w14:paraId="3882E004" w14:textId="77777777" w:rsidR="005B2466" w:rsidRDefault="005B2466" w:rsidP="005B246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SetRect</w:t>
      </w:r>
      <w:proofErr w:type="spellEnd"/>
      <w:r>
        <w:rPr>
          <w:rFonts w:ascii="新宋体" w:eastAsia="新宋体" w:cs="新宋体"/>
          <w:color w:val="000000"/>
          <w:kern w:val="0"/>
          <w:sz w:val="19"/>
          <w:szCs w:val="19"/>
        </w:rPr>
        <w:t>(&amp;</w:t>
      </w:r>
      <w:proofErr w:type="spellStart"/>
      <w:r>
        <w:rPr>
          <w:rFonts w:ascii="新宋体" w:eastAsia="新宋体" w:cs="新宋体"/>
          <w:color w:val="000000"/>
          <w:kern w:val="0"/>
          <w:sz w:val="19"/>
          <w:szCs w:val="19"/>
        </w:rPr>
        <w:t>textRect</w:t>
      </w:r>
      <w:proofErr w:type="spellEnd"/>
      <w:r>
        <w:rPr>
          <w:rFonts w:ascii="新宋体" w:eastAsia="新宋体" w:cs="新宋体"/>
          <w:color w:val="000000"/>
          <w:kern w:val="0"/>
          <w:sz w:val="19"/>
          <w:szCs w:val="19"/>
        </w:rPr>
        <w:t>, 0, 20, 150, 30);</w:t>
      </w:r>
    </w:p>
    <w:p w14:paraId="0FD8CDFA" w14:textId="77777777" w:rsidR="005B2466" w:rsidRDefault="005B2466" w:rsidP="005B246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6F008A"/>
          <w:kern w:val="0"/>
          <w:sz w:val="19"/>
          <w:szCs w:val="19"/>
        </w:rPr>
        <w:t>wsprintf</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szBuffer</w:t>
      </w:r>
      <w:proofErr w:type="spellEnd"/>
      <w:r>
        <w:rPr>
          <w:rFonts w:ascii="新宋体" w:eastAsia="新宋体" w:cs="新宋体"/>
          <w:color w:val="000000"/>
          <w:kern w:val="0"/>
          <w:sz w:val="19"/>
          <w:szCs w:val="19"/>
        </w:rPr>
        <w:t xml:space="preserve">, </w:t>
      </w:r>
      <w:r>
        <w:rPr>
          <w:rFonts w:ascii="新宋体" w:eastAsia="新宋体" w:cs="新宋体"/>
          <w:color w:val="A31515"/>
          <w:kern w:val="0"/>
          <w:sz w:val="19"/>
          <w:szCs w:val="19"/>
        </w:rPr>
        <w:t>L"</w:t>
      </w:r>
      <w:r>
        <w:rPr>
          <w:rFonts w:ascii="新宋体" w:eastAsia="新宋体" w:cs="新宋体" w:hint="eastAsia"/>
          <w:color w:val="A31515"/>
          <w:kern w:val="0"/>
          <w:sz w:val="19"/>
          <w:szCs w:val="19"/>
        </w:rPr>
        <w:t>本窗口键值为：</w:t>
      </w:r>
      <w:r>
        <w:rPr>
          <w:rFonts w:ascii="新宋体" w:eastAsia="新宋体" w:cs="新宋体"/>
          <w:color w:val="A31515"/>
          <w:kern w:val="0"/>
          <w:sz w:val="19"/>
          <w:szCs w:val="19"/>
        </w:rPr>
        <w:t>%c"</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Current_ID+</w:t>
      </w:r>
      <w:r>
        <w:rPr>
          <w:rFonts w:ascii="新宋体" w:eastAsia="新宋体" w:cs="新宋体"/>
          <w:color w:val="A31515"/>
          <w:kern w:val="0"/>
          <w:sz w:val="19"/>
          <w:szCs w:val="19"/>
        </w:rPr>
        <w:t>'A</w:t>
      </w:r>
      <w:proofErr w:type="spellEnd"/>
      <w:r>
        <w:rPr>
          <w:rFonts w:ascii="新宋体" w:eastAsia="新宋体" w:cs="新宋体"/>
          <w:color w:val="A31515"/>
          <w:kern w:val="0"/>
          <w:sz w:val="19"/>
          <w:szCs w:val="19"/>
        </w:rPr>
        <w:t>'</w:t>
      </w:r>
      <w:r>
        <w:rPr>
          <w:rFonts w:ascii="新宋体" w:eastAsia="新宋体" w:cs="新宋体"/>
          <w:color w:val="000000"/>
          <w:kern w:val="0"/>
          <w:sz w:val="19"/>
          <w:szCs w:val="19"/>
        </w:rPr>
        <w:t>);</w:t>
      </w:r>
    </w:p>
    <w:p w14:paraId="0B629F1B" w14:textId="77777777" w:rsidR="005B2466" w:rsidRDefault="005B2466" w:rsidP="005B246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6F008A"/>
          <w:kern w:val="0"/>
          <w:sz w:val="19"/>
          <w:szCs w:val="19"/>
        </w:rPr>
        <w:t>DrawText</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hdc</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szBuffer</w:t>
      </w:r>
      <w:proofErr w:type="spellEnd"/>
      <w:r>
        <w:rPr>
          <w:rFonts w:ascii="新宋体" w:eastAsia="新宋体" w:cs="新宋体"/>
          <w:color w:val="000000"/>
          <w:kern w:val="0"/>
          <w:sz w:val="19"/>
          <w:szCs w:val="19"/>
        </w:rPr>
        <w:t>, -1, &amp;</w:t>
      </w:r>
      <w:proofErr w:type="spellStart"/>
      <w:r>
        <w:rPr>
          <w:rFonts w:ascii="新宋体" w:eastAsia="新宋体" w:cs="新宋体"/>
          <w:color w:val="000000"/>
          <w:kern w:val="0"/>
          <w:sz w:val="19"/>
          <w:szCs w:val="19"/>
        </w:rPr>
        <w:t>textRect</w:t>
      </w:r>
      <w:proofErr w:type="spellEnd"/>
      <w:r>
        <w:rPr>
          <w:rFonts w:ascii="新宋体" w:eastAsia="新宋体" w:cs="新宋体"/>
          <w:color w:val="000000"/>
          <w:kern w:val="0"/>
          <w:sz w:val="19"/>
          <w:szCs w:val="19"/>
        </w:rPr>
        <w:t xml:space="preserve">, </w:t>
      </w:r>
      <w:r>
        <w:rPr>
          <w:rFonts w:ascii="新宋体" w:eastAsia="新宋体" w:cs="新宋体"/>
          <w:color w:val="6F008A"/>
          <w:kern w:val="0"/>
          <w:sz w:val="19"/>
          <w:szCs w:val="19"/>
        </w:rPr>
        <w:t>DT_CENTER</w:t>
      </w:r>
      <w:r>
        <w:rPr>
          <w:rFonts w:ascii="新宋体" w:eastAsia="新宋体" w:cs="新宋体"/>
          <w:color w:val="000000"/>
          <w:kern w:val="0"/>
          <w:sz w:val="19"/>
          <w:szCs w:val="19"/>
        </w:rPr>
        <w:t xml:space="preserve"> | </w:t>
      </w:r>
      <w:r>
        <w:rPr>
          <w:rFonts w:ascii="新宋体" w:eastAsia="新宋体" w:cs="新宋体"/>
          <w:color w:val="6F008A"/>
          <w:kern w:val="0"/>
          <w:sz w:val="19"/>
          <w:szCs w:val="19"/>
        </w:rPr>
        <w:t>DT_NOCLIP</w:t>
      </w:r>
      <w:r>
        <w:rPr>
          <w:rFonts w:ascii="新宋体" w:eastAsia="新宋体" w:cs="新宋体"/>
          <w:color w:val="000000"/>
          <w:kern w:val="0"/>
          <w:sz w:val="19"/>
          <w:szCs w:val="19"/>
        </w:rPr>
        <w:t>);</w:t>
      </w:r>
    </w:p>
    <w:p w14:paraId="617E7386" w14:textId="77777777" w:rsidR="005B2466" w:rsidRDefault="005B2466" w:rsidP="005B246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
    <w:p w14:paraId="4B22B5AB" w14:textId="77777777" w:rsidR="005B2466" w:rsidRDefault="005B2466" w:rsidP="005B246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
    <w:p w14:paraId="0DA040BC" w14:textId="77777777" w:rsidR="005B2466" w:rsidRDefault="005B2466" w:rsidP="005B246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反相绘制被命中的子窗口</w:t>
      </w:r>
    </w:p>
    <w:p w14:paraId="57E01714" w14:textId="77777777" w:rsidR="005B2466" w:rsidRDefault="005B2466" w:rsidP="005B246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6F008A"/>
          <w:kern w:val="0"/>
          <w:sz w:val="19"/>
          <w:szCs w:val="19"/>
        </w:rPr>
        <w:t>GetWindowLong</w:t>
      </w:r>
      <w:proofErr w:type="spellEnd"/>
      <w:r>
        <w:rPr>
          <w:rFonts w:ascii="新宋体" w:eastAsia="新宋体" w:cs="新宋体"/>
          <w:color w:val="000000"/>
          <w:kern w:val="0"/>
          <w:sz w:val="19"/>
          <w:szCs w:val="19"/>
        </w:rPr>
        <w:t>(</w:t>
      </w:r>
      <w:proofErr w:type="spellStart"/>
      <w:r>
        <w:rPr>
          <w:rFonts w:ascii="新宋体" w:eastAsia="新宋体" w:cs="新宋体"/>
          <w:color w:val="808080"/>
          <w:kern w:val="0"/>
          <w:sz w:val="19"/>
          <w:szCs w:val="19"/>
        </w:rPr>
        <w:t>hWnd</w:t>
      </w:r>
      <w:proofErr w:type="spellEnd"/>
      <w:r>
        <w:rPr>
          <w:rFonts w:ascii="新宋体" w:eastAsia="新宋体" w:cs="新宋体"/>
          <w:color w:val="000000"/>
          <w:kern w:val="0"/>
          <w:sz w:val="19"/>
          <w:szCs w:val="19"/>
        </w:rPr>
        <w:t>, 0))</w:t>
      </w:r>
    </w:p>
    <w:p w14:paraId="4AE24F9A" w14:textId="77777777" w:rsidR="005B2466" w:rsidRDefault="005B2466" w:rsidP="005B246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6714B204" w14:textId="77777777" w:rsidR="005B2466" w:rsidRDefault="005B2466" w:rsidP="005B246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GetClientRect</w:t>
      </w:r>
      <w:proofErr w:type="spellEnd"/>
      <w:r>
        <w:rPr>
          <w:rFonts w:ascii="新宋体" w:eastAsia="新宋体" w:cs="新宋体"/>
          <w:color w:val="000000"/>
          <w:kern w:val="0"/>
          <w:sz w:val="19"/>
          <w:szCs w:val="19"/>
        </w:rPr>
        <w:t>(</w:t>
      </w:r>
      <w:proofErr w:type="spellStart"/>
      <w:r>
        <w:rPr>
          <w:rFonts w:ascii="新宋体" w:eastAsia="新宋体" w:cs="新宋体"/>
          <w:color w:val="808080"/>
          <w:kern w:val="0"/>
          <w:sz w:val="19"/>
          <w:szCs w:val="19"/>
        </w:rPr>
        <w:t>hWnd</w:t>
      </w:r>
      <w:proofErr w:type="spellEnd"/>
      <w:r>
        <w:rPr>
          <w:rFonts w:ascii="新宋体" w:eastAsia="新宋体" w:cs="新宋体"/>
          <w:color w:val="000000"/>
          <w:kern w:val="0"/>
          <w:sz w:val="19"/>
          <w:szCs w:val="19"/>
        </w:rPr>
        <w:t>, &amp;</w:t>
      </w:r>
      <w:proofErr w:type="spellStart"/>
      <w:r>
        <w:rPr>
          <w:rFonts w:ascii="新宋体" w:eastAsia="新宋体" w:cs="新宋体"/>
          <w:color w:val="000000"/>
          <w:kern w:val="0"/>
          <w:sz w:val="19"/>
          <w:szCs w:val="19"/>
        </w:rPr>
        <w:t>rect</w:t>
      </w:r>
      <w:proofErr w:type="spellEnd"/>
      <w:r>
        <w:rPr>
          <w:rFonts w:ascii="新宋体" w:eastAsia="新宋体" w:cs="新宋体"/>
          <w:color w:val="000000"/>
          <w:kern w:val="0"/>
          <w:sz w:val="19"/>
          <w:szCs w:val="19"/>
        </w:rPr>
        <w:t>);</w:t>
      </w:r>
    </w:p>
    <w:p w14:paraId="1FFE32F3" w14:textId="77777777" w:rsidR="005B2466" w:rsidRDefault="005B2466" w:rsidP="005B246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用黑色画矩形</w:t>
      </w:r>
      <w:proofErr w:type="spellStart"/>
      <w:r>
        <w:rPr>
          <w:rFonts w:ascii="新宋体" w:eastAsia="新宋体" w:cs="新宋体"/>
          <w:color w:val="008000"/>
          <w:kern w:val="0"/>
          <w:sz w:val="19"/>
          <w:szCs w:val="19"/>
        </w:rPr>
        <w:t>rect</w:t>
      </w:r>
      <w:proofErr w:type="spellEnd"/>
      <w:r>
        <w:rPr>
          <w:rFonts w:ascii="新宋体" w:eastAsia="新宋体" w:cs="新宋体" w:hint="eastAsia"/>
          <w:color w:val="008000"/>
          <w:kern w:val="0"/>
          <w:sz w:val="19"/>
          <w:szCs w:val="19"/>
        </w:rPr>
        <w:t>的左边线和上边线</w:t>
      </w:r>
    </w:p>
    <w:p w14:paraId="75F5528A" w14:textId="77777777" w:rsidR="005B2466" w:rsidRDefault="005B2466" w:rsidP="005B246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MoveToEx</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hdc</w:t>
      </w:r>
      <w:proofErr w:type="spellEnd"/>
      <w:r>
        <w:rPr>
          <w:rFonts w:ascii="新宋体" w:eastAsia="新宋体" w:cs="新宋体"/>
          <w:color w:val="000000"/>
          <w:kern w:val="0"/>
          <w:sz w:val="19"/>
          <w:szCs w:val="19"/>
        </w:rPr>
        <w:t xml:space="preserve">, 0, </w:t>
      </w:r>
      <w:proofErr w:type="spellStart"/>
      <w:r>
        <w:rPr>
          <w:rFonts w:ascii="新宋体" w:eastAsia="新宋体" w:cs="新宋体"/>
          <w:color w:val="000000"/>
          <w:kern w:val="0"/>
          <w:sz w:val="19"/>
          <w:szCs w:val="19"/>
        </w:rPr>
        <w:t>rect.bottom</w:t>
      </w:r>
      <w:proofErr w:type="spellEnd"/>
      <w:r>
        <w:rPr>
          <w:rFonts w:ascii="新宋体" w:eastAsia="新宋体" w:cs="新宋体"/>
          <w:color w:val="000000"/>
          <w:kern w:val="0"/>
          <w:sz w:val="19"/>
          <w:szCs w:val="19"/>
        </w:rPr>
        <w:t xml:space="preserve"> - 1, </w:t>
      </w:r>
      <w:r>
        <w:rPr>
          <w:rFonts w:ascii="新宋体" w:eastAsia="新宋体" w:cs="新宋体"/>
          <w:color w:val="6F008A"/>
          <w:kern w:val="0"/>
          <w:sz w:val="19"/>
          <w:szCs w:val="19"/>
        </w:rPr>
        <w:t>NULL</w:t>
      </w:r>
      <w:r>
        <w:rPr>
          <w:rFonts w:ascii="新宋体" w:eastAsia="新宋体" w:cs="新宋体"/>
          <w:color w:val="000000"/>
          <w:kern w:val="0"/>
          <w:sz w:val="19"/>
          <w:szCs w:val="19"/>
        </w:rPr>
        <w:t>);</w:t>
      </w:r>
    </w:p>
    <w:p w14:paraId="5F6C7629" w14:textId="77777777" w:rsidR="005B2466" w:rsidRDefault="005B2466" w:rsidP="005B246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LineTo</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hdc</w:t>
      </w:r>
      <w:proofErr w:type="spellEnd"/>
      <w:r>
        <w:rPr>
          <w:rFonts w:ascii="新宋体" w:eastAsia="新宋体" w:cs="新宋体"/>
          <w:color w:val="000000"/>
          <w:kern w:val="0"/>
          <w:sz w:val="19"/>
          <w:szCs w:val="19"/>
        </w:rPr>
        <w:t>, 0, 0);</w:t>
      </w:r>
    </w:p>
    <w:p w14:paraId="5EFDF0D0" w14:textId="77777777" w:rsidR="005B2466" w:rsidRDefault="005B2466" w:rsidP="005B246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LineTo</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hdc</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rect.right</w:t>
      </w:r>
      <w:proofErr w:type="spellEnd"/>
      <w:r>
        <w:rPr>
          <w:rFonts w:ascii="新宋体" w:eastAsia="新宋体" w:cs="新宋体"/>
          <w:color w:val="000000"/>
          <w:kern w:val="0"/>
          <w:sz w:val="19"/>
          <w:szCs w:val="19"/>
        </w:rPr>
        <w:t xml:space="preserve"> - 1, 0);</w:t>
      </w:r>
    </w:p>
    <w:p w14:paraId="4F0C474F" w14:textId="77777777" w:rsidR="005B2466" w:rsidRDefault="005B2466" w:rsidP="005B2466">
      <w:pPr>
        <w:autoSpaceDE w:val="0"/>
        <w:autoSpaceDN w:val="0"/>
        <w:adjustRightInd w:val="0"/>
        <w:jc w:val="left"/>
        <w:rPr>
          <w:rFonts w:ascii="新宋体" w:eastAsia="新宋体" w:cs="新宋体"/>
          <w:color w:val="000000"/>
          <w:kern w:val="0"/>
          <w:sz w:val="19"/>
          <w:szCs w:val="19"/>
        </w:rPr>
      </w:pPr>
    </w:p>
    <w:p w14:paraId="2518832F" w14:textId="77777777" w:rsidR="005B2466" w:rsidRDefault="005B2466" w:rsidP="005B246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MoveToEx</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hdc</w:t>
      </w:r>
      <w:proofErr w:type="spellEnd"/>
      <w:r>
        <w:rPr>
          <w:rFonts w:ascii="新宋体" w:eastAsia="新宋体" w:cs="新宋体"/>
          <w:color w:val="000000"/>
          <w:kern w:val="0"/>
          <w:sz w:val="19"/>
          <w:szCs w:val="19"/>
        </w:rPr>
        <w:t xml:space="preserve">, 1, 1, </w:t>
      </w:r>
      <w:r>
        <w:rPr>
          <w:rFonts w:ascii="新宋体" w:eastAsia="新宋体" w:cs="新宋体"/>
          <w:color w:val="6F008A"/>
          <w:kern w:val="0"/>
          <w:sz w:val="19"/>
          <w:szCs w:val="19"/>
        </w:rPr>
        <w:t>NULL</w:t>
      </w:r>
      <w:r>
        <w:rPr>
          <w:rFonts w:ascii="新宋体" w:eastAsia="新宋体" w:cs="新宋体"/>
          <w:color w:val="000000"/>
          <w:kern w:val="0"/>
          <w:sz w:val="19"/>
          <w:szCs w:val="19"/>
        </w:rPr>
        <w:t>);</w:t>
      </w:r>
    </w:p>
    <w:p w14:paraId="386D619D" w14:textId="77777777" w:rsidR="005B2466" w:rsidRDefault="005B2466" w:rsidP="005B246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LineTo</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hdc</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rect.right</w:t>
      </w:r>
      <w:proofErr w:type="spellEnd"/>
      <w:r>
        <w:rPr>
          <w:rFonts w:ascii="新宋体" w:eastAsia="新宋体" w:cs="新宋体"/>
          <w:color w:val="000000"/>
          <w:kern w:val="0"/>
          <w:sz w:val="19"/>
          <w:szCs w:val="19"/>
        </w:rPr>
        <w:t xml:space="preserve"> - 1, </w:t>
      </w:r>
      <w:proofErr w:type="spellStart"/>
      <w:r>
        <w:rPr>
          <w:rFonts w:ascii="新宋体" w:eastAsia="新宋体" w:cs="新宋体"/>
          <w:color w:val="000000"/>
          <w:kern w:val="0"/>
          <w:sz w:val="19"/>
          <w:szCs w:val="19"/>
        </w:rPr>
        <w:t>rect.bottom</w:t>
      </w:r>
      <w:proofErr w:type="spellEnd"/>
      <w:r>
        <w:rPr>
          <w:rFonts w:ascii="新宋体" w:eastAsia="新宋体" w:cs="新宋体"/>
          <w:color w:val="000000"/>
          <w:kern w:val="0"/>
          <w:sz w:val="19"/>
          <w:szCs w:val="19"/>
        </w:rPr>
        <w:t xml:space="preserve"> - 1);</w:t>
      </w:r>
    </w:p>
    <w:p w14:paraId="57469F12" w14:textId="77777777" w:rsidR="005B2466" w:rsidRDefault="005B2466" w:rsidP="005B246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MoveToEx</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hdc</w:t>
      </w:r>
      <w:proofErr w:type="spellEnd"/>
      <w:r>
        <w:rPr>
          <w:rFonts w:ascii="新宋体" w:eastAsia="新宋体" w:cs="新宋体"/>
          <w:color w:val="000000"/>
          <w:kern w:val="0"/>
          <w:sz w:val="19"/>
          <w:szCs w:val="19"/>
        </w:rPr>
        <w:t xml:space="preserve">, 1, </w:t>
      </w:r>
      <w:proofErr w:type="spellStart"/>
      <w:r>
        <w:rPr>
          <w:rFonts w:ascii="新宋体" w:eastAsia="新宋体" w:cs="新宋体"/>
          <w:color w:val="000000"/>
          <w:kern w:val="0"/>
          <w:sz w:val="19"/>
          <w:szCs w:val="19"/>
        </w:rPr>
        <w:t>rect.bottom</w:t>
      </w:r>
      <w:proofErr w:type="spellEnd"/>
      <w:r>
        <w:rPr>
          <w:rFonts w:ascii="新宋体" w:eastAsia="新宋体" w:cs="新宋体"/>
          <w:color w:val="000000"/>
          <w:kern w:val="0"/>
          <w:sz w:val="19"/>
          <w:szCs w:val="19"/>
        </w:rPr>
        <w:t xml:space="preserve"> - 1, </w:t>
      </w:r>
      <w:r>
        <w:rPr>
          <w:rFonts w:ascii="新宋体" w:eastAsia="新宋体" w:cs="新宋体"/>
          <w:color w:val="6F008A"/>
          <w:kern w:val="0"/>
          <w:sz w:val="19"/>
          <w:szCs w:val="19"/>
        </w:rPr>
        <w:t>NULL</w:t>
      </w:r>
      <w:r>
        <w:rPr>
          <w:rFonts w:ascii="新宋体" w:eastAsia="新宋体" w:cs="新宋体"/>
          <w:color w:val="000000"/>
          <w:kern w:val="0"/>
          <w:sz w:val="19"/>
          <w:szCs w:val="19"/>
        </w:rPr>
        <w:t>);</w:t>
      </w:r>
    </w:p>
    <w:p w14:paraId="4B5169FA" w14:textId="77777777" w:rsidR="005B2466" w:rsidRDefault="005B2466" w:rsidP="005B246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LineTo</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hdc</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rect.right</w:t>
      </w:r>
      <w:proofErr w:type="spellEnd"/>
      <w:r>
        <w:rPr>
          <w:rFonts w:ascii="新宋体" w:eastAsia="新宋体" w:cs="新宋体"/>
          <w:color w:val="000000"/>
          <w:kern w:val="0"/>
          <w:sz w:val="19"/>
          <w:szCs w:val="19"/>
        </w:rPr>
        <w:t xml:space="preserve"> - 1, 1);</w:t>
      </w:r>
    </w:p>
    <w:p w14:paraId="0D5B8001" w14:textId="77777777" w:rsidR="005B2466" w:rsidRDefault="005B2466" w:rsidP="005B2466">
      <w:pPr>
        <w:autoSpaceDE w:val="0"/>
        <w:autoSpaceDN w:val="0"/>
        <w:adjustRightInd w:val="0"/>
        <w:jc w:val="left"/>
        <w:rPr>
          <w:rFonts w:ascii="新宋体" w:eastAsia="新宋体" w:cs="新宋体"/>
          <w:color w:val="000000"/>
          <w:kern w:val="0"/>
          <w:sz w:val="19"/>
          <w:szCs w:val="19"/>
        </w:rPr>
      </w:pPr>
    </w:p>
    <w:p w14:paraId="0A4A5439" w14:textId="77777777" w:rsidR="005B2466" w:rsidRDefault="005B2466" w:rsidP="005B246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用白色画矩形</w:t>
      </w:r>
      <w:proofErr w:type="spellStart"/>
      <w:r>
        <w:rPr>
          <w:rFonts w:ascii="新宋体" w:eastAsia="新宋体" w:cs="新宋体"/>
          <w:color w:val="008000"/>
          <w:kern w:val="0"/>
          <w:sz w:val="19"/>
          <w:szCs w:val="19"/>
        </w:rPr>
        <w:t>rect</w:t>
      </w:r>
      <w:proofErr w:type="spellEnd"/>
      <w:r>
        <w:rPr>
          <w:rFonts w:ascii="新宋体" w:eastAsia="新宋体" w:cs="新宋体" w:hint="eastAsia"/>
          <w:color w:val="008000"/>
          <w:kern w:val="0"/>
          <w:sz w:val="19"/>
          <w:szCs w:val="19"/>
        </w:rPr>
        <w:t>的右边线和边线</w:t>
      </w:r>
    </w:p>
    <w:p w14:paraId="608DC87A" w14:textId="77777777" w:rsidR="005B2466" w:rsidRDefault="005B2466" w:rsidP="005B246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SelectObject</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hdc</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GetStockObject</w:t>
      </w:r>
      <w:proofErr w:type="spellEnd"/>
      <w:r>
        <w:rPr>
          <w:rFonts w:ascii="新宋体" w:eastAsia="新宋体" w:cs="新宋体"/>
          <w:color w:val="000000"/>
          <w:kern w:val="0"/>
          <w:sz w:val="19"/>
          <w:szCs w:val="19"/>
        </w:rPr>
        <w:t>(</w:t>
      </w:r>
      <w:r>
        <w:rPr>
          <w:rFonts w:ascii="新宋体" w:eastAsia="新宋体" w:cs="新宋体"/>
          <w:color w:val="6F008A"/>
          <w:kern w:val="0"/>
          <w:sz w:val="19"/>
          <w:szCs w:val="19"/>
        </w:rPr>
        <w:t>WHITE_PEN</w:t>
      </w:r>
      <w:r>
        <w:rPr>
          <w:rFonts w:ascii="新宋体" w:eastAsia="新宋体" w:cs="新宋体"/>
          <w:color w:val="000000"/>
          <w:kern w:val="0"/>
          <w:sz w:val="19"/>
          <w:szCs w:val="19"/>
        </w:rPr>
        <w:t>));</w:t>
      </w:r>
    </w:p>
    <w:p w14:paraId="3A50CBE2" w14:textId="77777777" w:rsidR="005B2466" w:rsidRDefault="005B2466" w:rsidP="005B246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MoveToEx</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hdc</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rect.right</w:t>
      </w:r>
      <w:proofErr w:type="spellEnd"/>
      <w:r>
        <w:rPr>
          <w:rFonts w:ascii="新宋体" w:eastAsia="新宋体" w:cs="新宋体"/>
          <w:color w:val="000000"/>
          <w:kern w:val="0"/>
          <w:sz w:val="19"/>
          <w:szCs w:val="19"/>
        </w:rPr>
        <w:t xml:space="preserve"> - 1, 0, </w:t>
      </w:r>
      <w:r>
        <w:rPr>
          <w:rFonts w:ascii="新宋体" w:eastAsia="新宋体" w:cs="新宋体"/>
          <w:color w:val="6F008A"/>
          <w:kern w:val="0"/>
          <w:sz w:val="19"/>
          <w:szCs w:val="19"/>
        </w:rPr>
        <w:t>NULL</w:t>
      </w:r>
      <w:r>
        <w:rPr>
          <w:rFonts w:ascii="新宋体" w:eastAsia="新宋体" w:cs="新宋体"/>
          <w:color w:val="000000"/>
          <w:kern w:val="0"/>
          <w:sz w:val="19"/>
          <w:szCs w:val="19"/>
        </w:rPr>
        <w:t>);</w:t>
      </w:r>
    </w:p>
    <w:p w14:paraId="48AA7597" w14:textId="77777777" w:rsidR="005B2466" w:rsidRDefault="005B2466" w:rsidP="005B246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LineTo</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hdc</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rect.right</w:t>
      </w:r>
      <w:proofErr w:type="spellEnd"/>
      <w:r>
        <w:rPr>
          <w:rFonts w:ascii="新宋体" w:eastAsia="新宋体" w:cs="新宋体"/>
          <w:color w:val="000000"/>
          <w:kern w:val="0"/>
          <w:sz w:val="19"/>
          <w:szCs w:val="19"/>
        </w:rPr>
        <w:t xml:space="preserve"> - 1, </w:t>
      </w:r>
      <w:proofErr w:type="spellStart"/>
      <w:r>
        <w:rPr>
          <w:rFonts w:ascii="新宋体" w:eastAsia="新宋体" w:cs="新宋体"/>
          <w:color w:val="000000"/>
          <w:kern w:val="0"/>
          <w:sz w:val="19"/>
          <w:szCs w:val="19"/>
        </w:rPr>
        <w:t>rect.bottom</w:t>
      </w:r>
      <w:proofErr w:type="spellEnd"/>
      <w:r>
        <w:rPr>
          <w:rFonts w:ascii="新宋体" w:eastAsia="新宋体" w:cs="新宋体"/>
          <w:color w:val="000000"/>
          <w:kern w:val="0"/>
          <w:sz w:val="19"/>
          <w:szCs w:val="19"/>
        </w:rPr>
        <w:t xml:space="preserve"> - 1);</w:t>
      </w:r>
    </w:p>
    <w:p w14:paraId="4E6E0F8D" w14:textId="77777777" w:rsidR="005B2466" w:rsidRDefault="005B2466" w:rsidP="005B246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LineTo</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hdc</w:t>
      </w:r>
      <w:proofErr w:type="spellEnd"/>
      <w:r>
        <w:rPr>
          <w:rFonts w:ascii="新宋体" w:eastAsia="新宋体" w:cs="新宋体"/>
          <w:color w:val="000000"/>
          <w:kern w:val="0"/>
          <w:sz w:val="19"/>
          <w:szCs w:val="19"/>
        </w:rPr>
        <w:t xml:space="preserve">, 0, </w:t>
      </w:r>
      <w:proofErr w:type="spellStart"/>
      <w:r>
        <w:rPr>
          <w:rFonts w:ascii="新宋体" w:eastAsia="新宋体" w:cs="新宋体"/>
          <w:color w:val="000000"/>
          <w:kern w:val="0"/>
          <w:sz w:val="19"/>
          <w:szCs w:val="19"/>
        </w:rPr>
        <w:t>rect.bottom</w:t>
      </w:r>
      <w:proofErr w:type="spellEnd"/>
      <w:r>
        <w:rPr>
          <w:rFonts w:ascii="新宋体" w:eastAsia="新宋体" w:cs="新宋体"/>
          <w:color w:val="000000"/>
          <w:kern w:val="0"/>
          <w:sz w:val="19"/>
          <w:szCs w:val="19"/>
        </w:rPr>
        <w:t xml:space="preserve"> - 1);</w:t>
      </w:r>
    </w:p>
    <w:p w14:paraId="6F576B10" w14:textId="77777777" w:rsidR="005B2466" w:rsidRDefault="005B2466" w:rsidP="005B246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SelectObject</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hdc</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GetStockObject</w:t>
      </w:r>
      <w:proofErr w:type="spellEnd"/>
      <w:r>
        <w:rPr>
          <w:rFonts w:ascii="新宋体" w:eastAsia="新宋体" w:cs="新宋体"/>
          <w:color w:val="000000"/>
          <w:kern w:val="0"/>
          <w:sz w:val="19"/>
          <w:szCs w:val="19"/>
        </w:rPr>
        <w:t>(</w:t>
      </w:r>
      <w:r>
        <w:rPr>
          <w:rFonts w:ascii="新宋体" w:eastAsia="新宋体" w:cs="新宋体"/>
          <w:color w:val="6F008A"/>
          <w:kern w:val="0"/>
          <w:sz w:val="19"/>
          <w:szCs w:val="19"/>
        </w:rPr>
        <w:t>BLACK_PEN</w:t>
      </w:r>
      <w:r>
        <w:rPr>
          <w:rFonts w:ascii="新宋体" w:eastAsia="新宋体" w:cs="新宋体"/>
          <w:color w:val="000000"/>
          <w:kern w:val="0"/>
          <w:sz w:val="19"/>
          <w:szCs w:val="19"/>
        </w:rPr>
        <w:t>));</w:t>
      </w:r>
    </w:p>
    <w:p w14:paraId="07B332A9" w14:textId="77777777" w:rsidR="005B2466" w:rsidRDefault="005B2466" w:rsidP="005B2466">
      <w:pPr>
        <w:autoSpaceDE w:val="0"/>
        <w:autoSpaceDN w:val="0"/>
        <w:adjustRightInd w:val="0"/>
        <w:jc w:val="left"/>
        <w:rPr>
          <w:rFonts w:ascii="新宋体" w:eastAsia="新宋体" w:cs="新宋体"/>
          <w:color w:val="000000"/>
          <w:kern w:val="0"/>
          <w:sz w:val="19"/>
          <w:szCs w:val="19"/>
        </w:rPr>
      </w:pPr>
    </w:p>
    <w:p w14:paraId="00AB3BF7" w14:textId="77777777" w:rsidR="005B2466" w:rsidRDefault="005B2466" w:rsidP="005B246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4428198B" w14:textId="77777777" w:rsidR="005B2466" w:rsidRDefault="005B2466" w:rsidP="005B2466">
      <w:pPr>
        <w:autoSpaceDE w:val="0"/>
        <w:autoSpaceDN w:val="0"/>
        <w:adjustRightInd w:val="0"/>
        <w:jc w:val="left"/>
        <w:rPr>
          <w:rFonts w:ascii="新宋体" w:eastAsia="新宋体" w:cs="新宋体"/>
          <w:color w:val="000000"/>
          <w:kern w:val="0"/>
          <w:sz w:val="19"/>
          <w:szCs w:val="19"/>
        </w:rPr>
      </w:pPr>
    </w:p>
    <w:p w14:paraId="5168C6C8" w14:textId="77777777" w:rsidR="005B2466" w:rsidRDefault="005B2466" w:rsidP="005B246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EndPaint</w:t>
      </w:r>
      <w:proofErr w:type="spellEnd"/>
      <w:r>
        <w:rPr>
          <w:rFonts w:ascii="新宋体" w:eastAsia="新宋体" w:cs="新宋体"/>
          <w:color w:val="000000"/>
          <w:kern w:val="0"/>
          <w:sz w:val="19"/>
          <w:szCs w:val="19"/>
        </w:rPr>
        <w:t>(</w:t>
      </w:r>
      <w:proofErr w:type="spellStart"/>
      <w:r>
        <w:rPr>
          <w:rFonts w:ascii="新宋体" w:eastAsia="新宋体" w:cs="新宋体"/>
          <w:color w:val="808080"/>
          <w:kern w:val="0"/>
          <w:sz w:val="19"/>
          <w:szCs w:val="19"/>
        </w:rPr>
        <w:t>hWnd</w:t>
      </w:r>
      <w:proofErr w:type="spellEnd"/>
      <w:r>
        <w:rPr>
          <w:rFonts w:ascii="新宋体" w:eastAsia="新宋体" w:cs="新宋体"/>
          <w:color w:val="000000"/>
          <w:kern w:val="0"/>
          <w:sz w:val="19"/>
          <w:szCs w:val="19"/>
        </w:rPr>
        <w:t>, &amp;</w:t>
      </w:r>
      <w:proofErr w:type="spellStart"/>
      <w:r>
        <w:rPr>
          <w:rFonts w:ascii="新宋体" w:eastAsia="新宋体" w:cs="新宋体"/>
          <w:color w:val="000000"/>
          <w:kern w:val="0"/>
          <w:sz w:val="19"/>
          <w:szCs w:val="19"/>
        </w:rPr>
        <w:t>ps</w:t>
      </w:r>
      <w:proofErr w:type="spellEnd"/>
      <w:r>
        <w:rPr>
          <w:rFonts w:ascii="新宋体" w:eastAsia="新宋体" w:cs="新宋体"/>
          <w:color w:val="000000"/>
          <w:kern w:val="0"/>
          <w:sz w:val="19"/>
          <w:szCs w:val="19"/>
        </w:rPr>
        <w:t>);</w:t>
      </w:r>
    </w:p>
    <w:p w14:paraId="369E2D5F" w14:textId="3B9ED16E" w:rsidR="005B2466" w:rsidRDefault="005B2466" w:rsidP="005B2466">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0;</w:t>
      </w:r>
    </w:p>
    <w:p w14:paraId="556B18E5" w14:textId="122F61CF" w:rsidR="00636824" w:rsidRDefault="00636824" w:rsidP="00CA62EE"/>
    <w:p w14:paraId="3EC7FE84" w14:textId="0B28403C" w:rsidR="004C32EE" w:rsidRDefault="004C32EE" w:rsidP="00CA62EE">
      <w:r>
        <w:rPr>
          <w:rFonts w:hint="eastAsia"/>
        </w:rPr>
        <w:t>父窗口显示</w:t>
      </w:r>
      <w:r>
        <w:rPr>
          <w:rFonts w:hint="eastAsia"/>
        </w:rPr>
        <w:t xml:space="preserve"> </w:t>
      </w:r>
      <w:r>
        <w:rPr>
          <w:rFonts w:hint="eastAsia"/>
        </w:rPr>
        <w:t>来自</w:t>
      </w:r>
      <w:r>
        <w:rPr>
          <w:rFonts w:hint="eastAsia"/>
        </w:rPr>
        <w:t xml:space="preserve"> </w:t>
      </w:r>
      <w:r>
        <w:rPr>
          <w:rFonts w:hint="eastAsia"/>
        </w:rPr>
        <w:t>子窗口点击的键值：</w:t>
      </w:r>
    </w:p>
    <w:p w14:paraId="517335B4" w14:textId="77777777" w:rsidR="004C32EE" w:rsidRDefault="004C32EE" w:rsidP="004C32E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WM_COMMAND</w:t>
      </w:r>
      <w:r>
        <w:rPr>
          <w:rFonts w:ascii="新宋体" w:eastAsia="新宋体" w:cs="新宋体"/>
          <w:color w:val="000000"/>
          <w:kern w:val="0"/>
          <w:sz w:val="19"/>
          <w:szCs w:val="19"/>
        </w:rPr>
        <w:t xml:space="preserve">:    </w:t>
      </w:r>
    </w:p>
    <w:p w14:paraId="4BE02AC8" w14:textId="77777777" w:rsidR="004C32EE" w:rsidRDefault="004C32EE" w:rsidP="004C32E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71D6262D" w14:textId="77777777" w:rsidR="004C32EE" w:rsidRDefault="004C32EE" w:rsidP="004C32E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子窗口被命中的通知消息，菜单、子窗口的消息接收</w:t>
      </w:r>
    </w:p>
    <w:p w14:paraId="3F837F4A" w14:textId="77777777" w:rsidR="004C32EE" w:rsidRDefault="004C32EE" w:rsidP="004C32E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当子窗口被命中时发送此消息通知主窗口，以便由主窗口确定是否命中另一个子窗口，</w:t>
      </w:r>
    </w:p>
    <w:p w14:paraId="32B705F0" w14:textId="77777777" w:rsidR="004C32EE" w:rsidRDefault="004C32EE" w:rsidP="004C32E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若是，则发送消息通知子窗口函数改变前一次被命中子窗口的状态，</w:t>
      </w:r>
    </w:p>
    <w:p w14:paraId="326B89AD" w14:textId="77777777" w:rsidR="004C32EE" w:rsidRDefault="004C32EE" w:rsidP="004C32E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LOWORD</w:t>
      </w:r>
      <w:r>
        <w:rPr>
          <w:rFonts w:ascii="新宋体" w:eastAsia="新宋体" w:cs="新宋体"/>
          <w:color w:val="000000"/>
          <w:kern w:val="0"/>
          <w:sz w:val="19"/>
          <w:szCs w:val="19"/>
        </w:rPr>
        <w:t>(</w:t>
      </w:r>
      <w:proofErr w:type="spellStart"/>
      <w:r>
        <w:rPr>
          <w:rFonts w:ascii="新宋体" w:eastAsia="新宋体" w:cs="新宋体"/>
          <w:color w:val="808080"/>
          <w:kern w:val="0"/>
          <w:sz w:val="19"/>
          <w:szCs w:val="19"/>
        </w:rPr>
        <w:t>wParam</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nChildWin_ID</w:t>
      </w:r>
      <w:proofErr w:type="spellEnd"/>
      <w:r>
        <w:rPr>
          <w:rFonts w:ascii="新宋体" w:eastAsia="新宋体" w:cs="新宋体"/>
          <w:color w:val="000000"/>
          <w:kern w:val="0"/>
          <w:sz w:val="19"/>
          <w:szCs w:val="19"/>
        </w:rPr>
        <w:t>)</w:t>
      </w:r>
    </w:p>
    <w:p w14:paraId="628D823E" w14:textId="77777777" w:rsidR="004C32EE" w:rsidRDefault="004C32EE" w:rsidP="004C32E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69CA80E7" w14:textId="77777777" w:rsidR="004C32EE" w:rsidRDefault="004C32EE" w:rsidP="004C32E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6F008A"/>
          <w:kern w:val="0"/>
          <w:sz w:val="19"/>
          <w:szCs w:val="19"/>
        </w:rPr>
        <w:t>SendMessage</w:t>
      </w:r>
      <w:proofErr w:type="spellEnd"/>
      <w:r>
        <w:rPr>
          <w:rFonts w:ascii="新宋体" w:eastAsia="新宋体" w:cs="新宋体"/>
          <w:color w:val="000000"/>
          <w:kern w:val="0"/>
          <w:sz w:val="19"/>
          <w:szCs w:val="19"/>
        </w:rPr>
        <w:t>((</w:t>
      </w:r>
      <w:r>
        <w:rPr>
          <w:rFonts w:ascii="新宋体" w:eastAsia="新宋体" w:cs="新宋体"/>
          <w:color w:val="2B91AF"/>
          <w:kern w:val="0"/>
          <w:sz w:val="19"/>
          <w:szCs w:val="19"/>
        </w:rPr>
        <w:t>HWND</w:t>
      </w:r>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hChildWnd</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nCol</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nRow</w:t>
      </w:r>
      <w:proofErr w:type="spellEnd"/>
      <w:r>
        <w:rPr>
          <w:rFonts w:ascii="新宋体" w:eastAsia="新宋体" w:cs="新宋体"/>
          <w:color w:val="000000"/>
          <w:kern w:val="0"/>
          <w:sz w:val="19"/>
          <w:szCs w:val="19"/>
        </w:rPr>
        <w:t xml:space="preserve">], </w:t>
      </w:r>
      <w:r>
        <w:rPr>
          <w:rFonts w:ascii="新宋体" w:eastAsia="新宋体" w:cs="新宋体"/>
          <w:color w:val="6F008A"/>
          <w:kern w:val="0"/>
          <w:sz w:val="19"/>
          <w:szCs w:val="19"/>
        </w:rPr>
        <w:t>WM_CHILDWIN</w:t>
      </w:r>
      <w:r>
        <w:rPr>
          <w:rFonts w:ascii="新宋体" w:eastAsia="新宋体" w:cs="新宋体"/>
          <w:color w:val="000000"/>
          <w:kern w:val="0"/>
          <w:sz w:val="19"/>
          <w:szCs w:val="19"/>
        </w:rPr>
        <w:t>, 0, 0L);</w:t>
      </w:r>
    </w:p>
    <w:p w14:paraId="18C00BD7" w14:textId="77777777" w:rsidR="004C32EE" w:rsidRDefault="004C32EE" w:rsidP="004C32EE">
      <w:pPr>
        <w:autoSpaceDE w:val="0"/>
        <w:autoSpaceDN w:val="0"/>
        <w:adjustRightInd w:val="0"/>
        <w:jc w:val="left"/>
        <w:rPr>
          <w:rFonts w:ascii="新宋体" w:eastAsia="新宋体" w:cs="新宋体"/>
          <w:color w:val="000000"/>
          <w:kern w:val="0"/>
          <w:sz w:val="19"/>
          <w:szCs w:val="19"/>
        </w:rPr>
      </w:pPr>
    </w:p>
    <w:p w14:paraId="1A92FC7E" w14:textId="77777777" w:rsidR="004C32EE" w:rsidRDefault="004C32EE" w:rsidP="004C32E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更新的被命中的子窗口</w:t>
      </w:r>
    </w:p>
    <w:p w14:paraId="13ED28E5" w14:textId="77777777" w:rsidR="004C32EE" w:rsidRDefault="004C32EE" w:rsidP="004C32E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nChildWin_ID</w:t>
      </w:r>
      <w:proofErr w:type="spellEnd"/>
      <w:r>
        <w:rPr>
          <w:rFonts w:ascii="新宋体" w:eastAsia="新宋体" w:cs="新宋体"/>
          <w:color w:val="000000"/>
          <w:kern w:val="0"/>
          <w:sz w:val="19"/>
          <w:szCs w:val="19"/>
        </w:rPr>
        <w:t xml:space="preserve"> = </w:t>
      </w:r>
      <w:r>
        <w:rPr>
          <w:rFonts w:ascii="新宋体" w:eastAsia="新宋体" w:cs="新宋体"/>
          <w:color w:val="6F008A"/>
          <w:kern w:val="0"/>
          <w:sz w:val="19"/>
          <w:szCs w:val="19"/>
        </w:rPr>
        <w:t>LOWORD</w:t>
      </w:r>
      <w:r>
        <w:rPr>
          <w:rFonts w:ascii="新宋体" w:eastAsia="新宋体" w:cs="新宋体"/>
          <w:color w:val="000000"/>
          <w:kern w:val="0"/>
          <w:sz w:val="19"/>
          <w:szCs w:val="19"/>
        </w:rPr>
        <w:t>(</w:t>
      </w:r>
      <w:proofErr w:type="spellStart"/>
      <w:r>
        <w:rPr>
          <w:rFonts w:ascii="新宋体" w:eastAsia="新宋体" w:cs="新宋体"/>
          <w:color w:val="808080"/>
          <w:kern w:val="0"/>
          <w:sz w:val="19"/>
          <w:szCs w:val="19"/>
        </w:rPr>
        <w:t>wParam</w:t>
      </w:r>
      <w:proofErr w:type="spellEnd"/>
      <w:r>
        <w:rPr>
          <w:rFonts w:ascii="新宋体" w:eastAsia="新宋体" w:cs="新宋体"/>
          <w:color w:val="000000"/>
          <w:kern w:val="0"/>
          <w:sz w:val="19"/>
          <w:szCs w:val="19"/>
        </w:rPr>
        <w:t>);</w:t>
      </w:r>
    </w:p>
    <w:p w14:paraId="0C4698BC" w14:textId="77777777" w:rsidR="004C32EE" w:rsidRDefault="004C32EE" w:rsidP="004C32E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nCol</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nChildWin_ID</w:t>
      </w:r>
      <w:proofErr w:type="spellEnd"/>
      <w:r>
        <w:rPr>
          <w:rFonts w:ascii="新宋体" w:eastAsia="新宋体" w:cs="新宋体"/>
          <w:color w:val="000000"/>
          <w:kern w:val="0"/>
          <w:sz w:val="19"/>
          <w:szCs w:val="19"/>
        </w:rPr>
        <w:t xml:space="preserve"> &gt;&gt; 3;</w:t>
      </w:r>
    </w:p>
    <w:p w14:paraId="0B5E18FA" w14:textId="77777777" w:rsidR="004C32EE" w:rsidRDefault="004C32EE" w:rsidP="004C32E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nRow</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nChildWin_ID</w:t>
      </w:r>
      <w:proofErr w:type="spellEnd"/>
      <w:r>
        <w:rPr>
          <w:rFonts w:ascii="新宋体" w:eastAsia="新宋体" w:cs="新宋体"/>
          <w:color w:val="000000"/>
          <w:kern w:val="0"/>
          <w:sz w:val="19"/>
          <w:szCs w:val="19"/>
        </w:rPr>
        <w:t xml:space="preserve"> &gt; 8) ? (</w:t>
      </w:r>
      <w:proofErr w:type="spellStart"/>
      <w:r>
        <w:rPr>
          <w:rFonts w:ascii="新宋体" w:eastAsia="新宋体" w:cs="新宋体"/>
          <w:color w:val="000000"/>
          <w:kern w:val="0"/>
          <w:sz w:val="19"/>
          <w:szCs w:val="19"/>
        </w:rPr>
        <w:t>nChildWin_ID</w:t>
      </w:r>
      <w:proofErr w:type="spellEnd"/>
      <w:r>
        <w:rPr>
          <w:rFonts w:ascii="新宋体" w:eastAsia="新宋体" w:cs="新宋体"/>
          <w:color w:val="000000"/>
          <w:kern w:val="0"/>
          <w:sz w:val="19"/>
          <w:szCs w:val="19"/>
        </w:rPr>
        <w:t xml:space="preserve"> % 8) : </w:t>
      </w:r>
      <w:proofErr w:type="spellStart"/>
      <w:r>
        <w:rPr>
          <w:rFonts w:ascii="新宋体" w:eastAsia="新宋体" w:cs="新宋体"/>
          <w:color w:val="000000"/>
          <w:kern w:val="0"/>
          <w:sz w:val="19"/>
          <w:szCs w:val="19"/>
        </w:rPr>
        <w:t>nChildWin_ID</w:t>
      </w:r>
      <w:proofErr w:type="spellEnd"/>
      <w:r>
        <w:rPr>
          <w:rFonts w:ascii="新宋体" w:eastAsia="新宋体" w:cs="新宋体"/>
          <w:color w:val="000000"/>
          <w:kern w:val="0"/>
          <w:sz w:val="19"/>
          <w:szCs w:val="19"/>
        </w:rPr>
        <w:t>;</w:t>
      </w:r>
    </w:p>
    <w:p w14:paraId="33F0D689" w14:textId="77777777" w:rsidR="004C32EE" w:rsidRDefault="004C32EE" w:rsidP="004C32E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39630396" w14:textId="77777777" w:rsidR="004C32EE" w:rsidRDefault="004C32EE" w:rsidP="004C32EE">
      <w:pPr>
        <w:autoSpaceDE w:val="0"/>
        <w:autoSpaceDN w:val="0"/>
        <w:adjustRightInd w:val="0"/>
        <w:jc w:val="left"/>
        <w:rPr>
          <w:rFonts w:ascii="新宋体" w:eastAsia="新宋体" w:cs="新宋体"/>
          <w:color w:val="000000"/>
          <w:kern w:val="0"/>
          <w:sz w:val="19"/>
          <w:szCs w:val="19"/>
        </w:rPr>
      </w:pPr>
    </w:p>
    <w:p w14:paraId="268D65B7" w14:textId="77777777" w:rsidR="004C32EE" w:rsidRDefault="004C32EE" w:rsidP="004C32E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key = </w:t>
      </w:r>
      <w:proofErr w:type="spellStart"/>
      <w:r>
        <w:rPr>
          <w:rFonts w:ascii="新宋体" w:eastAsia="新宋体" w:cs="新宋体"/>
          <w:color w:val="000000"/>
          <w:kern w:val="0"/>
          <w:sz w:val="19"/>
          <w:szCs w:val="19"/>
        </w:rPr>
        <w:t>nChildWin_ID</w:t>
      </w:r>
      <w:proofErr w:type="spellEnd"/>
      <w:r>
        <w:rPr>
          <w:rFonts w:ascii="新宋体" w:eastAsia="新宋体" w:cs="新宋体"/>
          <w:color w:val="000000"/>
          <w:kern w:val="0"/>
          <w:sz w:val="19"/>
          <w:szCs w:val="19"/>
        </w:rPr>
        <w:t xml:space="preserve"> + </w:t>
      </w:r>
      <w:r>
        <w:rPr>
          <w:rFonts w:ascii="新宋体" w:eastAsia="新宋体" w:cs="新宋体"/>
          <w:color w:val="A31515"/>
          <w:kern w:val="0"/>
          <w:sz w:val="19"/>
          <w:szCs w:val="19"/>
        </w:rPr>
        <w:t>'A'</w:t>
      </w:r>
      <w:r>
        <w:rPr>
          <w:rFonts w:ascii="新宋体" w:eastAsia="新宋体" w:cs="新宋体"/>
          <w:color w:val="000000"/>
          <w:kern w:val="0"/>
          <w:sz w:val="19"/>
          <w:szCs w:val="19"/>
        </w:rPr>
        <w:t>;</w:t>
      </w:r>
    </w:p>
    <w:p w14:paraId="1983D741" w14:textId="77777777" w:rsidR="004C32EE" w:rsidRDefault="004C32EE" w:rsidP="004C32E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gStrMinWIN</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key;</w:t>
      </w:r>
    </w:p>
    <w:p w14:paraId="71E58DCF" w14:textId="77777777" w:rsidR="004C32EE" w:rsidRDefault="004C32EE" w:rsidP="004C32EE">
      <w:pPr>
        <w:autoSpaceDE w:val="0"/>
        <w:autoSpaceDN w:val="0"/>
        <w:adjustRightInd w:val="0"/>
        <w:jc w:val="left"/>
        <w:rPr>
          <w:rFonts w:ascii="新宋体" w:eastAsia="新宋体" w:cs="新宋体"/>
          <w:color w:val="000000"/>
          <w:kern w:val="0"/>
          <w:sz w:val="19"/>
          <w:szCs w:val="19"/>
        </w:rPr>
      </w:pPr>
    </w:p>
    <w:p w14:paraId="0E7E3D0E" w14:textId="77777777" w:rsidR="004C32EE" w:rsidRDefault="004C32EE" w:rsidP="004C32E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0;</w:t>
      </w:r>
    </w:p>
    <w:p w14:paraId="1BF9097F" w14:textId="77777777" w:rsidR="004C32EE" w:rsidRDefault="004C32EE" w:rsidP="004C32E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&lt; </w:t>
      </w:r>
      <w:proofErr w:type="spellStart"/>
      <w:r>
        <w:rPr>
          <w:rFonts w:ascii="新宋体" w:eastAsia="新宋体" w:cs="新宋体"/>
          <w:color w:val="000000"/>
          <w:kern w:val="0"/>
          <w:sz w:val="19"/>
          <w:szCs w:val="19"/>
        </w:rPr>
        <w:t>gStrMinWIN.size</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3BEE0496" w14:textId="77777777" w:rsidR="004C32EE" w:rsidRDefault="004C32EE" w:rsidP="004C32E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3532B1DB" w14:textId="77777777" w:rsidR="004C32EE" w:rsidRDefault="004C32EE" w:rsidP="004C32E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szBuffer</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gStrMinWIN</w:t>
      </w:r>
      <w:proofErr w:type="spellEnd"/>
      <w:r>
        <w:rPr>
          <w:rFonts w:ascii="新宋体" w:eastAsia="新宋体" w:cs="新宋体"/>
          <w:color w:val="00808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8080"/>
          <w:kern w:val="0"/>
          <w:sz w:val="19"/>
          <w:szCs w:val="19"/>
        </w:rPr>
        <w:t>]</w:t>
      </w:r>
      <w:r>
        <w:rPr>
          <w:rFonts w:ascii="新宋体" w:eastAsia="新宋体" w:cs="新宋体"/>
          <w:color w:val="000000"/>
          <w:kern w:val="0"/>
          <w:sz w:val="19"/>
          <w:szCs w:val="19"/>
        </w:rPr>
        <w:t>;</w:t>
      </w:r>
    </w:p>
    <w:p w14:paraId="74DDDD58" w14:textId="77777777" w:rsidR="004C32EE" w:rsidRDefault="004C32EE" w:rsidP="004C32E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660A8C56" w14:textId="625B5025" w:rsidR="004C32EE" w:rsidRDefault="004C32EE" w:rsidP="004C32E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szBuffer</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w:t>
      </w:r>
      <w:r>
        <w:rPr>
          <w:rFonts w:ascii="新宋体" w:eastAsia="新宋体" w:cs="新宋体"/>
          <w:color w:val="A31515"/>
          <w:kern w:val="0"/>
          <w:sz w:val="19"/>
          <w:szCs w:val="19"/>
        </w:rPr>
        <w:t>'\0'</w:t>
      </w:r>
      <w:r>
        <w:rPr>
          <w:rFonts w:ascii="新宋体" w:eastAsia="新宋体" w:cs="新宋体"/>
          <w:color w:val="000000"/>
          <w:kern w:val="0"/>
          <w:sz w:val="19"/>
          <w:szCs w:val="19"/>
        </w:rPr>
        <w:t>;</w:t>
      </w:r>
    </w:p>
    <w:p w14:paraId="641E8DC8" w14:textId="77777777" w:rsidR="004C32EE" w:rsidRDefault="004C32EE" w:rsidP="004C32EE">
      <w:pPr>
        <w:autoSpaceDE w:val="0"/>
        <w:autoSpaceDN w:val="0"/>
        <w:adjustRightInd w:val="0"/>
        <w:jc w:val="left"/>
        <w:rPr>
          <w:rFonts w:ascii="新宋体" w:eastAsia="新宋体" w:cs="新宋体"/>
          <w:color w:val="000000"/>
          <w:kern w:val="0"/>
          <w:sz w:val="19"/>
          <w:szCs w:val="19"/>
        </w:rPr>
      </w:pPr>
    </w:p>
    <w:p w14:paraId="3DB6B987" w14:textId="77777777" w:rsidR="004C32EE" w:rsidRDefault="004C32EE" w:rsidP="004C32E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InvalidateRect</w:t>
      </w:r>
      <w:proofErr w:type="spellEnd"/>
      <w:r>
        <w:rPr>
          <w:rFonts w:ascii="新宋体" w:eastAsia="新宋体" w:cs="新宋体"/>
          <w:color w:val="000000"/>
          <w:kern w:val="0"/>
          <w:sz w:val="19"/>
          <w:szCs w:val="19"/>
        </w:rPr>
        <w:t>(</w:t>
      </w:r>
      <w:proofErr w:type="spellStart"/>
      <w:r>
        <w:rPr>
          <w:rFonts w:ascii="新宋体" w:eastAsia="新宋体" w:cs="新宋体"/>
          <w:color w:val="808080"/>
          <w:kern w:val="0"/>
          <w:sz w:val="19"/>
          <w:szCs w:val="19"/>
        </w:rPr>
        <w:t>hWnd</w:t>
      </w:r>
      <w:proofErr w:type="spellEnd"/>
      <w:r>
        <w:rPr>
          <w:rFonts w:ascii="新宋体" w:eastAsia="新宋体" w:cs="新宋体"/>
          <w:color w:val="000000"/>
          <w:kern w:val="0"/>
          <w:sz w:val="19"/>
          <w:szCs w:val="19"/>
        </w:rPr>
        <w:t xml:space="preserve">, </w:t>
      </w:r>
      <w:r>
        <w:rPr>
          <w:rFonts w:ascii="新宋体" w:eastAsia="新宋体" w:cs="新宋体"/>
          <w:color w:val="6F008A"/>
          <w:kern w:val="0"/>
          <w:sz w:val="19"/>
          <w:szCs w:val="19"/>
        </w:rPr>
        <w:t>NULL</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TRUE</w:t>
      </w:r>
      <w:r>
        <w:rPr>
          <w:rFonts w:ascii="新宋体" w:eastAsia="新宋体" w:cs="新宋体"/>
          <w:color w:val="000000"/>
          <w:kern w:val="0"/>
          <w:sz w:val="19"/>
          <w:szCs w:val="19"/>
        </w:rPr>
        <w:t>);</w:t>
      </w:r>
    </w:p>
    <w:p w14:paraId="25F8344E" w14:textId="77777777" w:rsidR="004C32EE" w:rsidRDefault="004C32EE" w:rsidP="004C32E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0;</w:t>
      </w:r>
    </w:p>
    <w:p w14:paraId="42BCF9CE" w14:textId="3DFB5A05" w:rsidR="004C32EE" w:rsidRDefault="004C32EE" w:rsidP="004C32EE">
      <w:r>
        <w:rPr>
          <w:rFonts w:ascii="新宋体" w:eastAsia="新宋体" w:cs="新宋体"/>
          <w:color w:val="000000"/>
          <w:kern w:val="0"/>
          <w:sz w:val="19"/>
          <w:szCs w:val="19"/>
        </w:rPr>
        <w:tab/>
        <w:t>}</w:t>
      </w:r>
    </w:p>
    <w:p w14:paraId="08A6FCCF" w14:textId="7F5EF397" w:rsidR="00441FD9" w:rsidRDefault="00D47B04" w:rsidP="00CA62EE">
      <w:r>
        <w:rPr>
          <w:rFonts w:hint="eastAsia"/>
        </w:rPr>
        <w:t>2</w:t>
      </w:r>
      <w:r>
        <w:rPr>
          <w:rFonts w:hint="eastAsia"/>
        </w:rPr>
        <w:t>、创建</w:t>
      </w:r>
      <w:r>
        <w:rPr>
          <w:rFonts w:hint="eastAsia"/>
        </w:rPr>
        <w:t>2</w:t>
      </w:r>
      <w:r>
        <w:t>6</w:t>
      </w:r>
      <w:r>
        <w:rPr>
          <w:rFonts w:hint="eastAsia"/>
        </w:rPr>
        <w:t>个</w:t>
      </w:r>
      <w:r>
        <w:rPr>
          <w:rFonts w:hint="eastAsia"/>
        </w:rPr>
        <w:t>push</w:t>
      </w:r>
      <w:r>
        <w:t xml:space="preserve"> </w:t>
      </w:r>
      <w:proofErr w:type="spellStart"/>
      <w:r>
        <w:rPr>
          <w:rFonts w:hint="eastAsia"/>
        </w:rPr>
        <w:t>botton</w:t>
      </w:r>
      <w:proofErr w:type="spellEnd"/>
      <w:r>
        <w:rPr>
          <w:rFonts w:hint="eastAsia"/>
        </w:rPr>
        <w:t>：</w:t>
      </w:r>
    </w:p>
    <w:p w14:paraId="0C1350CC" w14:textId="77777777" w:rsidR="00D47B04" w:rsidRDefault="00D47B04" w:rsidP="00D47B04">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cxChar</w:t>
      </w:r>
      <w:proofErr w:type="spellEnd"/>
      <w:r>
        <w:rPr>
          <w:rFonts w:ascii="新宋体" w:eastAsia="新宋体" w:cs="新宋体"/>
          <w:color w:val="000000"/>
          <w:kern w:val="0"/>
          <w:sz w:val="19"/>
          <w:szCs w:val="19"/>
        </w:rPr>
        <w:t xml:space="preserve"> = </w:t>
      </w:r>
      <w:r>
        <w:rPr>
          <w:rFonts w:ascii="新宋体" w:eastAsia="新宋体" w:cs="新宋体"/>
          <w:color w:val="6F008A"/>
          <w:kern w:val="0"/>
          <w:sz w:val="19"/>
          <w:szCs w:val="19"/>
        </w:rPr>
        <w:t>LOWORD</w:t>
      </w:r>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GetDialogBaseUnits</w:t>
      </w:r>
      <w:proofErr w:type="spellEnd"/>
      <w:r>
        <w:rPr>
          <w:rFonts w:ascii="新宋体" w:eastAsia="新宋体" w:cs="新宋体"/>
          <w:color w:val="000000"/>
          <w:kern w:val="0"/>
          <w:sz w:val="19"/>
          <w:szCs w:val="19"/>
        </w:rPr>
        <w:t>());</w:t>
      </w:r>
    </w:p>
    <w:p w14:paraId="5C0F5104" w14:textId="77777777" w:rsidR="00D47B04" w:rsidRDefault="00D47B04" w:rsidP="00D47B0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cyChar</w:t>
      </w:r>
      <w:proofErr w:type="spellEnd"/>
      <w:r>
        <w:rPr>
          <w:rFonts w:ascii="新宋体" w:eastAsia="新宋体" w:cs="新宋体"/>
          <w:color w:val="000000"/>
          <w:kern w:val="0"/>
          <w:sz w:val="19"/>
          <w:szCs w:val="19"/>
        </w:rPr>
        <w:t xml:space="preserve"> = </w:t>
      </w:r>
      <w:r>
        <w:rPr>
          <w:rFonts w:ascii="新宋体" w:eastAsia="新宋体" w:cs="新宋体"/>
          <w:color w:val="6F008A"/>
          <w:kern w:val="0"/>
          <w:sz w:val="19"/>
          <w:szCs w:val="19"/>
        </w:rPr>
        <w:t>HIWORD</w:t>
      </w:r>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GetDialogBaseUnits</w:t>
      </w:r>
      <w:proofErr w:type="spellEnd"/>
      <w:r>
        <w:rPr>
          <w:rFonts w:ascii="新宋体" w:eastAsia="新宋体" w:cs="新宋体"/>
          <w:color w:val="000000"/>
          <w:kern w:val="0"/>
          <w:sz w:val="19"/>
          <w:szCs w:val="19"/>
        </w:rPr>
        <w:t>());</w:t>
      </w:r>
    </w:p>
    <w:p w14:paraId="52A3E36E" w14:textId="77777777" w:rsidR="00D47B04" w:rsidRDefault="00D47B04" w:rsidP="00D47B04">
      <w:pPr>
        <w:autoSpaceDE w:val="0"/>
        <w:autoSpaceDN w:val="0"/>
        <w:adjustRightInd w:val="0"/>
        <w:jc w:val="left"/>
        <w:rPr>
          <w:rFonts w:ascii="新宋体" w:eastAsia="新宋体" w:cs="新宋体"/>
          <w:color w:val="000000"/>
          <w:kern w:val="0"/>
          <w:sz w:val="19"/>
          <w:szCs w:val="19"/>
        </w:rPr>
      </w:pPr>
    </w:p>
    <w:p w14:paraId="7458CD79" w14:textId="77777777" w:rsidR="00D47B04" w:rsidRDefault="00D47B04" w:rsidP="00D47B0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    </w:t>
      </w:r>
      <w:proofErr w:type="spellStart"/>
      <w:r>
        <w:rPr>
          <w:rFonts w:ascii="新宋体" w:eastAsia="新宋体" w:cs="新宋体"/>
          <w:color w:val="000000"/>
          <w:kern w:val="0"/>
          <w:sz w:val="19"/>
          <w:szCs w:val="19"/>
        </w:rPr>
        <w:t>cxChar</w:t>
      </w:r>
      <w:proofErr w:type="spellEnd"/>
      <w:r>
        <w:rPr>
          <w:rFonts w:ascii="新宋体" w:eastAsia="新宋体" w:cs="新宋体"/>
          <w:color w:val="000000"/>
          <w:kern w:val="0"/>
          <w:sz w:val="19"/>
          <w:szCs w:val="19"/>
        </w:rPr>
        <w:t xml:space="preserve"> *= 5;</w:t>
      </w:r>
    </w:p>
    <w:p w14:paraId="0DCF84FC" w14:textId="77777777" w:rsidR="00D47B04" w:rsidRDefault="00D47B04" w:rsidP="00D47B0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cyChar</w:t>
      </w:r>
      <w:proofErr w:type="spellEnd"/>
      <w:r>
        <w:rPr>
          <w:rFonts w:ascii="新宋体" w:eastAsia="新宋体" w:cs="新宋体"/>
          <w:color w:val="000000"/>
          <w:kern w:val="0"/>
          <w:sz w:val="19"/>
          <w:szCs w:val="19"/>
        </w:rPr>
        <w:t xml:space="preserve"> *= (5 * 0.618);</w:t>
      </w:r>
    </w:p>
    <w:p w14:paraId="6D2D6BEB" w14:textId="77777777" w:rsidR="00D47B04" w:rsidRDefault="00D47B04" w:rsidP="00D47B04">
      <w:pPr>
        <w:autoSpaceDE w:val="0"/>
        <w:autoSpaceDN w:val="0"/>
        <w:adjustRightInd w:val="0"/>
        <w:jc w:val="left"/>
        <w:rPr>
          <w:rFonts w:ascii="新宋体" w:eastAsia="新宋体" w:cs="新宋体"/>
          <w:color w:val="000000"/>
          <w:kern w:val="0"/>
          <w:sz w:val="19"/>
          <w:szCs w:val="19"/>
        </w:rPr>
      </w:pPr>
    </w:p>
    <w:p w14:paraId="0292154E" w14:textId="77777777" w:rsidR="00D47B04" w:rsidRDefault="00D47B04" w:rsidP="00D47B0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cnt</w:t>
      </w:r>
      <w:proofErr w:type="spellEnd"/>
      <w:r>
        <w:rPr>
          <w:rFonts w:ascii="新宋体" w:eastAsia="新宋体" w:cs="新宋体"/>
          <w:color w:val="000000"/>
          <w:kern w:val="0"/>
          <w:sz w:val="19"/>
          <w:szCs w:val="19"/>
        </w:rPr>
        <w:t xml:space="preserve"> = 0; </w:t>
      </w:r>
      <w:proofErr w:type="spellStart"/>
      <w:r>
        <w:rPr>
          <w:rFonts w:ascii="新宋体" w:eastAsia="新宋体" w:cs="新宋体"/>
          <w:color w:val="000000"/>
          <w:kern w:val="0"/>
          <w:sz w:val="19"/>
          <w:szCs w:val="19"/>
        </w:rPr>
        <w:t>cnt</w:t>
      </w:r>
      <w:proofErr w:type="spellEnd"/>
      <w:r>
        <w:rPr>
          <w:rFonts w:ascii="新宋体" w:eastAsia="新宋体" w:cs="新宋体"/>
          <w:color w:val="000000"/>
          <w:kern w:val="0"/>
          <w:sz w:val="19"/>
          <w:szCs w:val="19"/>
        </w:rPr>
        <w:t xml:space="preserve"> &lt; 26; </w:t>
      </w:r>
      <w:proofErr w:type="spellStart"/>
      <w:r>
        <w:rPr>
          <w:rFonts w:ascii="新宋体" w:eastAsia="新宋体" w:cs="新宋体"/>
          <w:color w:val="000000"/>
          <w:kern w:val="0"/>
          <w:sz w:val="19"/>
          <w:szCs w:val="19"/>
        </w:rPr>
        <w:t>cnt</w:t>
      </w:r>
      <w:proofErr w:type="spellEnd"/>
      <w:r>
        <w:rPr>
          <w:rFonts w:ascii="新宋体" w:eastAsia="新宋体" w:cs="新宋体"/>
          <w:color w:val="000000"/>
          <w:kern w:val="0"/>
          <w:sz w:val="19"/>
          <w:szCs w:val="19"/>
        </w:rPr>
        <w:t>++)</w:t>
      </w:r>
    </w:p>
    <w:p w14:paraId="3947F96C" w14:textId="77777777" w:rsidR="00D47B04" w:rsidRDefault="00D47B04" w:rsidP="00D47B0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193884E6" w14:textId="77777777" w:rsidR="00D47B04" w:rsidRDefault="00D47B04" w:rsidP="00D47B0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x, y;</w:t>
      </w:r>
    </w:p>
    <w:p w14:paraId="284F1BCF" w14:textId="77777777" w:rsidR="00D47B04" w:rsidRDefault="00D47B04" w:rsidP="00D47B0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x = </w:t>
      </w:r>
      <w:proofErr w:type="spellStart"/>
      <w:r>
        <w:rPr>
          <w:rFonts w:ascii="新宋体" w:eastAsia="新宋体" w:cs="新宋体"/>
          <w:color w:val="000000"/>
          <w:kern w:val="0"/>
          <w:sz w:val="19"/>
          <w:szCs w:val="19"/>
        </w:rPr>
        <w:t>cxChar</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cnt</w:t>
      </w:r>
      <w:proofErr w:type="spellEnd"/>
      <w:r>
        <w:rPr>
          <w:rFonts w:ascii="新宋体" w:eastAsia="新宋体" w:cs="新宋体"/>
          <w:color w:val="000000"/>
          <w:kern w:val="0"/>
          <w:sz w:val="19"/>
          <w:szCs w:val="19"/>
        </w:rPr>
        <w:t xml:space="preserve"> % 13);</w:t>
      </w:r>
    </w:p>
    <w:p w14:paraId="7DEAAD23" w14:textId="77777777" w:rsidR="00D47B04" w:rsidRDefault="00D47B04" w:rsidP="00D47B0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y = </w:t>
      </w:r>
      <w:proofErr w:type="spellStart"/>
      <w:r>
        <w:rPr>
          <w:rFonts w:ascii="新宋体" w:eastAsia="新宋体" w:cs="新宋体"/>
          <w:color w:val="000000"/>
          <w:kern w:val="0"/>
          <w:sz w:val="19"/>
          <w:szCs w:val="19"/>
        </w:rPr>
        <w:t>cyChar</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cnt</w:t>
      </w:r>
      <w:proofErr w:type="spellEnd"/>
      <w:r>
        <w:rPr>
          <w:rFonts w:ascii="新宋体" w:eastAsia="新宋体" w:cs="新宋体"/>
          <w:color w:val="000000"/>
          <w:kern w:val="0"/>
          <w:sz w:val="19"/>
          <w:szCs w:val="19"/>
        </w:rPr>
        <w:t xml:space="preserve"> / 13);</w:t>
      </w:r>
    </w:p>
    <w:p w14:paraId="2F0108DC" w14:textId="77777777" w:rsidR="00D47B04" w:rsidRDefault="00D47B04" w:rsidP="00D47B0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hWndButton</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6F008A"/>
          <w:kern w:val="0"/>
          <w:sz w:val="19"/>
          <w:szCs w:val="19"/>
        </w:rPr>
        <w:t>CreateWindow</w:t>
      </w:r>
      <w:proofErr w:type="spellEnd"/>
      <w:r>
        <w:rPr>
          <w:rFonts w:ascii="新宋体" w:eastAsia="新宋体" w:cs="新宋体"/>
          <w:color w:val="000000"/>
          <w:kern w:val="0"/>
          <w:sz w:val="19"/>
          <w:szCs w:val="19"/>
        </w:rPr>
        <w:t>(</w:t>
      </w:r>
      <w:r>
        <w:rPr>
          <w:rFonts w:ascii="新宋体" w:eastAsia="新宋体" w:cs="新宋体"/>
          <w:color w:val="6F008A"/>
          <w:kern w:val="0"/>
          <w:sz w:val="19"/>
          <w:szCs w:val="19"/>
        </w:rPr>
        <w:t>TEXT</w:t>
      </w:r>
      <w:r>
        <w:rPr>
          <w:rFonts w:ascii="新宋体" w:eastAsia="新宋体" w:cs="新宋体"/>
          <w:color w:val="000000"/>
          <w:kern w:val="0"/>
          <w:sz w:val="19"/>
          <w:szCs w:val="19"/>
        </w:rPr>
        <w:t>(</w:t>
      </w:r>
      <w:r>
        <w:rPr>
          <w:rFonts w:ascii="新宋体" w:eastAsia="新宋体" w:cs="新宋体"/>
          <w:color w:val="A31515"/>
          <w:kern w:val="0"/>
          <w:sz w:val="19"/>
          <w:szCs w:val="19"/>
        </w:rPr>
        <w:t>"button"</w:t>
      </w:r>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窗口类名</w:t>
      </w:r>
      <w:r>
        <w:rPr>
          <w:rFonts w:ascii="新宋体" w:eastAsia="新宋体" w:cs="新宋体"/>
          <w:color w:val="008000"/>
          <w:kern w:val="0"/>
          <w:sz w:val="19"/>
          <w:szCs w:val="19"/>
        </w:rPr>
        <w:tab/>
      </w:r>
      <w:r>
        <w:rPr>
          <w:rFonts w:ascii="新宋体" w:eastAsia="新宋体" w:cs="新宋体"/>
          <w:color w:val="008000"/>
          <w:kern w:val="0"/>
          <w:sz w:val="19"/>
          <w:szCs w:val="19"/>
        </w:rPr>
        <w:tab/>
      </w:r>
    </w:p>
    <w:p w14:paraId="55BD9E30" w14:textId="77777777" w:rsidR="00D47B04" w:rsidRDefault="00D47B04" w:rsidP="00D47B0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ButtonName</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cnt</w:t>
      </w:r>
      <w:proofErr w:type="spellEnd"/>
      <w:r>
        <w:rPr>
          <w:rFonts w:ascii="新宋体" w:eastAsia="新宋体" w:cs="新宋体"/>
          <w:color w:val="000000"/>
          <w:kern w:val="0"/>
          <w:sz w:val="19"/>
          <w:szCs w:val="19"/>
        </w:rPr>
        <w:t>],</w:t>
      </w:r>
    </w:p>
    <w:p w14:paraId="666A6F1A" w14:textId="77777777" w:rsidR="00D47B04" w:rsidRDefault="00D47B04" w:rsidP="00D47B0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6F008A"/>
          <w:kern w:val="0"/>
          <w:sz w:val="19"/>
          <w:szCs w:val="19"/>
        </w:rPr>
        <w:t>WS_CHILD</w:t>
      </w:r>
      <w:r>
        <w:rPr>
          <w:rFonts w:ascii="新宋体" w:eastAsia="新宋体" w:cs="新宋体"/>
          <w:color w:val="000000"/>
          <w:kern w:val="0"/>
          <w:sz w:val="19"/>
          <w:szCs w:val="19"/>
        </w:rPr>
        <w:t xml:space="preserve"> | </w:t>
      </w:r>
      <w:r>
        <w:rPr>
          <w:rFonts w:ascii="新宋体" w:eastAsia="新宋体" w:cs="新宋体"/>
          <w:color w:val="6F008A"/>
          <w:kern w:val="0"/>
          <w:sz w:val="19"/>
          <w:szCs w:val="19"/>
        </w:rPr>
        <w:t>WS_VISIBLE</w:t>
      </w:r>
      <w:r>
        <w:rPr>
          <w:rFonts w:ascii="新宋体" w:eastAsia="新宋体" w:cs="新宋体"/>
          <w:color w:val="000000"/>
          <w:kern w:val="0"/>
          <w:sz w:val="19"/>
          <w:szCs w:val="19"/>
        </w:rPr>
        <w:t xml:space="preserve"> | </w:t>
      </w:r>
      <w:r>
        <w:rPr>
          <w:rFonts w:ascii="新宋体" w:eastAsia="新宋体" w:cs="新宋体"/>
          <w:color w:val="6F008A"/>
          <w:kern w:val="0"/>
          <w:sz w:val="19"/>
          <w:szCs w:val="19"/>
        </w:rPr>
        <w:t>BS_PUSHBUTTON</w:t>
      </w:r>
      <w:r>
        <w:rPr>
          <w:rFonts w:ascii="新宋体" w:eastAsia="新宋体" w:cs="新宋体"/>
          <w:color w:val="000000"/>
          <w:kern w:val="0"/>
          <w:sz w:val="19"/>
          <w:szCs w:val="19"/>
        </w:rPr>
        <w:t>,</w:t>
      </w:r>
    </w:p>
    <w:p w14:paraId="1C352638" w14:textId="77777777" w:rsidR="00D47B04" w:rsidRDefault="00D47B04" w:rsidP="00D47B0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x, y, </w:t>
      </w:r>
      <w:proofErr w:type="spellStart"/>
      <w:r>
        <w:rPr>
          <w:rFonts w:ascii="新宋体" w:eastAsia="新宋体" w:cs="新宋体"/>
          <w:color w:val="000000"/>
          <w:kern w:val="0"/>
          <w:sz w:val="19"/>
          <w:szCs w:val="19"/>
        </w:rPr>
        <w:t>cxChar</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cyChar</w:t>
      </w:r>
      <w:proofErr w:type="spellEnd"/>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proofErr w:type="spellStart"/>
      <w:r>
        <w:rPr>
          <w:rFonts w:ascii="新宋体" w:eastAsia="新宋体" w:cs="新宋体"/>
          <w:color w:val="008000"/>
          <w:kern w:val="0"/>
          <w:sz w:val="19"/>
          <w:szCs w:val="19"/>
        </w:rPr>
        <w:t>x,y</w:t>
      </w:r>
      <w:proofErr w:type="spellEnd"/>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坐标；</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宽度、高度；</w:t>
      </w:r>
    </w:p>
    <w:p w14:paraId="3E07E9CB" w14:textId="77777777" w:rsidR="00D47B04" w:rsidRDefault="00D47B04" w:rsidP="00D47B0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808080"/>
          <w:kern w:val="0"/>
          <w:sz w:val="19"/>
          <w:szCs w:val="19"/>
        </w:rPr>
        <w:t>hWnd</w:t>
      </w:r>
      <w:proofErr w:type="spellEnd"/>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父窗口句柄</w:t>
      </w:r>
    </w:p>
    <w:p w14:paraId="50A0D41B" w14:textId="77777777" w:rsidR="00D47B04" w:rsidRDefault="00D47B04" w:rsidP="00D47B0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r>
        <w:rPr>
          <w:rFonts w:ascii="新宋体" w:eastAsia="新宋体" w:cs="新宋体"/>
          <w:color w:val="2B91AF"/>
          <w:kern w:val="0"/>
          <w:sz w:val="19"/>
          <w:szCs w:val="19"/>
        </w:rPr>
        <w:t>HMENU</w:t>
      </w:r>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cnt</w:t>
      </w:r>
      <w:proofErr w:type="spellEnd"/>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编辑控件子窗口标识</w:t>
      </w:r>
    </w:p>
    <w:p w14:paraId="44F5F4F6" w14:textId="77777777" w:rsidR="00D47B04" w:rsidRDefault="00D47B04" w:rsidP="00D47B0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r>
        <w:rPr>
          <w:rFonts w:ascii="新宋体" w:eastAsia="新宋体" w:cs="新宋体"/>
          <w:color w:val="2B91AF"/>
          <w:kern w:val="0"/>
          <w:sz w:val="19"/>
          <w:szCs w:val="19"/>
        </w:rPr>
        <w:t>HINSTANCE</w:t>
      </w:r>
      <w:r>
        <w:rPr>
          <w:rFonts w:ascii="新宋体" w:eastAsia="新宋体" w:cs="新宋体"/>
          <w:color w:val="000000"/>
          <w:kern w:val="0"/>
          <w:sz w:val="19"/>
          <w:szCs w:val="19"/>
        </w:rPr>
        <w:t>)</w:t>
      </w:r>
      <w:proofErr w:type="spellStart"/>
      <w:r>
        <w:rPr>
          <w:rFonts w:ascii="新宋体" w:eastAsia="新宋体" w:cs="新宋体"/>
          <w:color w:val="6F008A"/>
          <w:kern w:val="0"/>
          <w:sz w:val="19"/>
          <w:szCs w:val="19"/>
        </w:rPr>
        <w:t>GetWindowLong</w:t>
      </w:r>
      <w:proofErr w:type="spellEnd"/>
      <w:r>
        <w:rPr>
          <w:rFonts w:ascii="新宋体" w:eastAsia="新宋体" w:cs="新宋体"/>
          <w:color w:val="000000"/>
          <w:kern w:val="0"/>
          <w:sz w:val="19"/>
          <w:szCs w:val="19"/>
        </w:rPr>
        <w:t>(</w:t>
      </w:r>
      <w:proofErr w:type="spellStart"/>
      <w:r>
        <w:rPr>
          <w:rFonts w:ascii="新宋体" w:eastAsia="新宋体" w:cs="新宋体"/>
          <w:color w:val="808080"/>
          <w:kern w:val="0"/>
          <w:sz w:val="19"/>
          <w:szCs w:val="19"/>
        </w:rPr>
        <w:t>hWnd</w:t>
      </w:r>
      <w:proofErr w:type="spellEnd"/>
      <w:r>
        <w:rPr>
          <w:rFonts w:ascii="新宋体" w:eastAsia="新宋体" w:cs="新宋体"/>
          <w:color w:val="000000"/>
          <w:kern w:val="0"/>
          <w:sz w:val="19"/>
          <w:szCs w:val="19"/>
        </w:rPr>
        <w:t xml:space="preserve">, </w:t>
      </w:r>
      <w:r>
        <w:rPr>
          <w:rFonts w:ascii="新宋体" w:eastAsia="新宋体" w:cs="新宋体"/>
          <w:color w:val="6F008A"/>
          <w:kern w:val="0"/>
          <w:sz w:val="19"/>
          <w:szCs w:val="19"/>
        </w:rPr>
        <w:t>GWL_HINSTANCE</w:t>
      </w:r>
      <w:r>
        <w:rPr>
          <w:rFonts w:ascii="新宋体" w:eastAsia="新宋体" w:cs="新宋体"/>
          <w:color w:val="000000"/>
          <w:kern w:val="0"/>
          <w:sz w:val="19"/>
          <w:szCs w:val="19"/>
        </w:rPr>
        <w:t>),</w:t>
      </w:r>
    </w:p>
    <w:p w14:paraId="2AC36373" w14:textId="77777777" w:rsidR="00D47B04" w:rsidRDefault="00D47B04" w:rsidP="00D47B0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6F008A"/>
          <w:kern w:val="0"/>
          <w:sz w:val="19"/>
          <w:szCs w:val="19"/>
        </w:rPr>
        <w:t>NULL</w:t>
      </w:r>
      <w:r>
        <w:rPr>
          <w:rFonts w:ascii="新宋体" w:eastAsia="新宋体" w:cs="新宋体"/>
          <w:color w:val="000000"/>
          <w:kern w:val="0"/>
          <w:sz w:val="19"/>
          <w:szCs w:val="19"/>
        </w:rPr>
        <w:t>);</w:t>
      </w:r>
    </w:p>
    <w:p w14:paraId="24CB03B4" w14:textId="77777777" w:rsidR="00D47B04" w:rsidRDefault="00D47B04" w:rsidP="00D47B0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78B3D2A0" w14:textId="7CAAE430" w:rsidR="00D47B04" w:rsidRDefault="00D47B04" w:rsidP="00CA62EE"/>
    <w:p w14:paraId="4300FA53" w14:textId="46319E81" w:rsidR="00D6564C" w:rsidRDefault="00D6564C" w:rsidP="00CA62EE">
      <w:r>
        <w:rPr>
          <w:rFonts w:hint="eastAsia"/>
        </w:rPr>
        <w:t>按键响应：</w:t>
      </w:r>
    </w:p>
    <w:p w14:paraId="7E379714" w14:textId="77777777" w:rsidR="00D6564C" w:rsidRDefault="00D6564C" w:rsidP="00D6564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WORD</w:t>
      </w:r>
      <w:r>
        <w:rPr>
          <w:rFonts w:ascii="新宋体" w:eastAsia="新宋体" w:cs="新宋体"/>
          <w:color w:val="000000"/>
          <w:kern w:val="0"/>
          <w:sz w:val="19"/>
          <w:szCs w:val="19"/>
        </w:rPr>
        <w:t xml:space="preserve"> key;</w:t>
      </w:r>
    </w:p>
    <w:p w14:paraId="35ABE602" w14:textId="77777777" w:rsidR="00D6564C" w:rsidRDefault="00D6564C" w:rsidP="00D6564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key = </w:t>
      </w:r>
      <w:r>
        <w:rPr>
          <w:rFonts w:ascii="新宋体" w:eastAsia="新宋体" w:cs="新宋体"/>
          <w:color w:val="6F008A"/>
          <w:kern w:val="0"/>
          <w:sz w:val="19"/>
          <w:szCs w:val="19"/>
        </w:rPr>
        <w:t>LOWORD</w:t>
      </w:r>
      <w:r>
        <w:rPr>
          <w:rFonts w:ascii="新宋体" w:eastAsia="新宋体" w:cs="新宋体"/>
          <w:color w:val="000000"/>
          <w:kern w:val="0"/>
          <w:sz w:val="19"/>
          <w:szCs w:val="19"/>
        </w:rPr>
        <w:t>(</w:t>
      </w:r>
      <w:proofErr w:type="spellStart"/>
      <w:r>
        <w:rPr>
          <w:rFonts w:ascii="新宋体" w:eastAsia="新宋体" w:cs="新宋体"/>
          <w:color w:val="808080"/>
          <w:kern w:val="0"/>
          <w:sz w:val="19"/>
          <w:szCs w:val="19"/>
        </w:rPr>
        <w:t>wParam</w:t>
      </w:r>
      <w:proofErr w:type="spellEnd"/>
      <w:r>
        <w:rPr>
          <w:rFonts w:ascii="新宋体" w:eastAsia="新宋体" w:cs="新宋体"/>
          <w:color w:val="000000"/>
          <w:kern w:val="0"/>
          <w:sz w:val="19"/>
          <w:szCs w:val="19"/>
        </w:rPr>
        <w:t xml:space="preserve">) + </w:t>
      </w:r>
      <w:r>
        <w:rPr>
          <w:rFonts w:ascii="新宋体" w:eastAsia="新宋体" w:cs="新宋体"/>
          <w:color w:val="A31515"/>
          <w:kern w:val="0"/>
          <w:sz w:val="19"/>
          <w:szCs w:val="19"/>
        </w:rPr>
        <w:t>'a'</w:t>
      </w:r>
      <w:r>
        <w:rPr>
          <w:rFonts w:ascii="新宋体" w:eastAsia="新宋体" w:cs="新宋体"/>
          <w:color w:val="000000"/>
          <w:kern w:val="0"/>
          <w:sz w:val="19"/>
          <w:szCs w:val="19"/>
        </w:rPr>
        <w:t>;</w:t>
      </w:r>
    </w:p>
    <w:p w14:paraId="1EA3AB6D" w14:textId="77777777" w:rsidR="00D6564C" w:rsidRDefault="00D6564C" w:rsidP="00D6564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index = </w:t>
      </w:r>
      <w:proofErr w:type="spellStart"/>
      <w:r>
        <w:rPr>
          <w:rFonts w:ascii="新宋体" w:eastAsia="新宋体" w:cs="新宋体"/>
          <w:color w:val="6F008A"/>
          <w:kern w:val="0"/>
          <w:sz w:val="19"/>
          <w:szCs w:val="19"/>
        </w:rPr>
        <w:t>lstrlen</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szBuffer</w:t>
      </w:r>
      <w:proofErr w:type="spellEnd"/>
      <w:r>
        <w:rPr>
          <w:rFonts w:ascii="新宋体" w:eastAsia="新宋体" w:cs="新宋体"/>
          <w:color w:val="000000"/>
          <w:kern w:val="0"/>
          <w:sz w:val="19"/>
          <w:szCs w:val="19"/>
        </w:rPr>
        <w:t>);</w:t>
      </w:r>
    </w:p>
    <w:p w14:paraId="07F44021" w14:textId="77777777" w:rsidR="00D6564C" w:rsidRDefault="00D6564C" w:rsidP="00D6564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szBuffer</w:t>
      </w:r>
      <w:proofErr w:type="spellEnd"/>
      <w:r>
        <w:rPr>
          <w:rFonts w:ascii="新宋体" w:eastAsia="新宋体" w:cs="新宋体"/>
          <w:color w:val="000000"/>
          <w:kern w:val="0"/>
          <w:sz w:val="19"/>
          <w:szCs w:val="19"/>
        </w:rPr>
        <w:t>[index] = key;</w:t>
      </w:r>
    </w:p>
    <w:p w14:paraId="404CE910" w14:textId="77777777" w:rsidR="00D6564C" w:rsidRDefault="00D6564C" w:rsidP="00D6564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szBuffer</w:t>
      </w:r>
      <w:proofErr w:type="spellEnd"/>
      <w:r>
        <w:rPr>
          <w:rFonts w:ascii="新宋体" w:eastAsia="新宋体" w:cs="新宋体"/>
          <w:color w:val="000000"/>
          <w:kern w:val="0"/>
          <w:sz w:val="19"/>
          <w:szCs w:val="19"/>
        </w:rPr>
        <w:t xml:space="preserve">[index + 1] = </w:t>
      </w:r>
      <w:r>
        <w:rPr>
          <w:rFonts w:ascii="新宋体" w:eastAsia="新宋体" w:cs="新宋体"/>
          <w:color w:val="A31515"/>
          <w:kern w:val="0"/>
          <w:sz w:val="19"/>
          <w:szCs w:val="19"/>
        </w:rPr>
        <w:t>'\0'</w:t>
      </w:r>
      <w:r>
        <w:rPr>
          <w:rFonts w:ascii="新宋体" w:eastAsia="新宋体" w:cs="新宋体"/>
          <w:color w:val="000000"/>
          <w:kern w:val="0"/>
          <w:sz w:val="19"/>
          <w:szCs w:val="19"/>
        </w:rPr>
        <w:t>;</w:t>
      </w:r>
    </w:p>
    <w:p w14:paraId="6195D1B1" w14:textId="77777777" w:rsidR="00D6564C" w:rsidRDefault="00D6564C" w:rsidP="00D6564C">
      <w:pPr>
        <w:autoSpaceDE w:val="0"/>
        <w:autoSpaceDN w:val="0"/>
        <w:adjustRightInd w:val="0"/>
        <w:jc w:val="left"/>
        <w:rPr>
          <w:rFonts w:ascii="新宋体" w:eastAsia="新宋体" w:cs="新宋体"/>
          <w:color w:val="000000"/>
          <w:kern w:val="0"/>
          <w:sz w:val="19"/>
          <w:szCs w:val="19"/>
        </w:rPr>
      </w:pPr>
    </w:p>
    <w:p w14:paraId="4B9A6D0F" w14:textId="77777777" w:rsidR="00D6564C" w:rsidRDefault="00D6564C" w:rsidP="00D6564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ScrollWindow</w:t>
      </w:r>
      <w:proofErr w:type="spellEnd"/>
      <w:r>
        <w:rPr>
          <w:rFonts w:ascii="新宋体" w:eastAsia="新宋体" w:cs="新宋体"/>
          <w:color w:val="000000"/>
          <w:kern w:val="0"/>
          <w:sz w:val="19"/>
          <w:szCs w:val="19"/>
        </w:rPr>
        <w:t>(</w:t>
      </w:r>
      <w:proofErr w:type="spellStart"/>
      <w:r>
        <w:rPr>
          <w:rFonts w:ascii="新宋体" w:eastAsia="新宋体" w:cs="新宋体"/>
          <w:color w:val="808080"/>
          <w:kern w:val="0"/>
          <w:sz w:val="19"/>
          <w:szCs w:val="19"/>
        </w:rPr>
        <w:t>hWnd</w:t>
      </w:r>
      <w:proofErr w:type="spellEnd"/>
      <w:r>
        <w:rPr>
          <w:rFonts w:ascii="新宋体" w:eastAsia="新宋体" w:cs="新宋体"/>
          <w:color w:val="000000"/>
          <w:kern w:val="0"/>
          <w:sz w:val="19"/>
          <w:szCs w:val="19"/>
        </w:rPr>
        <w:t>, 0, -</w:t>
      </w:r>
      <w:proofErr w:type="spellStart"/>
      <w:r>
        <w:rPr>
          <w:rFonts w:ascii="新宋体" w:eastAsia="新宋体" w:cs="新宋体"/>
          <w:color w:val="000000"/>
          <w:kern w:val="0"/>
          <w:sz w:val="19"/>
          <w:szCs w:val="19"/>
        </w:rPr>
        <w:t>cyChar</w:t>
      </w:r>
      <w:proofErr w:type="spellEnd"/>
      <w:r>
        <w:rPr>
          <w:rFonts w:ascii="新宋体" w:eastAsia="新宋体" w:cs="新宋体"/>
          <w:color w:val="000000"/>
          <w:kern w:val="0"/>
          <w:sz w:val="19"/>
          <w:szCs w:val="19"/>
        </w:rPr>
        <w:t>, &amp;rect1, &amp;rect1);</w:t>
      </w:r>
    </w:p>
    <w:p w14:paraId="7E56B8A7" w14:textId="77777777" w:rsidR="00D6564C" w:rsidRDefault="00D6564C" w:rsidP="00D6564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hdc</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GetDC</w:t>
      </w:r>
      <w:proofErr w:type="spellEnd"/>
      <w:r>
        <w:rPr>
          <w:rFonts w:ascii="新宋体" w:eastAsia="新宋体" w:cs="新宋体"/>
          <w:color w:val="000000"/>
          <w:kern w:val="0"/>
          <w:sz w:val="19"/>
          <w:szCs w:val="19"/>
        </w:rPr>
        <w:t>(</w:t>
      </w:r>
      <w:proofErr w:type="spellStart"/>
      <w:r>
        <w:rPr>
          <w:rFonts w:ascii="新宋体" w:eastAsia="新宋体" w:cs="新宋体"/>
          <w:color w:val="808080"/>
          <w:kern w:val="0"/>
          <w:sz w:val="19"/>
          <w:szCs w:val="19"/>
        </w:rPr>
        <w:t>hWnd</w:t>
      </w:r>
      <w:proofErr w:type="spellEnd"/>
      <w:r>
        <w:rPr>
          <w:rFonts w:ascii="新宋体" w:eastAsia="新宋体" w:cs="新宋体"/>
          <w:color w:val="000000"/>
          <w:kern w:val="0"/>
          <w:sz w:val="19"/>
          <w:szCs w:val="19"/>
        </w:rPr>
        <w:t>);</w:t>
      </w:r>
    </w:p>
    <w:p w14:paraId="5FF6E78F" w14:textId="77777777" w:rsidR="00D6564C" w:rsidRDefault="00D6564C" w:rsidP="00D6564C">
      <w:pPr>
        <w:autoSpaceDE w:val="0"/>
        <w:autoSpaceDN w:val="0"/>
        <w:adjustRightInd w:val="0"/>
        <w:jc w:val="left"/>
        <w:rPr>
          <w:rFonts w:ascii="新宋体" w:eastAsia="新宋体" w:cs="新宋体"/>
          <w:color w:val="000000"/>
          <w:kern w:val="0"/>
          <w:sz w:val="19"/>
          <w:szCs w:val="19"/>
        </w:rPr>
      </w:pPr>
    </w:p>
    <w:p w14:paraId="1E1E53C2" w14:textId="77777777" w:rsidR="00D6564C" w:rsidRDefault="00D6564C" w:rsidP="00D6564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SelectObject</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hdc</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GetStockObject</w:t>
      </w:r>
      <w:proofErr w:type="spellEnd"/>
      <w:r>
        <w:rPr>
          <w:rFonts w:ascii="新宋体" w:eastAsia="新宋体" w:cs="新宋体"/>
          <w:color w:val="000000"/>
          <w:kern w:val="0"/>
          <w:sz w:val="19"/>
          <w:szCs w:val="19"/>
        </w:rPr>
        <w:t>(</w:t>
      </w:r>
      <w:r>
        <w:rPr>
          <w:rFonts w:ascii="新宋体" w:eastAsia="新宋体" w:cs="新宋体"/>
          <w:color w:val="6F008A"/>
          <w:kern w:val="0"/>
          <w:sz w:val="19"/>
          <w:szCs w:val="19"/>
        </w:rPr>
        <w:t>SYSTEM_FIXED_FONT</w:t>
      </w:r>
      <w:r>
        <w:rPr>
          <w:rFonts w:ascii="新宋体" w:eastAsia="新宋体" w:cs="新宋体"/>
          <w:color w:val="000000"/>
          <w:kern w:val="0"/>
          <w:sz w:val="19"/>
          <w:szCs w:val="19"/>
        </w:rPr>
        <w:t>));</w:t>
      </w:r>
    </w:p>
    <w:p w14:paraId="0C800828" w14:textId="77777777" w:rsidR="00D6564C" w:rsidRDefault="00D6564C" w:rsidP="00D6564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TextOutW</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hdc</w:t>
      </w:r>
      <w:proofErr w:type="spellEnd"/>
      <w:r>
        <w:rPr>
          <w:rFonts w:ascii="新宋体" w:eastAsia="新宋体" w:cs="新宋体"/>
          <w:color w:val="000000"/>
          <w:kern w:val="0"/>
          <w:sz w:val="19"/>
          <w:szCs w:val="19"/>
        </w:rPr>
        <w:t xml:space="preserve">, 10, 100, </w:t>
      </w:r>
      <w:proofErr w:type="spellStart"/>
      <w:r>
        <w:rPr>
          <w:rFonts w:ascii="新宋体" w:eastAsia="新宋体" w:cs="新宋体"/>
          <w:color w:val="000000"/>
          <w:kern w:val="0"/>
          <w:sz w:val="19"/>
          <w:szCs w:val="19"/>
        </w:rPr>
        <w:t>szBuffer</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6F008A"/>
          <w:kern w:val="0"/>
          <w:sz w:val="19"/>
          <w:szCs w:val="19"/>
        </w:rPr>
        <w:t>lstrlen</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szBuffer</w:t>
      </w:r>
      <w:proofErr w:type="spellEnd"/>
      <w:r>
        <w:rPr>
          <w:rFonts w:ascii="新宋体" w:eastAsia="新宋体" w:cs="新宋体"/>
          <w:color w:val="000000"/>
          <w:kern w:val="0"/>
          <w:sz w:val="19"/>
          <w:szCs w:val="19"/>
        </w:rPr>
        <w:t>));</w:t>
      </w:r>
    </w:p>
    <w:p w14:paraId="26C58F5E" w14:textId="77777777" w:rsidR="00D6564C" w:rsidRDefault="00D6564C" w:rsidP="00D6564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ReleaseDC</w:t>
      </w:r>
      <w:proofErr w:type="spellEnd"/>
      <w:r>
        <w:rPr>
          <w:rFonts w:ascii="新宋体" w:eastAsia="新宋体" w:cs="新宋体"/>
          <w:color w:val="000000"/>
          <w:kern w:val="0"/>
          <w:sz w:val="19"/>
          <w:szCs w:val="19"/>
        </w:rPr>
        <w:t>(</w:t>
      </w:r>
      <w:proofErr w:type="spellStart"/>
      <w:r>
        <w:rPr>
          <w:rFonts w:ascii="新宋体" w:eastAsia="新宋体" w:cs="新宋体"/>
          <w:color w:val="808080"/>
          <w:kern w:val="0"/>
          <w:sz w:val="19"/>
          <w:szCs w:val="19"/>
        </w:rPr>
        <w:t>hWnd</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hdc</w:t>
      </w:r>
      <w:proofErr w:type="spellEnd"/>
      <w:r>
        <w:rPr>
          <w:rFonts w:ascii="新宋体" w:eastAsia="新宋体" w:cs="新宋体"/>
          <w:color w:val="000000"/>
          <w:kern w:val="0"/>
          <w:sz w:val="19"/>
          <w:szCs w:val="19"/>
        </w:rPr>
        <w:t>);</w:t>
      </w:r>
    </w:p>
    <w:p w14:paraId="789A82CB" w14:textId="0419E2C4" w:rsidR="00D6564C" w:rsidRDefault="00D6564C" w:rsidP="00D6564C">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ValidateRect</w:t>
      </w:r>
      <w:proofErr w:type="spellEnd"/>
      <w:r>
        <w:rPr>
          <w:rFonts w:ascii="新宋体" w:eastAsia="新宋体" w:cs="新宋体"/>
          <w:color w:val="000000"/>
          <w:kern w:val="0"/>
          <w:sz w:val="19"/>
          <w:szCs w:val="19"/>
        </w:rPr>
        <w:t>(</w:t>
      </w:r>
      <w:proofErr w:type="spellStart"/>
      <w:r>
        <w:rPr>
          <w:rFonts w:ascii="新宋体" w:eastAsia="新宋体" w:cs="新宋体"/>
          <w:color w:val="808080"/>
          <w:kern w:val="0"/>
          <w:sz w:val="19"/>
          <w:szCs w:val="19"/>
        </w:rPr>
        <w:t>hWnd</w:t>
      </w:r>
      <w:proofErr w:type="spellEnd"/>
      <w:r>
        <w:rPr>
          <w:rFonts w:ascii="新宋体" w:eastAsia="新宋体" w:cs="新宋体"/>
          <w:color w:val="000000"/>
          <w:kern w:val="0"/>
          <w:sz w:val="19"/>
          <w:szCs w:val="19"/>
        </w:rPr>
        <w:t>, &amp;rect1);</w:t>
      </w:r>
    </w:p>
    <w:p w14:paraId="093D4F18" w14:textId="2FCCFE60" w:rsidR="00CE6224" w:rsidRDefault="00CE6224" w:rsidP="00CA62EE"/>
    <w:p w14:paraId="66476CD5" w14:textId="5D271DEA" w:rsidR="00A17B89" w:rsidRDefault="00A17B89" w:rsidP="00CA62EE"/>
    <w:p w14:paraId="40B3817C" w14:textId="417B45F8" w:rsidR="00A17B89" w:rsidRDefault="00A17B89" w:rsidP="00CA62EE"/>
    <w:p w14:paraId="3137FF5B" w14:textId="61D7A05F" w:rsidR="00A17B89" w:rsidRDefault="00A17B89" w:rsidP="00CA62EE">
      <w:r>
        <w:rPr>
          <w:rFonts w:hint="eastAsia"/>
        </w:rPr>
        <w:t>4</w:t>
      </w:r>
      <w:r>
        <w:rPr>
          <w:rFonts w:hint="eastAsia"/>
        </w:rPr>
        <w:t>、</w:t>
      </w:r>
    </w:p>
    <w:p w14:paraId="28304E8E" w14:textId="32F4007B" w:rsidR="00A17B89" w:rsidRDefault="00A17B89" w:rsidP="00CA62EE">
      <w:r>
        <w:rPr>
          <w:rFonts w:hint="eastAsia"/>
        </w:rPr>
        <w:t>通过注册窗口类加载菜单：</w:t>
      </w:r>
    </w:p>
    <w:p w14:paraId="038E10F6" w14:textId="628EACA9" w:rsidR="00A17B89" w:rsidRDefault="00A17B89" w:rsidP="00A17B89">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wc.lpszMenuName</w:t>
      </w:r>
      <w:proofErr w:type="spellEnd"/>
      <w:r>
        <w:rPr>
          <w:rFonts w:ascii="新宋体" w:eastAsia="新宋体" w:cs="新宋体"/>
          <w:color w:val="000000"/>
          <w:kern w:val="0"/>
          <w:sz w:val="19"/>
          <w:szCs w:val="19"/>
        </w:rPr>
        <w:t xml:space="preserve"> = </w:t>
      </w:r>
      <w:r>
        <w:rPr>
          <w:rFonts w:ascii="新宋体" w:eastAsia="新宋体" w:cs="新宋体"/>
          <w:color w:val="6F008A"/>
          <w:kern w:val="0"/>
          <w:sz w:val="19"/>
          <w:szCs w:val="19"/>
        </w:rPr>
        <w:t>MAKEINTRESOURCE</w:t>
      </w:r>
      <w:r>
        <w:rPr>
          <w:rFonts w:ascii="新宋体" w:eastAsia="新宋体" w:cs="新宋体"/>
          <w:color w:val="000000"/>
          <w:kern w:val="0"/>
          <w:sz w:val="19"/>
          <w:szCs w:val="19"/>
        </w:rPr>
        <w:t>(</w:t>
      </w:r>
      <w:r>
        <w:rPr>
          <w:rFonts w:ascii="新宋体" w:eastAsia="新宋体" w:cs="新宋体"/>
          <w:color w:val="6F008A"/>
          <w:kern w:val="0"/>
          <w:sz w:val="19"/>
          <w:szCs w:val="19"/>
        </w:rPr>
        <w:t>IDR_MENU1</w:t>
      </w:r>
      <w:r>
        <w:rPr>
          <w:rFonts w:ascii="新宋体" w:eastAsia="新宋体" w:cs="新宋体"/>
          <w:color w:val="000000"/>
          <w:kern w:val="0"/>
          <w:sz w:val="19"/>
          <w:szCs w:val="19"/>
        </w:rPr>
        <w:t>);</w:t>
      </w:r>
    </w:p>
    <w:p w14:paraId="1682AF61" w14:textId="2E8EE9DE" w:rsidR="00D91F1A" w:rsidRDefault="00D91F1A" w:rsidP="00A17B89">
      <w:pPr>
        <w:autoSpaceDE w:val="0"/>
        <w:autoSpaceDN w:val="0"/>
        <w:adjustRightInd w:val="0"/>
        <w:jc w:val="left"/>
        <w:rPr>
          <w:rFonts w:ascii="新宋体" w:eastAsia="新宋体" w:cs="新宋体"/>
          <w:color w:val="000000"/>
          <w:kern w:val="0"/>
          <w:sz w:val="19"/>
          <w:szCs w:val="19"/>
        </w:rPr>
      </w:pPr>
    </w:p>
    <w:p w14:paraId="3BAEA405" w14:textId="69F57C60" w:rsidR="00D91F1A" w:rsidRDefault="00D91F1A" w:rsidP="00A17B89">
      <w:pPr>
        <w:autoSpaceDE w:val="0"/>
        <w:autoSpaceDN w:val="0"/>
        <w:adjustRightInd w:val="0"/>
        <w:jc w:val="left"/>
        <w:rPr>
          <w:rFonts w:ascii="新宋体" w:eastAsia="新宋体" w:cs="新宋体"/>
          <w:color w:val="000000"/>
          <w:kern w:val="0"/>
          <w:sz w:val="19"/>
          <w:szCs w:val="19"/>
        </w:rPr>
      </w:pPr>
      <w:r>
        <w:rPr>
          <w:rFonts w:ascii="新宋体" w:eastAsia="新宋体" w:cs="新宋体" w:hint="eastAsia"/>
          <w:color w:val="000000"/>
          <w:kern w:val="0"/>
          <w:sz w:val="19"/>
          <w:szCs w:val="19"/>
        </w:rPr>
        <w:t>通过创建窗口 加载菜单</w:t>
      </w:r>
      <w:r>
        <w:rPr>
          <w:rFonts w:ascii="新宋体" w:eastAsia="新宋体" w:cs="新宋体"/>
          <w:color w:val="000000"/>
          <w:kern w:val="0"/>
          <w:sz w:val="19"/>
          <w:szCs w:val="19"/>
        </w:rPr>
        <w:t>:</w:t>
      </w:r>
    </w:p>
    <w:p w14:paraId="621812EC" w14:textId="77777777" w:rsidR="00D91F1A" w:rsidRDefault="00D91F1A" w:rsidP="00D91F1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hwnd</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6F008A"/>
          <w:kern w:val="0"/>
          <w:sz w:val="19"/>
          <w:szCs w:val="19"/>
        </w:rPr>
        <w:t>CreateWindow</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szAppName</w:t>
      </w:r>
      <w:proofErr w:type="spellEnd"/>
      <w:r>
        <w:rPr>
          <w:rFonts w:ascii="新宋体" w:eastAsia="新宋体" w:cs="新宋体"/>
          <w:color w:val="000000"/>
          <w:kern w:val="0"/>
          <w:sz w:val="19"/>
          <w:szCs w:val="19"/>
        </w:rPr>
        <w:t>,</w:t>
      </w:r>
    </w:p>
    <w:p w14:paraId="509AC71E" w14:textId="77777777" w:rsidR="00D91F1A" w:rsidRDefault="00D91F1A" w:rsidP="00D91F1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6F008A"/>
          <w:kern w:val="0"/>
          <w:sz w:val="19"/>
          <w:szCs w:val="19"/>
        </w:rPr>
        <w:t>TEXT</w:t>
      </w:r>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标准控件演示程序—文本编辑器</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5CD5AC81" w14:textId="77777777" w:rsidR="00D91F1A" w:rsidRDefault="00D91F1A" w:rsidP="00D91F1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6F008A"/>
          <w:kern w:val="0"/>
          <w:sz w:val="19"/>
          <w:szCs w:val="19"/>
        </w:rPr>
        <w:t>WS_OVERLAPPEDWINDOW</w:t>
      </w:r>
      <w:r>
        <w:rPr>
          <w:rFonts w:ascii="新宋体" w:eastAsia="新宋体" w:cs="新宋体"/>
          <w:color w:val="000000"/>
          <w:kern w:val="0"/>
          <w:sz w:val="19"/>
          <w:szCs w:val="19"/>
        </w:rPr>
        <w:t>,</w:t>
      </w:r>
    </w:p>
    <w:p w14:paraId="0C47AC34" w14:textId="77777777" w:rsidR="00D91F1A" w:rsidRDefault="00D91F1A" w:rsidP="00D91F1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6F008A"/>
          <w:kern w:val="0"/>
          <w:sz w:val="19"/>
          <w:szCs w:val="19"/>
        </w:rPr>
        <w:t>CW_USEDEFAULT</w:t>
      </w:r>
      <w:r>
        <w:rPr>
          <w:rFonts w:ascii="新宋体" w:eastAsia="新宋体" w:cs="新宋体"/>
          <w:color w:val="000000"/>
          <w:kern w:val="0"/>
          <w:sz w:val="19"/>
          <w:szCs w:val="19"/>
        </w:rPr>
        <w:t>,</w:t>
      </w:r>
    </w:p>
    <w:p w14:paraId="34A60A7A" w14:textId="77777777" w:rsidR="00D91F1A" w:rsidRDefault="00D91F1A" w:rsidP="00D91F1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6F008A"/>
          <w:kern w:val="0"/>
          <w:sz w:val="19"/>
          <w:szCs w:val="19"/>
        </w:rPr>
        <w:t>CW_USEDEFAULT</w:t>
      </w:r>
      <w:r>
        <w:rPr>
          <w:rFonts w:ascii="新宋体" w:eastAsia="新宋体" w:cs="新宋体"/>
          <w:color w:val="000000"/>
          <w:kern w:val="0"/>
          <w:sz w:val="19"/>
          <w:szCs w:val="19"/>
        </w:rPr>
        <w:t>,</w:t>
      </w:r>
    </w:p>
    <w:p w14:paraId="60ECBE03" w14:textId="77777777" w:rsidR="00D91F1A" w:rsidRDefault="00D91F1A" w:rsidP="00D91F1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6F008A"/>
          <w:kern w:val="0"/>
          <w:sz w:val="19"/>
          <w:szCs w:val="19"/>
        </w:rPr>
        <w:t>CW_USEDEFAULT</w:t>
      </w:r>
      <w:r>
        <w:rPr>
          <w:rFonts w:ascii="新宋体" w:eastAsia="新宋体" w:cs="新宋体"/>
          <w:color w:val="000000"/>
          <w:kern w:val="0"/>
          <w:sz w:val="19"/>
          <w:szCs w:val="19"/>
        </w:rPr>
        <w:t>,</w:t>
      </w:r>
    </w:p>
    <w:p w14:paraId="7542752B" w14:textId="77777777" w:rsidR="00D91F1A" w:rsidRDefault="00D91F1A" w:rsidP="00D91F1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6F008A"/>
          <w:kern w:val="0"/>
          <w:sz w:val="19"/>
          <w:szCs w:val="19"/>
        </w:rPr>
        <w:t>CW_USEDEFAULT</w:t>
      </w:r>
      <w:r>
        <w:rPr>
          <w:rFonts w:ascii="新宋体" w:eastAsia="新宋体" w:cs="新宋体"/>
          <w:color w:val="000000"/>
          <w:kern w:val="0"/>
          <w:sz w:val="19"/>
          <w:szCs w:val="19"/>
        </w:rPr>
        <w:t>,</w:t>
      </w:r>
    </w:p>
    <w:p w14:paraId="1195EB09" w14:textId="77777777" w:rsidR="00D91F1A" w:rsidRDefault="00D91F1A" w:rsidP="00D91F1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6F008A"/>
          <w:kern w:val="0"/>
          <w:sz w:val="19"/>
          <w:szCs w:val="19"/>
        </w:rPr>
        <w:t>NULL</w:t>
      </w:r>
      <w:r>
        <w:rPr>
          <w:rFonts w:ascii="新宋体" w:eastAsia="新宋体" w:cs="新宋体"/>
          <w:color w:val="000000"/>
          <w:kern w:val="0"/>
          <w:sz w:val="19"/>
          <w:szCs w:val="19"/>
        </w:rPr>
        <w:t>,</w:t>
      </w:r>
    </w:p>
    <w:p w14:paraId="3F6667D9" w14:textId="77777777" w:rsidR="00D91F1A" w:rsidRDefault="00D91F1A" w:rsidP="00D91F1A">
      <w:pPr>
        <w:autoSpaceDE w:val="0"/>
        <w:autoSpaceDN w:val="0"/>
        <w:adjustRightInd w:val="0"/>
        <w:jc w:val="left"/>
        <w:rPr>
          <w:rFonts w:ascii="新宋体" w:eastAsia="新宋体" w:cs="新宋体"/>
          <w:color w:val="000000"/>
          <w:kern w:val="0"/>
          <w:sz w:val="19"/>
          <w:szCs w:val="19"/>
        </w:rPr>
      </w:pPr>
    </w:p>
    <w:p w14:paraId="56AAD6C8" w14:textId="77777777" w:rsidR="00D91F1A" w:rsidRDefault="00D91F1A" w:rsidP="00D91F1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color w:val="008000"/>
          <w:kern w:val="0"/>
          <w:sz w:val="19"/>
          <w:szCs w:val="19"/>
        </w:rPr>
        <w:tab/>
        <w:t>NULL,</w:t>
      </w:r>
    </w:p>
    <w:p w14:paraId="72FEA685" w14:textId="77777777" w:rsidR="00D91F1A" w:rsidRDefault="00D91F1A" w:rsidP="00D91F1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6F008A"/>
          <w:kern w:val="0"/>
          <w:sz w:val="19"/>
          <w:szCs w:val="19"/>
        </w:rPr>
        <w:t>LoadMenu</w:t>
      </w:r>
      <w:proofErr w:type="spellEnd"/>
      <w:r>
        <w:rPr>
          <w:rFonts w:ascii="新宋体" w:eastAsia="新宋体" w:cs="新宋体"/>
          <w:color w:val="000000"/>
          <w:kern w:val="0"/>
          <w:sz w:val="19"/>
          <w:szCs w:val="19"/>
        </w:rPr>
        <w:t>(</w:t>
      </w:r>
      <w:proofErr w:type="spellStart"/>
      <w:r>
        <w:rPr>
          <w:rFonts w:ascii="新宋体" w:eastAsia="新宋体" w:cs="新宋体"/>
          <w:color w:val="808080"/>
          <w:kern w:val="0"/>
          <w:sz w:val="19"/>
          <w:szCs w:val="19"/>
        </w:rPr>
        <w:t>hInstance</w:t>
      </w:r>
      <w:r>
        <w:rPr>
          <w:rFonts w:ascii="新宋体" w:eastAsia="新宋体" w:cs="新宋体"/>
          <w:color w:val="000000"/>
          <w:kern w:val="0"/>
          <w:sz w:val="19"/>
          <w:szCs w:val="19"/>
        </w:rPr>
        <w:t>,</w:t>
      </w:r>
      <w:r>
        <w:rPr>
          <w:rFonts w:ascii="新宋体" w:eastAsia="新宋体" w:cs="新宋体"/>
          <w:color w:val="6F008A"/>
          <w:kern w:val="0"/>
          <w:sz w:val="19"/>
          <w:szCs w:val="19"/>
        </w:rPr>
        <w:t>MAKEINTRESOURCE</w:t>
      </w:r>
      <w:proofErr w:type="spellEnd"/>
      <w:r>
        <w:rPr>
          <w:rFonts w:ascii="新宋体" w:eastAsia="新宋体" w:cs="新宋体"/>
          <w:color w:val="000000"/>
          <w:kern w:val="0"/>
          <w:sz w:val="19"/>
          <w:szCs w:val="19"/>
        </w:rPr>
        <w:t>(</w:t>
      </w:r>
      <w:r>
        <w:rPr>
          <w:rFonts w:ascii="新宋体" w:eastAsia="新宋体" w:cs="新宋体"/>
          <w:color w:val="6F008A"/>
          <w:kern w:val="0"/>
          <w:sz w:val="19"/>
          <w:szCs w:val="19"/>
        </w:rPr>
        <w:t>IDR_MENU1</w:t>
      </w:r>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创建窗口时，载入菜单；</w:t>
      </w:r>
    </w:p>
    <w:p w14:paraId="2E4743CA" w14:textId="77777777" w:rsidR="00D91F1A" w:rsidRDefault="00D91F1A" w:rsidP="00D91F1A">
      <w:pPr>
        <w:autoSpaceDE w:val="0"/>
        <w:autoSpaceDN w:val="0"/>
        <w:adjustRightInd w:val="0"/>
        <w:jc w:val="left"/>
        <w:rPr>
          <w:rFonts w:ascii="新宋体" w:eastAsia="新宋体" w:cs="新宋体"/>
          <w:color w:val="000000"/>
          <w:kern w:val="0"/>
          <w:sz w:val="19"/>
          <w:szCs w:val="19"/>
        </w:rPr>
      </w:pPr>
    </w:p>
    <w:p w14:paraId="7F005F71" w14:textId="77777777" w:rsidR="00D91F1A" w:rsidRDefault="00D91F1A" w:rsidP="00D91F1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808080"/>
          <w:kern w:val="0"/>
          <w:sz w:val="19"/>
          <w:szCs w:val="19"/>
        </w:rPr>
        <w:t>hInstance</w:t>
      </w:r>
      <w:proofErr w:type="spellEnd"/>
      <w:r>
        <w:rPr>
          <w:rFonts w:ascii="新宋体" w:eastAsia="新宋体" w:cs="新宋体"/>
          <w:color w:val="000000"/>
          <w:kern w:val="0"/>
          <w:sz w:val="19"/>
          <w:szCs w:val="19"/>
        </w:rPr>
        <w:t>,</w:t>
      </w:r>
    </w:p>
    <w:p w14:paraId="41ECF9DC" w14:textId="0A4D48A2" w:rsidR="00D91F1A" w:rsidRDefault="00D91F1A" w:rsidP="00D91F1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6F008A"/>
          <w:kern w:val="0"/>
          <w:sz w:val="19"/>
          <w:szCs w:val="19"/>
        </w:rPr>
        <w:t>NULL</w:t>
      </w:r>
      <w:r>
        <w:rPr>
          <w:rFonts w:ascii="新宋体" w:eastAsia="新宋体" w:cs="新宋体"/>
          <w:color w:val="000000"/>
          <w:kern w:val="0"/>
          <w:sz w:val="19"/>
          <w:szCs w:val="19"/>
        </w:rPr>
        <w:t>);</w:t>
      </w:r>
    </w:p>
    <w:p w14:paraId="51E82121" w14:textId="514BC442" w:rsidR="00E049FE" w:rsidRDefault="00E049FE" w:rsidP="00D91F1A">
      <w:pPr>
        <w:autoSpaceDE w:val="0"/>
        <w:autoSpaceDN w:val="0"/>
        <w:adjustRightInd w:val="0"/>
        <w:jc w:val="left"/>
        <w:rPr>
          <w:rFonts w:ascii="新宋体" w:eastAsia="新宋体" w:cs="新宋体"/>
          <w:color w:val="000000"/>
          <w:kern w:val="0"/>
          <w:sz w:val="19"/>
          <w:szCs w:val="19"/>
        </w:rPr>
      </w:pPr>
    </w:p>
    <w:p w14:paraId="4F1AAB5F" w14:textId="77777777" w:rsidR="00E049FE" w:rsidRDefault="00E049FE" w:rsidP="00D91F1A">
      <w:pPr>
        <w:autoSpaceDE w:val="0"/>
        <w:autoSpaceDN w:val="0"/>
        <w:adjustRightInd w:val="0"/>
        <w:jc w:val="left"/>
        <w:rPr>
          <w:rFonts w:ascii="新宋体" w:eastAsia="新宋体" w:cs="新宋体"/>
          <w:color w:val="000000"/>
          <w:kern w:val="0"/>
          <w:sz w:val="19"/>
          <w:szCs w:val="19"/>
        </w:rPr>
      </w:pPr>
    </w:p>
    <w:p w14:paraId="6FC4D5D8" w14:textId="1F4BB6A8" w:rsidR="00E049FE" w:rsidRDefault="00E049FE" w:rsidP="00E049FE">
      <w:pPr>
        <w:pStyle w:val="a3"/>
        <w:ind w:firstLine="0"/>
      </w:pPr>
      <w:r>
        <w:rPr>
          <w:rFonts w:hint="eastAsia"/>
        </w:rPr>
        <w:t>窗口的响应代码与右键浮动菜单的实现：</w:t>
      </w:r>
    </w:p>
    <w:p w14:paraId="36AB027B" w14:textId="77777777" w:rsidR="00E049FE" w:rsidRDefault="00E049FE" w:rsidP="00E049FE">
      <w:pPr>
        <w:pStyle w:val="a3"/>
        <w:ind w:firstLine="0"/>
      </w:pPr>
    </w:p>
    <w:p w14:paraId="6364DE7C" w14:textId="77777777" w:rsidR="00E049FE" w:rsidRDefault="00E049FE" w:rsidP="00E049FE">
      <w:pPr>
        <w:autoSpaceDE w:val="0"/>
        <w:autoSpaceDN w:val="0"/>
        <w:adjustRightInd w:val="0"/>
        <w:jc w:val="left"/>
        <w:rPr>
          <w:rFonts w:ascii="新宋体" w:eastAsia="新宋体" w:cs="新宋体"/>
          <w:color w:val="000000"/>
          <w:kern w:val="0"/>
          <w:sz w:val="19"/>
          <w:szCs w:val="19"/>
        </w:rPr>
      </w:pPr>
    </w:p>
    <w:p w14:paraId="48198B31" w14:textId="77777777" w:rsidR="00E049FE" w:rsidRDefault="00E049FE" w:rsidP="00E049FE">
      <w:pPr>
        <w:autoSpaceDE w:val="0"/>
        <w:autoSpaceDN w:val="0"/>
        <w:adjustRightInd w:val="0"/>
        <w:jc w:val="left"/>
        <w:rPr>
          <w:rFonts w:ascii="新宋体" w:eastAsia="新宋体" w:cs="新宋体"/>
          <w:color w:val="000000"/>
          <w:kern w:val="0"/>
          <w:sz w:val="19"/>
          <w:szCs w:val="19"/>
        </w:rPr>
      </w:pPr>
    </w:p>
    <w:p w14:paraId="32CB877B" w14:textId="2FB83016" w:rsidR="00E049FE" w:rsidRDefault="00E049FE" w:rsidP="00E049FE">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hInstance</w:t>
      </w:r>
      <w:proofErr w:type="spellEnd"/>
      <w:r>
        <w:rPr>
          <w:rFonts w:ascii="新宋体" w:eastAsia="新宋体" w:cs="新宋体"/>
          <w:color w:val="000000"/>
          <w:kern w:val="0"/>
          <w:sz w:val="19"/>
          <w:szCs w:val="19"/>
        </w:rPr>
        <w:t xml:space="preserve"> =(</w:t>
      </w:r>
      <w:r>
        <w:rPr>
          <w:rFonts w:ascii="新宋体" w:eastAsia="新宋体" w:cs="新宋体"/>
          <w:color w:val="2B91AF"/>
          <w:kern w:val="0"/>
          <w:sz w:val="19"/>
          <w:szCs w:val="19"/>
        </w:rPr>
        <w:t>HINSTANCE</w:t>
      </w:r>
      <w:r>
        <w:rPr>
          <w:rFonts w:ascii="新宋体" w:eastAsia="新宋体" w:cs="新宋体"/>
          <w:color w:val="000000"/>
          <w:kern w:val="0"/>
          <w:sz w:val="19"/>
          <w:szCs w:val="19"/>
        </w:rPr>
        <w:t xml:space="preserve">) </w:t>
      </w:r>
      <w:proofErr w:type="spellStart"/>
      <w:r>
        <w:rPr>
          <w:rFonts w:ascii="新宋体" w:eastAsia="新宋体" w:cs="新宋体"/>
          <w:color w:val="6F008A"/>
          <w:kern w:val="0"/>
          <w:sz w:val="19"/>
          <w:szCs w:val="19"/>
        </w:rPr>
        <w:t>GetWindowLong</w:t>
      </w:r>
      <w:proofErr w:type="spellEnd"/>
      <w:r>
        <w:rPr>
          <w:rFonts w:ascii="新宋体" w:eastAsia="新宋体" w:cs="新宋体"/>
          <w:color w:val="000000"/>
          <w:kern w:val="0"/>
          <w:sz w:val="19"/>
          <w:szCs w:val="19"/>
        </w:rPr>
        <w:t>(</w:t>
      </w:r>
      <w:proofErr w:type="spellStart"/>
      <w:r>
        <w:rPr>
          <w:rFonts w:ascii="新宋体" w:eastAsia="新宋体" w:cs="新宋体"/>
          <w:color w:val="808080"/>
          <w:kern w:val="0"/>
          <w:sz w:val="19"/>
          <w:szCs w:val="19"/>
        </w:rPr>
        <w:t>hWnd</w:t>
      </w:r>
      <w:proofErr w:type="spellEnd"/>
      <w:r>
        <w:rPr>
          <w:rFonts w:ascii="新宋体" w:eastAsia="新宋体" w:cs="新宋体"/>
          <w:color w:val="000000"/>
          <w:kern w:val="0"/>
          <w:sz w:val="19"/>
          <w:szCs w:val="19"/>
        </w:rPr>
        <w:t xml:space="preserve">, </w:t>
      </w:r>
      <w:r>
        <w:rPr>
          <w:rFonts w:ascii="新宋体" w:eastAsia="新宋体" w:cs="新宋体"/>
          <w:color w:val="6F008A"/>
          <w:kern w:val="0"/>
          <w:sz w:val="19"/>
          <w:szCs w:val="19"/>
        </w:rPr>
        <w:t>GWL_HINSTANCE</w:t>
      </w:r>
      <w:r>
        <w:rPr>
          <w:rFonts w:ascii="新宋体" w:eastAsia="新宋体" w:cs="新宋体"/>
          <w:color w:val="000000"/>
          <w:kern w:val="0"/>
          <w:sz w:val="19"/>
          <w:szCs w:val="19"/>
        </w:rPr>
        <w:t>);</w:t>
      </w:r>
    </w:p>
    <w:p w14:paraId="45195565" w14:textId="77777777" w:rsidR="00E049FE" w:rsidRDefault="00E049FE" w:rsidP="00E049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hIcon</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6F008A"/>
          <w:kern w:val="0"/>
          <w:sz w:val="19"/>
          <w:szCs w:val="19"/>
        </w:rPr>
        <w:t>LoadIcon</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hInstance,</w:t>
      </w:r>
      <w:r>
        <w:rPr>
          <w:rFonts w:ascii="新宋体" w:eastAsia="新宋体" w:cs="新宋体"/>
          <w:color w:val="6F008A"/>
          <w:kern w:val="0"/>
          <w:sz w:val="19"/>
          <w:szCs w:val="19"/>
        </w:rPr>
        <w:t>MAKEINTRESOURCE</w:t>
      </w:r>
      <w:proofErr w:type="spellEnd"/>
      <w:r>
        <w:rPr>
          <w:rFonts w:ascii="新宋体" w:eastAsia="新宋体" w:cs="新宋体"/>
          <w:color w:val="000000"/>
          <w:kern w:val="0"/>
          <w:sz w:val="19"/>
          <w:szCs w:val="19"/>
        </w:rPr>
        <w:t xml:space="preserve">( </w:t>
      </w:r>
      <w:r>
        <w:rPr>
          <w:rFonts w:ascii="新宋体" w:eastAsia="新宋体" w:cs="新宋体"/>
          <w:color w:val="6F008A"/>
          <w:kern w:val="0"/>
          <w:sz w:val="19"/>
          <w:szCs w:val="19"/>
        </w:rPr>
        <w:t>IDI_ICON1</w:t>
      </w:r>
      <w:r>
        <w:rPr>
          <w:rFonts w:ascii="新宋体" w:eastAsia="新宋体" w:cs="新宋体"/>
          <w:color w:val="000000"/>
          <w:kern w:val="0"/>
          <w:sz w:val="19"/>
          <w:szCs w:val="19"/>
        </w:rPr>
        <w:t>));</w:t>
      </w:r>
    </w:p>
    <w:p w14:paraId="77EDEA1E" w14:textId="77777777" w:rsidR="00E049FE" w:rsidRDefault="00E049FE" w:rsidP="00E049FE">
      <w:pPr>
        <w:autoSpaceDE w:val="0"/>
        <w:autoSpaceDN w:val="0"/>
        <w:adjustRightInd w:val="0"/>
        <w:jc w:val="left"/>
        <w:rPr>
          <w:rFonts w:ascii="新宋体" w:eastAsia="新宋体" w:cs="新宋体"/>
          <w:color w:val="000000"/>
          <w:kern w:val="0"/>
          <w:sz w:val="19"/>
          <w:szCs w:val="19"/>
        </w:rPr>
      </w:pPr>
    </w:p>
    <w:p w14:paraId="7D3B6659" w14:textId="77777777" w:rsidR="00E049FE" w:rsidRDefault="00E049FE" w:rsidP="00E049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hdc</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GetDC</w:t>
      </w:r>
      <w:proofErr w:type="spellEnd"/>
      <w:r>
        <w:rPr>
          <w:rFonts w:ascii="新宋体" w:eastAsia="新宋体" w:cs="新宋体"/>
          <w:color w:val="000000"/>
          <w:kern w:val="0"/>
          <w:sz w:val="19"/>
          <w:szCs w:val="19"/>
        </w:rPr>
        <w:t>(</w:t>
      </w:r>
      <w:proofErr w:type="spellStart"/>
      <w:r>
        <w:rPr>
          <w:rFonts w:ascii="新宋体" w:eastAsia="新宋体" w:cs="新宋体"/>
          <w:color w:val="808080"/>
          <w:kern w:val="0"/>
          <w:sz w:val="19"/>
          <w:szCs w:val="19"/>
        </w:rPr>
        <w:t>hWnd</w:t>
      </w:r>
      <w:proofErr w:type="spellEnd"/>
      <w:r>
        <w:rPr>
          <w:rFonts w:ascii="新宋体" w:eastAsia="新宋体" w:cs="新宋体"/>
          <w:color w:val="000000"/>
          <w:kern w:val="0"/>
          <w:sz w:val="19"/>
          <w:szCs w:val="19"/>
        </w:rPr>
        <w:t>);</w:t>
      </w:r>
    </w:p>
    <w:p w14:paraId="6AD2626F" w14:textId="77777777" w:rsidR="00E049FE" w:rsidRDefault="00E049FE" w:rsidP="00E049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switch</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message</w:t>
      </w:r>
      <w:r>
        <w:rPr>
          <w:rFonts w:ascii="新宋体" w:eastAsia="新宋体" w:cs="新宋体"/>
          <w:color w:val="000000"/>
          <w:kern w:val="0"/>
          <w:sz w:val="19"/>
          <w:szCs w:val="19"/>
        </w:rPr>
        <w:t>)</w:t>
      </w:r>
    </w:p>
    <w:p w14:paraId="24173124" w14:textId="77777777" w:rsidR="00E049FE" w:rsidRDefault="00E049FE" w:rsidP="00E049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28C4EC73" w14:textId="77777777" w:rsidR="00E049FE" w:rsidRDefault="00E049FE" w:rsidP="00E049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WM_CREATE</w:t>
      </w:r>
      <w:r>
        <w:rPr>
          <w:rFonts w:ascii="新宋体" w:eastAsia="新宋体" w:cs="新宋体"/>
          <w:color w:val="000000"/>
          <w:kern w:val="0"/>
          <w:sz w:val="19"/>
          <w:szCs w:val="19"/>
        </w:rPr>
        <w:t>:</w:t>
      </w:r>
    </w:p>
    <w:p w14:paraId="25AFBE5D" w14:textId="77777777" w:rsidR="00E049FE" w:rsidRDefault="00E049FE" w:rsidP="00E049FE">
      <w:pPr>
        <w:autoSpaceDE w:val="0"/>
        <w:autoSpaceDN w:val="0"/>
        <w:adjustRightInd w:val="0"/>
        <w:jc w:val="left"/>
        <w:rPr>
          <w:rFonts w:ascii="新宋体" w:eastAsia="新宋体" w:cs="新宋体"/>
          <w:color w:val="000000"/>
          <w:kern w:val="0"/>
          <w:sz w:val="19"/>
          <w:szCs w:val="19"/>
        </w:rPr>
      </w:pPr>
    </w:p>
    <w:p w14:paraId="6226AD4E" w14:textId="77777777" w:rsidR="00E049FE" w:rsidRDefault="00E049FE" w:rsidP="00E049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proofErr w:type="spellStart"/>
      <w:r>
        <w:rPr>
          <w:rFonts w:ascii="新宋体" w:eastAsia="新宋体" w:cs="新宋体"/>
          <w:color w:val="008000"/>
          <w:kern w:val="0"/>
          <w:sz w:val="19"/>
          <w:szCs w:val="19"/>
        </w:rPr>
        <w:t>hMenuMain</w:t>
      </w:r>
      <w:proofErr w:type="spellEnd"/>
      <w:r>
        <w:rPr>
          <w:rFonts w:ascii="新宋体" w:eastAsia="新宋体" w:cs="新宋体"/>
          <w:color w:val="008000"/>
          <w:kern w:val="0"/>
          <w:sz w:val="19"/>
          <w:szCs w:val="19"/>
        </w:rPr>
        <w:t xml:space="preserve"> = </w:t>
      </w:r>
      <w:proofErr w:type="spellStart"/>
      <w:r>
        <w:rPr>
          <w:rFonts w:ascii="新宋体" w:eastAsia="新宋体" w:cs="新宋体"/>
          <w:color w:val="008000"/>
          <w:kern w:val="0"/>
          <w:sz w:val="19"/>
          <w:szCs w:val="19"/>
        </w:rPr>
        <w:t>LoadMenu</w:t>
      </w:r>
      <w:proofErr w:type="spellEnd"/>
      <w:r>
        <w:rPr>
          <w:rFonts w:ascii="新宋体" w:eastAsia="新宋体" w:cs="新宋体"/>
          <w:color w:val="008000"/>
          <w:kern w:val="0"/>
          <w:sz w:val="19"/>
          <w:szCs w:val="19"/>
        </w:rPr>
        <w:t>(</w:t>
      </w:r>
      <w:proofErr w:type="spellStart"/>
      <w:r>
        <w:rPr>
          <w:rFonts w:ascii="新宋体" w:eastAsia="新宋体" w:cs="新宋体"/>
          <w:color w:val="008000"/>
          <w:kern w:val="0"/>
          <w:sz w:val="19"/>
          <w:szCs w:val="19"/>
        </w:rPr>
        <w:t>hInstance</w:t>
      </w:r>
      <w:proofErr w:type="spellEnd"/>
      <w:r>
        <w:rPr>
          <w:rFonts w:ascii="新宋体" w:eastAsia="新宋体" w:cs="新宋体"/>
          <w:color w:val="008000"/>
          <w:kern w:val="0"/>
          <w:sz w:val="19"/>
          <w:szCs w:val="19"/>
        </w:rPr>
        <w:t xml:space="preserve">, </w:t>
      </w:r>
      <w:proofErr w:type="spellStart"/>
      <w:r>
        <w:rPr>
          <w:rFonts w:ascii="新宋体" w:eastAsia="新宋体" w:cs="新宋体"/>
          <w:color w:val="008000"/>
          <w:kern w:val="0"/>
          <w:sz w:val="19"/>
          <w:szCs w:val="19"/>
        </w:rPr>
        <w:t>L"Main_Menu</w:t>
      </w:r>
      <w:proofErr w:type="spellEnd"/>
      <w:r>
        <w:rPr>
          <w:rFonts w:ascii="新宋体" w:eastAsia="新宋体" w:cs="新宋体"/>
          <w:color w:val="008000"/>
          <w:kern w:val="0"/>
          <w:sz w:val="19"/>
          <w:szCs w:val="19"/>
        </w:rPr>
        <w:t>");</w:t>
      </w:r>
    </w:p>
    <w:p w14:paraId="00D37A08" w14:textId="77777777" w:rsidR="00E049FE" w:rsidRDefault="00E049FE" w:rsidP="00E049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//hMenuFunc1 = </w:t>
      </w:r>
      <w:proofErr w:type="spellStart"/>
      <w:r>
        <w:rPr>
          <w:rFonts w:ascii="新宋体" w:eastAsia="新宋体" w:cs="新宋体"/>
          <w:color w:val="008000"/>
          <w:kern w:val="0"/>
          <w:sz w:val="19"/>
          <w:szCs w:val="19"/>
        </w:rPr>
        <w:t>LoadMenu</w:t>
      </w:r>
      <w:proofErr w:type="spellEnd"/>
      <w:r>
        <w:rPr>
          <w:rFonts w:ascii="新宋体" w:eastAsia="新宋体" w:cs="新宋体"/>
          <w:color w:val="008000"/>
          <w:kern w:val="0"/>
          <w:sz w:val="19"/>
          <w:szCs w:val="19"/>
        </w:rPr>
        <w:t>(</w:t>
      </w:r>
      <w:proofErr w:type="spellStart"/>
      <w:r>
        <w:rPr>
          <w:rFonts w:ascii="新宋体" w:eastAsia="新宋体" w:cs="新宋体"/>
          <w:color w:val="008000"/>
          <w:kern w:val="0"/>
          <w:sz w:val="19"/>
          <w:szCs w:val="19"/>
        </w:rPr>
        <w:t>hInstance</w:t>
      </w:r>
      <w:proofErr w:type="spellEnd"/>
      <w:r>
        <w:rPr>
          <w:rFonts w:ascii="新宋体" w:eastAsia="新宋体" w:cs="新宋体"/>
          <w:color w:val="008000"/>
          <w:kern w:val="0"/>
          <w:sz w:val="19"/>
          <w:szCs w:val="19"/>
        </w:rPr>
        <w:t>, L"Corsor1");</w:t>
      </w:r>
    </w:p>
    <w:p w14:paraId="4BFD3F93" w14:textId="77777777" w:rsidR="00E049FE" w:rsidRDefault="00E049FE" w:rsidP="00E049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//hMenuFunc2 = </w:t>
      </w:r>
      <w:proofErr w:type="spellStart"/>
      <w:r>
        <w:rPr>
          <w:rFonts w:ascii="新宋体" w:eastAsia="新宋体" w:cs="新宋体"/>
          <w:color w:val="008000"/>
          <w:kern w:val="0"/>
          <w:sz w:val="19"/>
          <w:szCs w:val="19"/>
        </w:rPr>
        <w:t>LoadMenu</w:t>
      </w:r>
      <w:proofErr w:type="spellEnd"/>
      <w:r>
        <w:rPr>
          <w:rFonts w:ascii="新宋体" w:eastAsia="新宋体" w:cs="新宋体"/>
          <w:color w:val="008000"/>
          <w:kern w:val="0"/>
          <w:sz w:val="19"/>
          <w:szCs w:val="19"/>
        </w:rPr>
        <w:t>(</w:t>
      </w:r>
      <w:proofErr w:type="spellStart"/>
      <w:r>
        <w:rPr>
          <w:rFonts w:ascii="新宋体" w:eastAsia="新宋体" w:cs="新宋体"/>
          <w:color w:val="008000"/>
          <w:kern w:val="0"/>
          <w:sz w:val="19"/>
          <w:szCs w:val="19"/>
        </w:rPr>
        <w:t>hInstance</w:t>
      </w:r>
      <w:proofErr w:type="spellEnd"/>
      <w:r>
        <w:rPr>
          <w:rFonts w:ascii="新宋体" w:eastAsia="新宋体" w:cs="新宋体"/>
          <w:color w:val="008000"/>
          <w:kern w:val="0"/>
          <w:sz w:val="19"/>
          <w:szCs w:val="19"/>
        </w:rPr>
        <w:t>, L"Corsor2");</w:t>
      </w:r>
    </w:p>
    <w:p w14:paraId="4D7CCCDC" w14:textId="77777777" w:rsidR="00E049FE" w:rsidRDefault="00E049FE" w:rsidP="00E049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
    <w:p w14:paraId="47CBECC9" w14:textId="77777777" w:rsidR="00E049FE" w:rsidRDefault="00E049FE" w:rsidP="00E049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proofErr w:type="spellStart"/>
      <w:r>
        <w:rPr>
          <w:rFonts w:ascii="新宋体" w:eastAsia="新宋体" w:cs="新宋体"/>
          <w:color w:val="008000"/>
          <w:kern w:val="0"/>
          <w:sz w:val="19"/>
          <w:szCs w:val="19"/>
        </w:rPr>
        <w:t>SetMenu</w:t>
      </w:r>
      <w:proofErr w:type="spellEnd"/>
      <w:r>
        <w:rPr>
          <w:rFonts w:ascii="新宋体" w:eastAsia="新宋体" w:cs="新宋体"/>
          <w:color w:val="008000"/>
          <w:kern w:val="0"/>
          <w:sz w:val="19"/>
          <w:szCs w:val="19"/>
        </w:rPr>
        <w:t>(</w:t>
      </w:r>
      <w:proofErr w:type="spellStart"/>
      <w:r>
        <w:rPr>
          <w:rFonts w:ascii="新宋体" w:eastAsia="新宋体" w:cs="新宋体"/>
          <w:color w:val="008000"/>
          <w:kern w:val="0"/>
          <w:sz w:val="19"/>
          <w:szCs w:val="19"/>
        </w:rPr>
        <w:t>hWnd</w:t>
      </w:r>
      <w:proofErr w:type="spellEnd"/>
      <w:r>
        <w:rPr>
          <w:rFonts w:ascii="新宋体" w:eastAsia="新宋体" w:cs="新宋体"/>
          <w:color w:val="008000"/>
          <w:kern w:val="0"/>
          <w:sz w:val="19"/>
          <w:szCs w:val="19"/>
        </w:rPr>
        <w:t xml:space="preserve">, </w:t>
      </w:r>
      <w:proofErr w:type="spellStart"/>
      <w:r>
        <w:rPr>
          <w:rFonts w:ascii="新宋体" w:eastAsia="新宋体" w:cs="新宋体"/>
          <w:color w:val="008000"/>
          <w:kern w:val="0"/>
          <w:sz w:val="19"/>
          <w:szCs w:val="19"/>
        </w:rPr>
        <w:t>hMenuMain</w:t>
      </w:r>
      <w:proofErr w:type="spellEnd"/>
      <w:r>
        <w:rPr>
          <w:rFonts w:ascii="新宋体" w:eastAsia="新宋体" w:cs="新宋体"/>
          <w:color w:val="008000"/>
          <w:kern w:val="0"/>
          <w:sz w:val="19"/>
          <w:szCs w:val="19"/>
        </w:rPr>
        <w:t>);</w:t>
      </w:r>
    </w:p>
    <w:p w14:paraId="7547C531" w14:textId="77777777" w:rsidR="00E049FE" w:rsidRDefault="00E049FE" w:rsidP="00E049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0;</w:t>
      </w:r>
    </w:p>
    <w:p w14:paraId="5D64D166" w14:textId="77777777" w:rsidR="00E049FE" w:rsidRDefault="00E049FE" w:rsidP="00E049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WM_RBUTTONDOWN</w:t>
      </w:r>
      <w:r>
        <w:rPr>
          <w:rFonts w:ascii="新宋体" w:eastAsia="新宋体" w:cs="新宋体"/>
          <w:color w:val="000000"/>
          <w:kern w:val="0"/>
          <w:sz w:val="19"/>
          <w:szCs w:val="19"/>
        </w:rPr>
        <w:t>:</w:t>
      </w:r>
    </w:p>
    <w:p w14:paraId="7FC225C5" w14:textId="77777777" w:rsidR="00E049FE" w:rsidRDefault="00E049FE" w:rsidP="00E049FE">
      <w:pPr>
        <w:autoSpaceDE w:val="0"/>
        <w:autoSpaceDN w:val="0"/>
        <w:adjustRightInd w:val="0"/>
        <w:jc w:val="left"/>
        <w:rPr>
          <w:rFonts w:ascii="新宋体" w:eastAsia="新宋体" w:cs="新宋体"/>
          <w:color w:val="000000"/>
          <w:kern w:val="0"/>
          <w:sz w:val="19"/>
          <w:szCs w:val="19"/>
        </w:rPr>
      </w:pPr>
    </w:p>
    <w:p w14:paraId="562FF019" w14:textId="77777777" w:rsidR="00E049FE" w:rsidRDefault="00E049FE" w:rsidP="00E049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hMenu</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6F008A"/>
          <w:kern w:val="0"/>
          <w:sz w:val="19"/>
          <w:szCs w:val="19"/>
        </w:rPr>
        <w:t>LoadMenu</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hInstance</w:t>
      </w:r>
      <w:proofErr w:type="spellEnd"/>
      <w:r>
        <w:rPr>
          <w:rFonts w:ascii="新宋体" w:eastAsia="新宋体" w:cs="新宋体"/>
          <w:color w:val="000000"/>
          <w:kern w:val="0"/>
          <w:sz w:val="19"/>
          <w:szCs w:val="19"/>
        </w:rPr>
        <w:t xml:space="preserve">, </w:t>
      </w:r>
      <w:r>
        <w:rPr>
          <w:rFonts w:ascii="新宋体" w:eastAsia="新宋体" w:cs="新宋体"/>
          <w:color w:val="6F008A"/>
          <w:kern w:val="0"/>
          <w:sz w:val="19"/>
          <w:szCs w:val="19"/>
        </w:rPr>
        <w:t>MAKEINTRESOURCE</w:t>
      </w:r>
      <w:r>
        <w:rPr>
          <w:rFonts w:ascii="新宋体" w:eastAsia="新宋体" w:cs="新宋体"/>
          <w:color w:val="000000"/>
          <w:kern w:val="0"/>
          <w:sz w:val="19"/>
          <w:szCs w:val="19"/>
        </w:rPr>
        <w:t>(</w:t>
      </w:r>
      <w:r>
        <w:rPr>
          <w:rFonts w:ascii="新宋体" w:eastAsia="新宋体" w:cs="新宋体"/>
          <w:color w:val="6F008A"/>
          <w:kern w:val="0"/>
          <w:sz w:val="19"/>
          <w:szCs w:val="19"/>
        </w:rPr>
        <w:t>IDR_MENU2</w:t>
      </w:r>
      <w:r>
        <w:rPr>
          <w:rFonts w:ascii="新宋体" w:eastAsia="新宋体" w:cs="新宋体"/>
          <w:color w:val="000000"/>
          <w:kern w:val="0"/>
          <w:sz w:val="19"/>
          <w:szCs w:val="19"/>
        </w:rPr>
        <w:t>));</w:t>
      </w:r>
    </w:p>
    <w:p w14:paraId="081AE0E7" w14:textId="77777777" w:rsidR="00E049FE" w:rsidRDefault="00E049FE" w:rsidP="00E049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point.x</w:t>
      </w:r>
      <w:proofErr w:type="spellEnd"/>
      <w:r>
        <w:rPr>
          <w:rFonts w:ascii="新宋体" w:eastAsia="新宋体" w:cs="新宋体"/>
          <w:color w:val="000000"/>
          <w:kern w:val="0"/>
          <w:sz w:val="19"/>
          <w:szCs w:val="19"/>
        </w:rPr>
        <w:t xml:space="preserve"> = </w:t>
      </w:r>
      <w:r>
        <w:rPr>
          <w:rFonts w:ascii="新宋体" w:eastAsia="新宋体" w:cs="新宋体"/>
          <w:color w:val="6F008A"/>
          <w:kern w:val="0"/>
          <w:sz w:val="19"/>
          <w:szCs w:val="19"/>
        </w:rPr>
        <w:t>LOWORD</w:t>
      </w:r>
      <w:r>
        <w:rPr>
          <w:rFonts w:ascii="新宋体" w:eastAsia="新宋体" w:cs="新宋体"/>
          <w:color w:val="000000"/>
          <w:kern w:val="0"/>
          <w:sz w:val="19"/>
          <w:szCs w:val="19"/>
        </w:rPr>
        <w:t>(</w:t>
      </w:r>
      <w:proofErr w:type="spellStart"/>
      <w:r>
        <w:rPr>
          <w:rFonts w:ascii="新宋体" w:eastAsia="新宋体" w:cs="新宋体"/>
          <w:color w:val="808080"/>
          <w:kern w:val="0"/>
          <w:sz w:val="19"/>
          <w:szCs w:val="19"/>
        </w:rPr>
        <w:t>lParam</w:t>
      </w:r>
      <w:proofErr w:type="spellEnd"/>
      <w:r>
        <w:rPr>
          <w:rFonts w:ascii="新宋体" w:eastAsia="新宋体" w:cs="新宋体"/>
          <w:color w:val="000000"/>
          <w:kern w:val="0"/>
          <w:sz w:val="19"/>
          <w:szCs w:val="19"/>
        </w:rPr>
        <w:t>);</w:t>
      </w:r>
    </w:p>
    <w:p w14:paraId="0A32AE07" w14:textId="77777777" w:rsidR="00E049FE" w:rsidRDefault="00E049FE" w:rsidP="00E049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point.y</w:t>
      </w:r>
      <w:proofErr w:type="spellEnd"/>
      <w:r>
        <w:rPr>
          <w:rFonts w:ascii="新宋体" w:eastAsia="新宋体" w:cs="新宋体"/>
          <w:color w:val="000000"/>
          <w:kern w:val="0"/>
          <w:sz w:val="19"/>
          <w:szCs w:val="19"/>
        </w:rPr>
        <w:t xml:space="preserve"> = </w:t>
      </w:r>
      <w:r>
        <w:rPr>
          <w:rFonts w:ascii="新宋体" w:eastAsia="新宋体" w:cs="新宋体"/>
          <w:color w:val="6F008A"/>
          <w:kern w:val="0"/>
          <w:sz w:val="19"/>
          <w:szCs w:val="19"/>
        </w:rPr>
        <w:t>HIWORD</w:t>
      </w:r>
      <w:r>
        <w:rPr>
          <w:rFonts w:ascii="新宋体" w:eastAsia="新宋体" w:cs="新宋体"/>
          <w:color w:val="000000"/>
          <w:kern w:val="0"/>
          <w:sz w:val="19"/>
          <w:szCs w:val="19"/>
        </w:rPr>
        <w:t>(</w:t>
      </w:r>
      <w:proofErr w:type="spellStart"/>
      <w:r>
        <w:rPr>
          <w:rFonts w:ascii="新宋体" w:eastAsia="新宋体" w:cs="新宋体"/>
          <w:color w:val="808080"/>
          <w:kern w:val="0"/>
          <w:sz w:val="19"/>
          <w:szCs w:val="19"/>
        </w:rPr>
        <w:t>lParam</w:t>
      </w:r>
      <w:proofErr w:type="spellEnd"/>
      <w:r>
        <w:rPr>
          <w:rFonts w:ascii="新宋体" w:eastAsia="新宋体" w:cs="新宋体"/>
          <w:color w:val="000000"/>
          <w:kern w:val="0"/>
          <w:sz w:val="19"/>
          <w:szCs w:val="19"/>
        </w:rPr>
        <w:t>);</w:t>
      </w:r>
    </w:p>
    <w:p w14:paraId="554AE72F" w14:textId="77777777" w:rsidR="00E049FE" w:rsidRDefault="00E049FE" w:rsidP="00E049FE">
      <w:pPr>
        <w:autoSpaceDE w:val="0"/>
        <w:autoSpaceDN w:val="0"/>
        <w:adjustRightInd w:val="0"/>
        <w:jc w:val="left"/>
        <w:rPr>
          <w:rFonts w:ascii="新宋体" w:eastAsia="新宋体" w:cs="新宋体"/>
          <w:color w:val="000000"/>
          <w:kern w:val="0"/>
          <w:sz w:val="19"/>
          <w:szCs w:val="19"/>
        </w:rPr>
      </w:pPr>
    </w:p>
    <w:p w14:paraId="3593C919" w14:textId="77777777" w:rsidR="00E049FE" w:rsidRDefault="00E049FE" w:rsidP="00E049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ClientToScreen</w:t>
      </w:r>
      <w:proofErr w:type="spellEnd"/>
      <w:r>
        <w:rPr>
          <w:rFonts w:ascii="新宋体" w:eastAsia="新宋体" w:cs="新宋体"/>
          <w:color w:val="000000"/>
          <w:kern w:val="0"/>
          <w:sz w:val="19"/>
          <w:szCs w:val="19"/>
        </w:rPr>
        <w:t>(</w:t>
      </w:r>
      <w:proofErr w:type="spellStart"/>
      <w:r>
        <w:rPr>
          <w:rFonts w:ascii="新宋体" w:eastAsia="新宋体" w:cs="新宋体"/>
          <w:color w:val="808080"/>
          <w:kern w:val="0"/>
          <w:sz w:val="19"/>
          <w:szCs w:val="19"/>
        </w:rPr>
        <w:t>hWnd</w:t>
      </w:r>
      <w:proofErr w:type="spellEnd"/>
      <w:r>
        <w:rPr>
          <w:rFonts w:ascii="新宋体" w:eastAsia="新宋体" w:cs="新宋体"/>
          <w:color w:val="000000"/>
          <w:kern w:val="0"/>
          <w:sz w:val="19"/>
          <w:szCs w:val="19"/>
        </w:rPr>
        <w:t>, &amp;point);</w:t>
      </w:r>
    </w:p>
    <w:p w14:paraId="01968174" w14:textId="77777777" w:rsidR="00E049FE" w:rsidRDefault="00E049FE" w:rsidP="00E049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TrackPopupMenu</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hMenu</w:t>
      </w:r>
      <w:proofErr w:type="spellEnd"/>
      <w:r>
        <w:rPr>
          <w:rFonts w:ascii="新宋体" w:eastAsia="新宋体" w:cs="新宋体"/>
          <w:color w:val="000000"/>
          <w:kern w:val="0"/>
          <w:sz w:val="19"/>
          <w:szCs w:val="19"/>
        </w:rPr>
        <w:t xml:space="preserve">, </w:t>
      </w:r>
      <w:r>
        <w:rPr>
          <w:rFonts w:ascii="新宋体" w:eastAsia="新宋体" w:cs="新宋体"/>
          <w:color w:val="6F008A"/>
          <w:kern w:val="0"/>
          <w:sz w:val="19"/>
          <w:szCs w:val="19"/>
        </w:rPr>
        <w:t>TPM_RIGHTBUTTON</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point.x</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point.y</w:t>
      </w:r>
      <w:proofErr w:type="spellEnd"/>
      <w:r>
        <w:rPr>
          <w:rFonts w:ascii="新宋体" w:eastAsia="新宋体" w:cs="新宋体"/>
          <w:color w:val="000000"/>
          <w:kern w:val="0"/>
          <w:sz w:val="19"/>
          <w:szCs w:val="19"/>
        </w:rPr>
        <w:t xml:space="preserve">, 0, </w:t>
      </w:r>
      <w:proofErr w:type="spellStart"/>
      <w:r>
        <w:rPr>
          <w:rFonts w:ascii="新宋体" w:eastAsia="新宋体" w:cs="新宋体"/>
          <w:color w:val="808080"/>
          <w:kern w:val="0"/>
          <w:sz w:val="19"/>
          <w:szCs w:val="19"/>
        </w:rPr>
        <w:t>hWnd</w:t>
      </w:r>
      <w:proofErr w:type="spellEnd"/>
      <w:r>
        <w:rPr>
          <w:rFonts w:ascii="新宋体" w:eastAsia="新宋体" w:cs="新宋体"/>
          <w:color w:val="000000"/>
          <w:kern w:val="0"/>
          <w:sz w:val="19"/>
          <w:szCs w:val="19"/>
        </w:rPr>
        <w:t xml:space="preserve">, </w:t>
      </w:r>
      <w:r>
        <w:rPr>
          <w:rFonts w:ascii="新宋体" w:eastAsia="新宋体" w:cs="新宋体"/>
          <w:color w:val="6F008A"/>
          <w:kern w:val="0"/>
          <w:sz w:val="19"/>
          <w:szCs w:val="19"/>
        </w:rPr>
        <w:t>NULL</w:t>
      </w:r>
      <w:r>
        <w:rPr>
          <w:rFonts w:ascii="新宋体" w:eastAsia="新宋体" w:cs="新宋体"/>
          <w:color w:val="000000"/>
          <w:kern w:val="0"/>
          <w:sz w:val="19"/>
          <w:szCs w:val="19"/>
        </w:rPr>
        <w:t>);</w:t>
      </w:r>
    </w:p>
    <w:p w14:paraId="05F0E98E" w14:textId="77777777" w:rsidR="00E049FE" w:rsidRDefault="00E049FE" w:rsidP="00E049FE">
      <w:pPr>
        <w:autoSpaceDE w:val="0"/>
        <w:autoSpaceDN w:val="0"/>
        <w:adjustRightInd w:val="0"/>
        <w:jc w:val="left"/>
        <w:rPr>
          <w:rFonts w:ascii="新宋体" w:eastAsia="新宋体" w:cs="新宋体"/>
          <w:color w:val="000000"/>
          <w:kern w:val="0"/>
          <w:sz w:val="19"/>
          <w:szCs w:val="19"/>
        </w:rPr>
      </w:pPr>
    </w:p>
    <w:p w14:paraId="063C98B9" w14:textId="77777777" w:rsidR="00E049FE" w:rsidRDefault="00E049FE" w:rsidP="00E049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proofErr w:type="spellStart"/>
      <w:r>
        <w:rPr>
          <w:rFonts w:ascii="新宋体" w:eastAsia="新宋体" w:cs="新宋体"/>
          <w:color w:val="008000"/>
          <w:kern w:val="0"/>
          <w:sz w:val="19"/>
          <w:szCs w:val="19"/>
        </w:rPr>
        <w:t>MessageBox</w:t>
      </w:r>
      <w:proofErr w:type="spellEnd"/>
      <w:r>
        <w:rPr>
          <w:rFonts w:ascii="新宋体" w:eastAsia="新宋体" w:cs="新宋体"/>
          <w:color w:val="008000"/>
          <w:kern w:val="0"/>
          <w:sz w:val="19"/>
          <w:szCs w:val="19"/>
        </w:rPr>
        <w:t>(</w:t>
      </w:r>
      <w:proofErr w:type="spellStart"/>
      <w:r>
        <w:rPr>
          <w:rFonts w:ascii="新宋体" w:eastAsia="新宋体" w:cs="新宋体"/>
          <w:color w:val="008000"/>
          <w:kern w:val="0"/>
          <w:sz w:val="19"/>
          <w:szCs w:val="19"/>
        </w:rPr>
        <w:t>hWnd</w:t>
      </w:r>
      <w:proofErr w:type="spellEnd"/>
      <w:r>
        <w:rPr>
          <w:rFonts w:ascii="新宋体" w:eastAsia="新宋体" w:cs="新宋体"/>
          <w:color w:val="008000"/>
          <w:kern w:val="0"/>
          <w:sz w:val="19"/>
          <w:szCs w:val="19"/>
        </w:rPr>
        <w:t xml:space="preserve">, </w:t>
      </w:r>
      <w:proofErr w:type="spellStart"/>
      <w:r>
        <w:rPr>
          <w:rFonts w:ascii="新宋体" w:eastAsia="新宋体" w:cs="新宋体"/>
          <w:color w:val="008000"/>
          <w:kern w:val="0"/>
          <w:sz w:val="19"/>
          <w:szCs w:val="19"/>
        </w:rPr>
        <w:t>L"Hello</w:t>
      </w:r>
      <w:proofErr w:type="spellEnd"/>
      <w:r>
        <w:rPr>
          <w:rFonts w:ascii="新宋体" w:eastAsia="新宋体" w:cs="新宋体"/>
          <w:color w:val="008000"/>
          <w:kern w:val="0"/>
          <w:sz w:val="19"/>
          <w:szCs w:val="19"/>
        </w:rPr>
        <w:t xml:space="preserve">", </w:t>
      </w:r>
      <w:proofErr w:type="spellStart"/>
      <w:r>
        <w:rPr>
          <w:rFonts w:ascii="新宋体" w:eastAsia="新宋体" w:cs="新宋体"/>
          <w:color w:val="008000"/>
          <w:kern w:val="0"/>
          <w:sz w:val="19"/>
          <w:szCs w:val="19"/>
        </w:rPr>
        <w:t>L"test</w:t>
      </w:r>
      <w:proofErr w:type="spellEnd"/>
      <w:r>
        <w:rPr>
          <w:rFonts w:ascii="新宋体" w:eastAsia="新宋体" w:cs="新宋体"/>
          <w:color w:val="008000"/>
          <w:kern w:val="0"/>
          <w:sz w:val="19"/>
          <w:szCs w:val="19"/>
        </w:rPr>
        <w:t>", MB_OKCANCEL);</w:t>
      </w:r>
    </w:p>
    <w:p w14:paraId="5DBBAFA7" w14:textId="77777777" w:rsidR="00E049FE" w:rsidRDefault="00E049FE" w:rsidP="00E049FE">
      <w:pPr>
        <w:autoSpaceDE w:val="0"/>
        <w:autoSpaceDN w:val="0"/>
        <w:adjustRightInd w:val="0"/>
        <w:jc w:val="left"/>
        <w:rPr>
          <w:rFonts w:ascii="新宋体" w:eastAsia="新宋体" w:cs="新宋体"/>
          <w:color w:val="000000"/>
          <w:kern w:val="0"/>
          <w:sz w:val="19"/>
          <w:szCs w:val="19"/>
        </w:rPr>
      </w:pPr>
    </w:p>
    <w:p w14:paraId="044E8E50" w14:textId="77777777" w:rsidR="00E049FE" w:rsidRDefault="00E049FE" w:rsidP="00E049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0;</w:t>
      </w:r>
    </w:p>
    <w:p w14:paraId="54B63FA5" w14:textId="77777777" w:rsidR="00E049FE" w:rsidRDefault="00E049FE" w:rsidP="00E049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//case WM_SETFOCUS:</w:t>
      </w:r>
    </w:p>
    <w:p w14:paraId="6EB479B3" w14:textId="77777777" w:rsidR="00E049FE" w:rsidRDefault="00E049FE" w:rsidP="00E049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color w:val="008000"/>
          <w:kern w:val="0"/>
          <w:sz w:val="19"/>
          <w:szCs w:val="19"/>
        </w:rPr>
        <w:tab/>
      </w:r>
      <w:proofErr w:type="spellStart"/>
      <w:r>
        <w:rPr>
          <w:rFonts w:ascii="新宋体" w:eastAsia="新宋体" w:cs="新宋体"/>
          <w:color w:val="008000"/>
          <w:kern w:val="0"/>
          <w:sz w:val="19"/>
          <w:szCs w:val="19"/>
        </w:rPr>
        <w:t>SetFocus</w:t>
      </w:r>
      <w:proofErr w:type="spellEnd"/>
      <w:r>
        <w:rPr>
          <w:rFonts w:ascii="新宋体" w:eastAsia="新宋体" w:cs="新宋体"/>
          <w:color w:val="008000"/>
          <w:kern w:val="0"/>
          <w:sz w:val="19"/>
          <w:szCs w:val="19"/>
        </w:rPr>
        <w:t>(</w:t>
      </w:r>
      <w:proofErr w:type="spellStart"/>
      <w:r>
        <w:rPr>
          <w:rFonts w:ascii="新宋体" w:eastAsia="新宋体" w:cs="新宋体"/>
          <w:color w:val="008000"/>
          <w:kern w:val="0"/>
          <w:sz w:val="19"/>
          <w:szCs w:val="19"/>
        </w:rPr>
        <w:t>hWndEdit</w:t>
      </w:r>
      <w:proofErr w:type="spellEnd"/>
      <w:r>
        <w:rPr>
          <w:rFonts w:ascii="新宋体" w:eastAsia="新宋体" w:cs="新宋体"/>
          <w:color w:val="008000"/>
          <w:kern w:val="0"/>
          <w:sz w:val="19"/>
          <w:szCs w:val="19"/>
        </w:rPr>
        <w:t>);</w:t>
      </w:r>
    </w:p>
    <w:p w14:paraId="1CADC349" w14:textId="77777777" w:rsidR="00E049FE" w:rsidRDefault="00E049FE" w:rsidP="00E049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color w:val="008000"/>
          <w:kern w:val="0"/>
          <w:sz w:val="19"/>
          <w:szCs w:val="19"/>
        </w:rPr>
        <w:tab/>
        <w:t>return 0;</w:t>
      </w:r>
    </w:p>
    <w:p w14:paraId="512999B7" w14:textId="77777777" w:rsidR="00E049FE" w:rsidRDefault="00E049FE" w:rsidP="00E049FE">
      <w:pPr>
        <w:autoSpaceDE w:val="0"/>
        <w:autoSpaceDN w:val="0"/>
        <w:adjustRightInd w:val="0"/>
        <w:jc w:val="left"/>
        <w:rPr>
          <w:rFonts w:ascii="新宋体" w:eastAsia="新宋体" w:cs="新宋体"/>
          <w:color w:val="000000"/>
          <w:kern w:val="0"/>
          <w:sz w:val="19"/>
          <w:szCs w:val="19"/>
        </w:rPr>
      </w:pPr>
    </w:p>
    <w:p w14:paraId="43FAE549" w14:textId="77777777" w:rsidR="00E049FE" w:rsidRDefault="00E049FE" w:rsidP="00E049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//case WM_PAINT:</w:t>
      </w:r>
    </w:p>
    <w:p w14:paraId="0B3AF944" w14:textId="77777777" w:rsidR="00E049FE" w:rsidRDefault="00E049FE" w:rsidP="00E049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color w:val="008000"/>
          <w:kern w:val="0"/>
          <w:sz w:val="19"/>
          <w:szCs w:val="19"/>
        </w:rPr>
        <w:tab/>
      </w:r>
      <w:proofErr w:type="spellStart"/>
      <w:r>
        <w:rPr>
          <w:rFonts w:ascii="新宋体" w:eastAsia="新宋体" w:cs="新宋体"/>
          <w:color w:val="008000"/>
          <w:kern w:val="0"/>
          <w:sz w:val="19"/>
          <w:szCs w:val="19"/>
        </w:rPr>
        <w:t>DrawIcon</w:t>
      </w:r>
      <w:proofErr w:type="spellEnd"/>
      <w:r>
        <w:rPr>
          <w:rFonts w:ascii="新宋体" w:eastAsia="新宋体" w:cs="新宋体"/>
          <w:color w:val="008000"/>
          <w:kern w:val="0"/>
          <w:sz w:val="19"/>
          <w:szCs w:val="19"/>
        </w:rPr>
        <w:t>(</w:t>
      </w:r>
      <w:proofErr w:type="spellStart"/>
      <w:r>
        <w:rPr>
          <w:rFonts w:ascii="新宋体" w:eastAsia="新宋体" w:cs="新宋体"/>
          <w:color w:val="008000"/>
          <w:kern w:val="0"/>
          <w:sz w:val="19"/>
          <w:szCs w:val="19"/>
        </w:rPr>
        <w:t>hdc</w:t>
      </w:r>
      <w:proofErr w:type="spellEnd"/>
      <w:r>
        <w:rPr>
          <w:rFonts w:ascii="新宋体" w:eastAsia="新宋体" w:cs="新宋体"/>
          <w:color w:val="008000"/>
          <w:kern w:val="0"/>
          <w:sz w:val="19"/>
          <w:szCs w:val="19"/>
        </w:rPr>
        <w:t xml:space="preserve">, 50, 50, </w:t>
      </w:r>
      <w:proofErr w:type="spellStart"/>
      <w:r>
        <w:rPr>
          <w:rFonts w:ascii="新宋体" w:eastAsia="新宋体" w:cs="新宋体"/>
          <w:color w:val="008000"/>
          <w:kern w:val="0"/>
          <w:sz w:val="19"/>
          <w:szCs w:val="19"/>
        </w:rPr>
        <w:t>hIcon</w:t>
      </w:r>
      <w:proofErr w:type="spellEnd"/>
      <w:r>
        <w:rPr>
          <w:rFonts w:ascii="新宋体" w:eastAsia="新宋体" w:cs="新宋体"/>
          <w:color w:val="008000"/>
          <w:kern w:val="0"/>
          <w:sz w:val="19"/>
          <w:szCs w:val="19"/>
        </w:rPr>
        <w:t>);</w:t>
      </w:r>
    </w:p>
    <w:p w14:paraId="70794DB6" w14:textId="77777777" w:rsidR="00E049FE" w:rsidRDefault="00E049FE" w:rsidP="00E049FE">
      <w:pPr>
        <w:autoSpaceDE w:val="0"/>
        <w:autoSpaceDN w:val="0"/>
        <w:adjustRightInd w:val="0"/>
        <w:jc w:val="left"/>
        <w:rPr>
          <w:rFonts w:ascii="新宋体" w:eastAsia="新宋体" w:cs="新宋体"/>
          <w:color w:val="000000"/>
          <w:kern w:val="0"/>
          <w:sz w:val="19"/>
          <w:szCs w:val="19"/>
        </w:rPr>
      </w:pPr>
    </w:p>
    <w:p w14:paraId="78A73F2B" w14:textId="77777777" w:rsidR="00E049FE" w:rsidRDefault="00E049FE" w:rsidP="00E049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//case WM_SIZE:</w:t>
      </w:r>
    </w:p>
    <w:p w14:paraId="432F3ECB" w14:textId="77777777" w:rsidR="00E049FE" w:rsidRDefault="00E049FE" w:rsidP="00E049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color w:val="008000"/>
          <w:kern w:val="0"/>
          <w:sz w:val="19"/>
          <w:szCs w:val="19"/>
        </w:rPr>
        <w:tab/>
      </w:r>
      <w:proofErr w:type="spellStart"/>
      <w:r>
        <w:rPr>
          <w:rFonts w:ascii="新宋体" w:eastAsia="新宋体" w:cs="新宋体"/>
          <w:color w:val="008000"/>
          <w:kern w:val="0"/>
          <w:sz w:val="19"/>
          <w:szCs w:val="19"/>
        </w:rPr>
        <w:t>MoveWindow</w:t>
      </w:r>
      <w:proofErr w:type="spellEnd"/>
      <w:r>
        <w:rPr>
          <w:rFonts w:ascii="新宋体" w:eastAsia="新宋体" w:cs="新宋体"/>
          <w:color w:val="008000"/>
          <w:kern w:val="0"/>
          <w:sz w:val="19"/>
          <w:szCs w:val="19"/>
        </w:rPr>
        <w:t>(</w:t>
      </w:r>
      <w:proofErr w:type="spellStart"/>
      <w:r>
        <w:rPr>
          <w:rFonts w:ascii="新宋体" w:eastAsia="新宋体" w:cs="新宋体"/>
          <w:color w:val="008000"/>
          <w:kern w:val="0"/>
          <w:sz w:val="19"/>
          <w:szCs w:val="19"/>
        </w:rPr>
        <w:t>hWndEdit</w:t>
      </w:r>
      <w:proofErr w:type="spellEnd"/>
      <w:r>
        <w:rPr>
          <w:rFonts w:ascii="新宋体" w:eastAsia="新宋体" w:cs="新宋体"/>
          <w:color w:val="008000"/>
          <w:kern w:val="0"/>
          <w:sz w:val="19"/>
          <w:szCs w:val="19"/>
        </w:rPr>
        <w:t>, 0, 0, LOWORD(</w:t>
      </w:r>
      <w:proofErr w:type="spellStart"/>
      <w:r>
        <w:rPr>
          <w:rFonts w:ascii="新宋体" w:eastAsia="新宋体" w:cs="新宋体"/>
          <w:color w:val="008000"/>
          <w:kern w:val="0"/>
          <w:sz w:val="19"/>
          <w:szCs w:val="19"/>
        </w:rPr>
        <w:t>lParam</w:t>
      </w:r>
      <w:proofErr w:type="spellEnd"/>
      <w:r>
        <w:rPr>
          <w:rFonts w:ascii="新宋体" w:eastAsia="新宋体" w:cs="新宋体"/>
          <w:color w:val="008000"/>
          <w:kern w:val="0"/>
          <w:sz w:val="19"/>
          <w:szCs w:val="19"/>
        </w:rPr>
        <w:t>), HIWORD(</w:t>
      </w:r>
      <w:proofErr w:type="spellStart"/>
      <w:r>
        <w:rPr>
          <w:rFonts w:ascii="新宋体" w:eastAsia="新宋体" w:cs="新宋体"/>
          <w:color w:val="008000"/>
          <w:kern w:val="0"/>
          <w:sz w:val="19"/>
          <w:szCs w:val="19"/>
        </w:rPr>
        <w:t>lParam</w:t>
      </w:r>
      <w:proofErr w:type="spellEnd"/>
      <w:r>
        <w:rPr>
          <w:rFonts w:ascii="新宋体" w:eastAsia="新宋体" w:cs="新宋体"/>
          <w:color w:val="008000"/>
          <w:kern w:val="0"/>
          <w:sz w:val="19"/>
          <w:szCs w:val="19"/>
        </w:rPr>
        <w:t>), TRUE);</w:t>
      </w:r>
    </w:p>
    <w:p w14:paraId="0688DA6D" w14:textId="77777777" w:rsidR="00E049FE" w:rsidRDefault="00E049FE" w:rsidP="00E049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color w:val="008000"/>
          <w:kern w:val="0"/>
          <w:sz w:val="19"/>
          <w:szCs w:val="19"/>
        </w:rPr>
        <w:tab/>
        <w:t>return 0;</w:t>
      </w:r>
    </w:p>
    <w:p w14:paraId="4B30318F" w14:textId="77777777" w:rsidR="00E049FE" w:rsidRDefault="00E049FE" w:rsidP="00E049FE">
      <w:pPr>
        <w:autoSpaceDE w:val="0"/>
        <w:autoSpaceDN w:val="0"/>
        <w:adjustRightInd w:val="0"/>
        <w:jc w:val="left"/>
        <w:rPr>
          <w:rFonts w:ascii="新宋体" w:eastAsia="新宋体" w:cs="新宋体"/>
          <w:color w:val="000000"/>
          <w:kern w:val="0"/>
          <w:sz w:val="19"/>
          <w:szCs w:val="19"/>
        </w:rPr>
      </w:pPr>
    </w:p>
    <w:p w14:paraId="12EA0A00" w14:textId="77777777" w:rsidR="00E049FE" w:rsidRDefault="00E049FE" w:rsidP="00E049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WM_COMMAND</w:t>
      </w:r>
      <w:r>
        <w:rPr>
          <w:rFonts w:ascii="新宋体" w:eastAsia="新宋体" w:cs="新宋体"/>
          <w:color w:val="000000"/>
          <w:kern w:val="0"/>
          <w:sz w:val="19"/>
          <w:szCs w:val="19"/>
        </w:rPr>
        <w:t xml:space="preserve">:        </w:t>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响应编辑控件通知消息</w:t>
      </w:r>
    </w:p>
    <w:p w14:paraId="378E6DAE" w14:textId="77777777" w:rsidR="00E049FE" w:rsidRDefault="00E049FE" w:rsidP="00E049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switch</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LOWORD</w:t>
      </w:r>
      <w:r>
        <w:rPr>
          <w:rFonts w:ascii="新宋体" w:eastAsia="新宋体" w:cs="新宋体"/>
          <w:color w:val="000000"/>
          <w:kern w:val="0"/>
          <w:sz w:val="19"/>
          <w:szCs w:val="19"/>
        </w:rPr>
        <w:t>(</w:t>
      </w:r>
      <w:proofErr w:type="spellStart"/>
      <w:r>
        <w:rPr>
          <w:rFonts w:ascii="新宋体" w:eastAsia="新宋体" w:cs="新宋体"/>
          <w:color w:val="808080"/>
          <w:kern w:val="0"/>
          <w:sz w:val="19"/>
          <w:szCs w:val="19"/>
        </w:rPr>
        <w:t>wParam</w:t>
      </w:r>
      <w:proofErr w:type="spellEnd"/>
      <w:r>
        <w:rPr>
          <w:rFonts w:ascii="新宋体" w:eastAsia="新宋体" w:cs="新宋体"/>
          <w:color w:val="000000"/>
          <w:kern w:val="0"/>
          <w:sz w:val="19"/>
          <w:szCs w:val="19"/>
        </w:rPr>
        <w:t>))</w:t>
      </w:r>
    </w:p>
    <w:p w14:paraId="6E127138" w14:textId="77777777" w:rsidR="00E049FE" w:rsidRDefault="00E049FE" w:rsidP="00E049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548E5659" w14:textId="77777777" w:rsidR="00E049FE" w:rsidRDefault="00E049FE" w:rsidP="00E049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ID_MYCURSOR1</w:t>
      </w:r>
      <w:r>
        <w:rPr>
          <w:rFonts w:ascii="新宋体" w:eastAsia="新宋体" w:cs="新宋体"/>
          <w:color w:val="000000"/>
          <w:kern w:val="0"/>
          <w:sz w:val="19"/>
          <w:szCs w:val="19"/>
        </w:rPr>
        <w:t>:</w:t>
      </w:r>
    </w:p>
    <w:p w14:paraId="73936879" w14:textId="77777777" w:rsidR="00E049FE" w:rsidRDefault="00E049FE" w:rsidP="00E049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hCursor</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6F008A"/>
          <w:kern w:val="0"/>
          <w:sz w:val="19"/>
          <w:szCs w:val="19"/>
        </w:rPr>
        <w:t>LoadCursor</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hInstance</w:t>
      </w:r>
      <w:proofErr w:type="spellEnd"/>
      <w:r>
        <w:rPr>
          <w:rFonts w:ascii="新宋体" w:eastAsia="新宋体" w:cs="新宋体"/>
          <w:color w:val="000000"/>
          <w:kern w:val="0"/>
          <w:sz w:val="19"/>
          <w:szCs w:val="19"/>
        </w:rPr>
        <w:t xml:space="preserve">, </w:t>
      </w:r>
      <w:r>
        <w:rPr>
          <w:rFonts w:ascii="新宋体" w:eastAsia="新宋体" w:cs="新宋体"/>
          <w:color w:val="6F008A"/>
          <w:kern w:val="0"/>
          <w:sz w:val="19"/>
          <w:szCs w:val="19"/>
        </w:rPr>
        <w:t>MAKEINTRESOURCE</w:t>
      </w:r>
      <w:r>
        <w:rPr>
          <w:rFonts w:ascii="新宋体" w:eastAsia="新宋体" w:cs="新宋体"/>
          <w:color w:val="000000"/>
          <w:kern w:val="0"/>
          <w:sz w:val="19"/>
          <w:szCs w:val="19"/>
        </w:rPr>
        <w:t>(</w:t>
      </w:r>
      <w:r>
        <w:rPr>
          <w:rFonts w:ascii="新宋体" w:eastAsia="新宋体" w:cs="新宋体"/>
          <w:color w:val="6F008A"/>
          <w:kern w:val="0"/>
          <w:sz w:val="19"/>
          <w:szCs w:val="19"/>
        </w:rPr>
        <w:t>IDC_CURSOR1</w:t>
      </w:r>
      <w:r>
        <w:rPr>
          <w:rFonts w:ascii="新宋体" w:eastAsia="新宋体" w:cs="新宋体"/>
          <w:color w:val="000000"/>
          <w:kern w:val="0"/>
          <w:sz w:val="19"/>
          <w:szCs w:val="19"/>
        </w:rPr>
        <w:t>));</w:t>
      </w:r>
    </w:p>
    <w:p w14:paraId="791BE97B" w14:textId="77777777" w:rsidR="00E049FE" w:rsidRDefault="00E049FE" w:rsidP="00E049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6F008A"/>
          <w:kern w:val="0"/>
          <w:sz w:val="19"/>
          <w:szCs w:val="19"/>
        </w:rPr>
        <w:t>SetClassLong</w:t>
      </w:r>
      <w:proofErr w:type="spellEnd"/>
      <w:r>
        <w:rPr>
          <w:rFonts w:ascii="新宋体" w:eastAsia="新宋体" w:cs="新宋体"/>
          <w:color w:val="000000"/>
          <w:kern w:val="0"/>
          <w:sz w:val="19"/>
          <w:szCs w:val="19"/>
        </w:rPr>
        <w:t>(</w:t>
      </w:r>
      <w:proofErr w:type="spellStart"/>
      <w:r>
        <w:rPr>
          <w:rFonts w:ascii="新宋体" w:eastAsia="新宋体" w:cs="新宋体"/>
          <w:color w:val="808080"/>
          <w:kern w:val="0"/>
          <w:sz w:val="19"/>
          <w:szCs w:val="19"/>
        </w:rPr>
        <w:t>hWnd</w:t>
      </w:r>
      <w:proofErr w:type="spellEnd"/>
      <w:r>
        <w:rPr>
          <w:rFonts w:ascii="新宋体" w:eastAsia="新宋体" w:cs="新宋体"/>
          <w:color w:val="000000"/>
          <w:kern w:val="0"/>
          <w:sz w:val="19"/>
          <w:szCs w:val="19"/>
        </w:rPr>
        <w:t xml:space="preserve">, </w:t>
      </w:r>
      <w:r>
        <w:rPr>
          <w:rFonts w:ascii="新宋体" w:eastAsia="新宋体" w:cs="新宋体"/>
          <w:color w:val="6F008A"/>
          <w:kern w:val="0"/>
          <w:sz w:val="19"/>
          <w:szCs w:val="19"/>
        </w:rPr>
        <w:t>GCL_HCURSOR</w:t>
      </w:r>
      <w:r>
        <w:rPr>
          <w:rFonts w:ascii="新宋体" w:eastAsia="新宋体" w:cs="新宋体"/>
          <w:color w:val="000000"/>
          <w:kern w:val="0"/>
          <w:sz w:val="19"/>
          <w:szCs w:val="19"/>
        </w:rPr>
        <w:t>, (</w:t>
      </w:r>
      <w:r>
        <w:rPr>
          <w:rFonts w:ascii="新宋体" w:eastAsia="新宋体" w:cs="新宋体"/>
          <w:color w:val="0000FF"/>
          <w:kern w:val="0"/>
          <w:sz w:val="19"/>
          <w:szCs w:val="19"/>
        </w:rPr>
        <w:t>long</w:t>
      </w:r>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hCursor</w:t>
      </w:r>
      <w:proofErr w:type="spellEnd"/>
      <w:r>
        <w:rPr>
          <w:rFonts w:ascii="新宋体" w:eastAsia="新宋体" w:cs="新宋体"/>
          <w:color w:val="000000"/>
          <w:kern w:val="0"/>
          <w:sz w:val="19"/>
          <w:szCs w:val="19"/>
        </w:rPr>
        <w:t>);</w:t>
      </w:r>
    </w:p>
    <w:p w14:paraId="3ED919E1" w14:textId="77777777" w:rsidR="00E049FE" w:rsidRDefault="00E049FE" w:rsidP="00E049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29C2B2DE" w14:textId="77777777" w:rsidR="00E049FE" w:rsidRDefault="00E049FE" w:rsidP="00E049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ID_MYCURSOR2</w:t>
      </w:r>
      <w:r>
        <w:rPr>
          <w:rFonts w:ascii="新宋体" w:eastAsia="新宋体" w:cs="新宋体"/>
          <w:color w:val="000000"/>
          <w:kern w:val="0"/>
          <w:sz w:val="19"/>
          <w:szCs w:val="19"/>
        </w:rPr>
        <w:t>:</w:t>
      </w:r>
    </w:p>
    <w:p w14:paraId="2D54B83B" w14:textId="77777777" w:rsidR="00E049FE" w:rsidRDefault="00E049FE" w:rsidP="00E049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hCursor</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6F008A"/>
          <w:kern w:val="0"/>
          <w:sz w:val="19"/>
          <w:szCs w:val="19"/>
        </w:rPr>
        <w:t>LoadCursor</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hInstance</w:t>
      </w:r>
      <w:proofErr w:type="spellEnd"/>
      <w:r>
        <w:rPr>
          <w:rFonts w:ascii="新宋体" w:eastAsia="新宋体" w:cs="新宋体"/>
          <w:color w:val="000000"/>
          <w:kern w:val="0"/>
          <w:sz w:val="19"/>
          <w:szCs w:val="19"/>
        </w:rPr>
        <w:t xml:space="preserve">, </w:t>
      </w:r>
      <w:r>
        <w:rPr>
          <w:rFonts w:ascii="新宋体" w:eastAsia="新宋体" w:cs="新宋体"/>
          <w:color w:val="6F008A"/>
          <w:kern w:val="0"/>
          <w:sz w:val="19"/>
          <w:szCs w:val="19"/>
        </w:rPr>
        <w:t>MAKEINTRESOURCE</w:t>
      </w:r>
      <w:r>
        <w:rPr>
          <w:rFonts w:ascii="新宋体" w:eastAsia="新宋体" w:cs="新宋体"/>
          <w:color w:val="000000"/>
          <w:kern w:val="0"/>
          <w:sz w:val="19"/>
          <w:szCs w:val="19"/>
        </w:rPr>
        <w:t>(</w:t>
      </w:r>
      <w:r>
        <w:rPr>
          <w:rFonts w:ascii="新宋体" w:eastAsia="新宋体" w:cs="新宋体"/>
          <w:color w:val="6F008A"/>
          <w:kern w:val="0"/>
          <w:sz w:val="19"/>
          <w:szCs w:val="19"/>
        </w:rPr>
        <w:t>IDC_CURSOR3</w:t>
      </w:r>
      <w:r>
        <w:rPr>
          <w:rFonts w:ascii="新宋体" w:eastAsia="新宋体" w:cs="新宋体"/>
          <w:color w:val="000000"/>
          <w:kern w:val="0"/>
          <w:sz w:val="19"/>
          <w:szCs w:val="19"/>
        </w:rPr>
        <w:t>));</w:t>
      </w:r>
    </w:p>
    <w:p w14:paraId="262C7126" w14:textId="77777777" w:rsidR="00E049FE" w:rsidRDefault="00E049FE" w:rsidP="00E049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6F008A"/>
          <w:kern w:val="0"/>
          <w:sz w:val="19"/>
          <w:szCs w:val="19"/>
        </w:rPr>
        <w:t>SetClassLong</w:t>
      </w:r>
      <w:proofErr w:type="spellEnd"/>
      <w:r>
        <w:rPr>
          <w:rFonts w:ascii="新宋体" w:eastAsia="新宋体" w:cs="新宋体"/>
          <w:color w:val="000000"/>
          <w:kern w:val="0"/>
          <w:sz w:val="19"/>
          <w:szCs w:val="19"/>
        </w:rPr>
        <w:t>(</w:t>
      </w:r>
      <w:proofErr w:type="spellStart"/>
      <w:r>
        <w:rPr>
          <w:rFonts w:ascii="新宋体" w:eastAsia="新宋体" w:cs="新宋体"/>
          <w:color w:val="808080"/>
          <w:kern w:val="0"/>
          <w:sz w:val="19"/>
          <w:szCs w:val="19"/>
        </w:rPr>
        <w:t>hWnd</w:t>
      </w:r>
      <w:proofErr w:type="spellEnd"/>
      <w:r>
        <w:rPr>
          <w:rFonts w:ascii="新宋体" w:eastAsia="新宋体" w:cs="新宋体"/>
          <w:color w:val="000000"/>
          <w:kern w:val="0"/>
          <w:sz w:val="19"/>
          <w:szCs w:val="19"/>
        </w:rPr>
        <w:t xml:space="preserve">, </w:t>
      </w:r>
      <w:r>
        <w:rPr>
          <w:rFonts w:ascii="新宋体" w:eastAsia="新宋体" w:cs="新宋体"/>
          <w:color w:val="6F008A"/>
          <w:kern w:val="0"/>
          <w:sz w:val="19"/>
          <w:szCs w:val="19"/>
        </w:rPr>
        <w:t>GCL_HCURSOR</w:t>
      </w:r>
      <w:r>
        <w:rPr>
          <w:rFonts w:ascii="新宋体" w:eastAsia="新宋体" w:cs="新宋体"/>
          <w:color w:val="000000"/>
          <w:kern w:val="0"/>
          <w:sz w:val="19"/>
          <w:szCs w:val="19"/>
        </w:rPr>
        <w:t>, (</w:t>
      </w:r>
      <w:r>
        <w:rPr>
          <w:rFonts w:ascii="新宋体" w:eastAsia="新宋体" w:cs="新宋体"/>
          <w:color w:val="0000FF"/>
          <w:kern w:val="0"/>
          <w:sz w:val="19"/>
          <w:szCs w:val="19"/>
        </w:rPr>
        <w:t>long</w:t>
      </w:r>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hCursor</w:t>
      </w:r>
      <w:proofErr w:type="spellEnd"/>
      <w:r>
        <w:rPr>
          <w:rFonts w:ascii="新宋体" w:eastAsia="新宋体" w:cs="新宋体"/>
          <w:color w:val="000000"/>
          <w:kern w:val="0"/>
          <w:sz w:val="19"/>
          <w:szCs w:val="19"/>
        </w:rPr>
        <w:t>);</w:t>
      </w:r>
    </w:p>
    <w:p w14:paraId="11FD7DBF" w14:textId="77777777" w:rsidR="00E049FE" w:rsidRDefault="00E049FE" w:rsidP="00E049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44CDD20B" w14:textId="77777777" w:rsidR="00E049FE" w:rsidRDefault="00E049FE" w:rsidP="00E049FE">
      <w:pPr>
        <w:autoSpaceDE w:val="0"/>
        <w:autoSpaceDN w:val="0"/>
        <w:adjustRightInd w:val="0"/>
        <w:jc w:val="left"/>
        <w:rPr>
          <w:rFonts w:ascii="新宋体" w:eastAsia="新宋体" w:cs="新宋体"/>
          <w:color w:val="000000"/>
          <w:kern w:val="0"/>
          <w:sz w:val="19"/>
          <w:szCs w:val="19"/>
        </w:rPr>
      </w:pPr>
    </w:p>
    <w:p w14:paraId="26FFB8AE" w14:textId="77777777" w:rsidR="00E049FE" w:rsidRDefault="00E049FE" w:rsidP="00E049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ID_cursor_1</w:t>
      </w:r>
      <w:r>
        <w:rPr>
          <w:rFonts w:ascii="新宋体" w:eastAsia="新宋体" w:cs="新宋体"/>
          <w:color w:val="000000"/>
          <w:kern w:val="0"/>
          <w:sz w:val="19"/>
          <w:szCs w:val="19"/>
        </w:rPr>
        <w:t>:</w:t>
      </w:r>
    </w:p>
    <w:p w14:paraId="3B5CA608" w14:textId="77777777" w:rsidR="00E049FE" w:rsidRDefault="00E049FE" w:rsidP="00E049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hCursor</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6F008A"/>
          <w:kern w:val="0"/>
          <w:sz w:val="19"/>
          <w:szCs w:val="19"/>
        </w:rPr>
        <w:t>LoadCursor</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hInstance</w:t>
      </w:r>
      <w:proofErr w:type="spellEnd"/>
      <w:r>
        <w:rPr>
          <w:rFonts w:ascii="新宋体" w:eastAsia="新宋体" w:cs="新宋体"/>
          <w:color w:val="000000"/>
          <w:kern w:val="0"/>
          <w:sz w:val="19"/>
          <w:szCs w:val="19"/>
        </w:rPr>
        <w:t xml:space="preserve">, </w:t>
      </w:r>
      <w:r>
        <w:rPr>
          <w:rFonts w:ascii="新宋体" w:eastAsia="新宋体" w:cs="新宋体"/>
          <w:color w:val="6F008A"/>
          <w:kern w:val="0"/>
          <w:sz w:val="19"/>
          <w:szCs w:val="19"/>
        </w:rPr>
        <w:t>MAKEINTRESOURCE</w:t>
      </w:r>
      <w:r>
        <w:rPr>
          <w:rFonts w:ascii="新宋体" w:eastAsia="新宋体" w:cs="新宋体"/>
          <w:color w:val="000000"/>
          <w:kern w:val="0"/>
          <w:sz w:val="19"/>
          <w:szCs w:val="19"/>
        </w:rPr>
        <w:t>(</w:t>
      </w:r>
      <w:r>
        <w:rPr>
          <w:rFonts w:ascii="新宋体" w:eastAsia="新宋体" w:cs="新宋体"/>
          <w:color w:val="6F008A"/>
          <w:kern w:val="0"/>
          <w:sz w:val="19"/>
          <w:szCs w:val="19"/>
        </w:rPr>
        <w:t>IDC_CURSOR1</w:t>
      </w:r>
      <w:r>
        <w:rPr>
          <w:rFonts w:ascii="新宋体" w:eastAsia="新宋体" w:cs="新宋体"/>
          <w:color w:val="000000"/>
          <w:kern w:val="0"/>
          <w:sz w:val="19"/>
          <w:szCs w:val="19"/>
        </w:rPr>
        <w:t>));</w:t>
      </w:r>
    </w:p>
    <w:p w14:paraId="6C5A4AEF" w14:textId="77777777" w:rsidR="00E049FE" w:rsidRDefault="00E049FE" w:rsidP="00E049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6F008A"/>
          <w:kern w:val="0"/>
          <w:sz w:val="19"/>
          <w:szCs w:val="19"/>
        </w:rPr>
        <w:t>SetClassLong</w:t>
      </w:r>
      <w:proofErr w:type="spellEnd"/>
      <w:r>
        <w:rPr>
          <w:rFonts w:ascii="新宋体" w:eastAsia="新宋体" w:cs="新宋体"/>
          <w:color w:val="000000"/>
          <w:kern w:val="0"/>
          <w:sz w:val="19"/>
          <w:szCs w:val="19"/>
        </w:rPr>
        <w:t>(</w:t>
      </w:r>
      <w:proofErr w:type="spellStart"/>
      <w:r>
        <w:rPr>
          <w:rFonts w:ascii="新宋体" w:eastAsia="新宋体" w:cs="新宋体"/>
          <w:color w:val="808080"/>
          <w:kern w:val="0"/>
          <w:sz w:val="19"/>
          <w:szCs w:val="19"/>
        </w:rPr>
        <w:t>hWnd</w:t>
      </w:r>
      <w:proofErr w:type="spellEnd"/>
      <w:r>
        <w:rPr>
          <w:rFonts w:ascii="新宋体" w:eastAsia="新宋体" w:cs="新宋体"/>
          <w:color w:val="000000"/>
          <w:kern w:val="0"/>
          <w:sz w:val="19"/>
          <w:szCs w:val="19"/>
        </w:rPr>
        <w:t xml:space="preserve">, </w:t>
      </w:r>
      <w:r>
        <w:rPr>
          <w:rFonts w:ascii="新宋体" w:eastAsia="新宋体" w:cs="新宋体"/>
          <w:color w:val="6F008A"/>
          <w:kern w:val="0"/>
          <w:sz w:val="19"/>
          <w:szCs w:val="19"/>
        </w:rPr>
        <w:t>GCL_HCURSOR</w:t>
      </w:r>
      <w:r>
        <w:rPr>
          <w:rFonts w:ascii="新宋体" w:eastAsia="新宋体" w:cs="新宋体"/>
          <w:color w:val="000000"/>
          <w:kern w:val="0"/>
          <w:sz w:val="19"/>
          <w:szCs w:val="19"/>
        </w:rPr>
        <w:t>, (</w:t>
      </w:r>
      <w:r>
        <w:rPr>
          <w:rFonts w:ascii="新宋体" w:eastAsia="新宋体" w:cs="新宋体"/>
          <w:color w:val="0000FF"/>
          <w:kern w:val="0"/>
          <w:sz w:val="19"/>
          <w:szCs w:val="19"/>
        </w:rPr>
        <w:t>long</w:t>
      </w:r>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hCursor</w:t>
      </w:r>
      <w:proofErr w:type="spellEnd"/>
      <w:r>
        <w:rPr>
          <w:rFonts w:ascii="新宋体" w:eastAsia="新宋体" w:cs="新宋体"/>
          <w:color w:val="000000"/>
          <w:kern w:val="0"/>
          <w:sz w:val="19"/>
          <w:szCs w:val="19"/>
        </w:rPr>
        <w:t>);</w:t>
      </w:r>
    </w:p>
    <w:p w14:paraId="5EF99E58" w14:textId="77777777" w:rsidR="00E049FE" w:rsidRDefault="00E049FE" w:rsidP="00E049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293C88FC" w14:textId="77777777" w:rsidR="00E049FE" w:rsidRDefault="00E049FE" w:rsidP="00E049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ID_cursor_2</w:t>
      </w:r>
      <w:r>
        <w:rPr>
          <w:rFonts w:ascii="新宋体" w:eastAsia="新宋体" w:cs="新宋体"/>
          <w:color w:val="000000"/>
          <w:kern w:val="0"/>
          <w:sz w:val="19"/>
          <w:szCs w:val="19"/>
        </w:rPr>
        <w:t>:</w:t>
      </w:r>
    </w:p>
    <w:p w14:paraId="125FFE6C" w14:textId="77777777" w:rsidR="00E049FE" w:rsidRDefault="00E049FE" w:rsidP="00E049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hCursor</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6F008A"/>
          <w:kern w:val="0"/>
          <w:sz w:val="19"/>
          <w:szCs w:val="19"/>
        </w:rPr>
        <w:t>LoadCursor</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hInstance</w:t>
      </w:r>
      <w:proofErr w:type="spellEnd"/>
      <w:r>
        <w:rPr>
          <w:rFonts w:ascii="新宋体" w:eastAsia="新宋体" w:cs="新宋体"/>
          <w:color w:val="000000"/>
          <w:kern w:val="0"/>
          <w:sz w:val="19"/>
          <w:szCs w:val="19"/>
        </w:rPr>
        <w:t xml:space="preserve">, </w:t>
      </w:r>
      <w:r>
        <w:rPr>
          <w:rFonts w:ascii="新宋体" w:eastAsia="新宋体" w:cs="新宋体"/>
          <w:color w:val="6F008A"/>
          <w:kern w:val="0"/>
          <w:sz w:val="19"/>
          <w:szCs w:val="19"/>
        </w:rPr>
        <w:t>MAKEINTRESOURCE</w:t>
      </w:r>
      <w:r>
        <w:rPr>
          <w:rFonts w:ascii="新宋体" w:eastAsia="新宋体" w:cs="新宋体"/>
          <w:color w:val="000000"/>
          <w:kern w:val="0"/>
          <w:sz w:val="19"/>
          <w:szCs w:val="19"/>
        </w:rPr>
        <w:t>(</w:t>
      </w:r>
      <w:r>
        <w:rPr>
          <w:rFonts w:ascii="新宋体" w:eastAsia="新宋体" w:cs="新宋体"/>
          <w:color w:val="6F008A"/>
          <w:kern w:val="0"/>
          <w:sz w:val="19"/>
          <w:szCs w:val="19"/>
        </w:rPr>
        <w:t>IDC_CURSOR3</w:t>
      </w:r>
      <w:r>
        <w:rPr>
          <w:rFonts w:ascii="新宋体" w:eastAsia="新宋体" w:cs="新宋体"/>
          <w:color w:val="000000"/>
          <w:kern w:val="0"/>
          <w:sz w:val="19"/>
          <w:szCs w:val="19"/>
        </w:rPr>
        <w:t>));</w:t>
      </w:r>
    </w:p>
    <w:p w14:paraId="07B024AB" w14:textId="77777777" w:rsidR="00E049FE" w:rsidRDefault="00E049FE" w:rsidP="00E049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6F008A"/>
          <w:kern w:val="0"/>
          <w:sz w:val="19"/>
          <w:szCs w:val="19"/>
        </w:rPr>
        <w:t>SetClassLong</w:t>
      </w:r>
      <w:proofErr w:type="spellEnd"/>
      <w:r>
        <w:rPr>
          <w:rFonts w:ascii="新宋体" w:eastAsia="新宋体" w:cs="新宋体"/>
          <w:color w:val="000000"/>
          <w:kern w:val="0"/>
          <w:sz w:val="19"/>
          <w:szCs w:val="19"/>
        </w:rPr>
        <w:t>(</w:t>
      </w:r>
      <w:proofErr w:type="spellStart"/>
      <w:r>
        <w:rPr>
          <w:rFonts w:ascii="新宋体" w:eastAsia="新宋体" w:cs="新宋体"/>
          <w:color w:val="808080"/>
          <w:kern w:val="0"/>
          <w:sz w:val="19"/>
          <w:szCs w:val="19"/>
        </w:rPr>
        <w:t>hWnd</w:t>
      </w:r>
      <w:proofErr w:type="spellEnd"/>
      <w:r>
        <w:rPr>
          <w:rFonts w:ascii="新宋体" w:eastAsia="新宋体" w:cs="新宋体"/>
          <w:color w:val="000000"/>
          <w:kern w:val="0"/>
          <w:sz w:val="19"/>
          <w:szCs w:val="19"/>
        </w:rPr>
        <w:t xml:space="preserve">, </w:t>
      </w:r>
      <w:r>
        <w:rPr>
          <w:rFonts w:ascii="新宋体" w:eastAsia="新宋体" w:cs="新宋体"/>
          <w:color w:val="6F008A"/>
          <w:kern w:val="0"/>
          <w:sz w:val="19"/>
          <w:szCs w:val="19"/>
        </w:rPr>
        <w:t>GCL_HCURSOR</w:t>
      </w:r>
      <w:r>
        <w:rPr>
          <w:rFonts w:ascii="新宋体" w:eastAsia="新宋体" w:cs="新宋体"/>
          <w:color w:val="000000"/>
          <w:kern w:val="0"/>
          <w:sz w:val="19"/>
          <w:szCs w:val="19"/>
        </w:rPr>
        <w:t>, (</w:t>
      </w:r>
      <w:r>
        <w:rPr>
          <w:rFonts w:ascii="新宋体" w:eastAsia="新宋体" w:cs="新宋体"/>
          <w:color w:val="0000FF"/>
          <w:kern w:val="0"/>
          <w:sz w:val="19"/>
          <w:szCs w:val="19"/>
        </w:rPr>
        <w:t>long</w:t>
      </w:r>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hCursor</w:t>
      </w:r>
      <w:proofErr w:type="spellEnd"/>
      <w:r>
        <w:rPr>
          <w:rFonts w:ascii="新宋体" w:eastAsia="新宋体" w:cs="新宋体"/>
          <w:color w:val="000000"/>
          <w:kern w:val="0"/>
          <w:sz w:val="19"/>
          <w:szCs w:val="19"/>
        </w:rPr>
        <w:t>);</w:t>
      </w:r>
    </w:p>
    <w:p w14:paraId="0B7B66C7" w14:textId="77777777" w:rsidR="00E049FE" w:rsidRDefault="00E049FE" w:rsidP="00E049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18228BAE" w14:textId="77777777" w:rsidR="00E049FE" w:rsidRDefault="00E049FE" w:rsidP="00E049FE">
      <w:pPr>
        <w:autoSpaceDE w:val="0"/>
        <w:autoSpaceDN w:val="0"/>
        <w:adjustRightInd w:val="0"/>
        <w:jc w:val="left"/>
        <w:rPr>
          <w:rFonts w:ascii="新宋体" w:eastAsia="新宋体" w:cs="新宋体"/>
          <w:color w:val="000000"/>
          <w:kern w:val="0"/>
          <w:sz w:val="19"/>
          <w:szCs w:val="19"/>
        </w:rPr>
      </w:pPr>
    </w:p>
    <w:p w14:paraId="00554C36" w14:textId="77777777" w:rsidR="00E049FE" w:rsidRDefault="00E049FE" w:rsidP="00E049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//case IDM_MAIN:</w:t>
      </w:r>
    </w:p>
    <w:p w14:paraId="6359575B" w14:textId="77777777" w:rsidR="00E049FE" w:rsidRDefault="00E049FE" w:rsidP="00E049FE">
      <w:pPr>
        <w:autoSpaceDE w:val="0"/>
        <w:autoSpaceDN w:val="0"/>
        <w:adjustRightInd w:val="0"/>
        <w:jc w:val="left"/>
        <w:rPr>
          <w:rFonts w:ascii="新宋体" w:eastAsia="新宋体" w:cs="新宋体"/>
          <w:color w:val="000000"/>
          <w:kern w:val="0"/>
          <w:sz w:val="19"/>
          <w:szCs w:val="19"/>
        </w:rPr>
      </w:pPr>
    </w:p>
    <w:p w14:paraId="7579308C" w14:textId="77777777" w:rsidR="00E049FE" w:rsidRDefault="00E049FE" w:rsidP="00E049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default</w:t>
      </w:r>
      <w:r>
        <w:rPr>
          <w:rFonts w:ascii="新宋体" w:eastAsia="新宋体" w:cs="新宋体"/>
          <w:color w:val="000000"/>
          <w:kern w:val="0"/>
          <w:sz w:val="19"/>
          <w:szCs w:val="19"/>
        </w:rPr>
        <w:t>:</w:t>
      </w:r>
    </w:p>
    <w:p w14:paraId="45486811" w14:textId="77777777" w:rsidR="00E049FE" w:rsidRDefault="00E049FE" w:rsidP="00E049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05CD1BBC" w14:textId="77777777" w:rsidR="00E049FE" w:rsidRDefault="00E049FE" w:rsidP="00E049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28ADC0AF" w14:textId="77777777" w:rsidR="00E049FE" w:rsidRDefault="00E049FE" w:rsidP="00E049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0;</w:t>
      </w:r>
    </w:p>
    <w:p w14:paraId="2CC5B4B2" w14:textId="77777777" w:rsidR="00E049FE" w:rsidRDefault="00E049FE" w:rsidP="00E049FE">
      <w:pPr>
        <w:autoSpaceDE w:val="0"/>
        <w:autoSpaceDN w:val="0"/>
        <w:adjustRightInd w:val="0"/>
        <w:jc w:val="left"/>
        <w:rPr>
          <w:rFonts w:ascii="新宋体" w:eastAsia="新宋体" w:cs="新宋体"/>
          <w:color w:val="000000"/>
          <w:kern w:val="0"/>
          <w:sz w:val="19"/>
          <w:szCs w:val="19"/>
        </w:rPr>
      </w:pPr>
    </w:p>
    <w:p w14:paraId="37B1D034" w14:textId="77777777" w:rsidR="00E049FE" w:rsidRDefault="00E049FE" w:rsidP="00E049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WM_DESTROY</w:t>
      </w:r>
      <w:r>
        <w:rPr>
          <w:rFonts w:ascii="新宋体" w:eastAsia="新宋体" w:cs="新宋体"/>
          <w:color w:val="000000"/>
          <w:kern w:val="0"/>
          <w:sz w:val="19"/>
          <w:szCs w:val="19"/>
        </w:rPr>
        <w:t>:</w:t>
      </w:r>
    </w:p>
    <w:p w14:paraId="3B8D35EE" w14:textId="77777777" w:rsidR="00E049FE" w:rsidRDefault="00E049FE" w:rsidP="00E049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PostQuitMessage</w:t>
      </w:r>
      <w:proofErr w:type="spellEnd"/>
      <w:r>
        <w:rPr>
          <w:rFonts w:ascii="新宋体" w:eastAsia="新宋体" w:cs="新宋体"/>
          <w:color w:val="000000"/>
          <w:kern w:val="0"/>
          <w:sz w:val="19"/>
          <w:szCs w:val="19"/>
        </w:rPr>
        <w:t>(0);</w:t>
      </w:r>
    </w:p>
    <w:p w14:paraId="335AB98A" w14:textId="77777777" w:rsidR="00E049FE" w:rsidRDefault="00E049FE" w:rsidP="00E049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0;</w:t>
      </w:r>
    </w:p>
    <w:p w14:paraId="67F7448C" w14:textId="3A8CA0F3" w:rsidR="00A17B89" w:rsidRPr="00E049FE" w:rsidRDefault="00E049FE" w:rsidP="00E049FE">
      <w:r>
        <w:rPr>
          <w:rFonts w:ascii="新宋体" w:eastAsia="新宋体" w:cs="新宋体"/>
          <w:color w:val="000000"/>
          <w:kern w:val="0"/>
          <w:sz w:val="19"/>
          <w:szCs w:val="19"/>
        </w:rPr>
        <w:tab/>
        <w:t>}</w:t>
      </w:r>
    </w:p>
    <w:p w14:paraId="1010008C" w14:textId="23CE00AD" w:rsidR="00CE6224" w:rsidRDefault="0019382A" w:rsidP="00CA62EE">
      <w:r>
        <w:rPr>
          <w:rFonts w:hint="eastAsia"/>
        </w:rPr>
        <w:t>5</w:t>
      </w:r>
      <w:r>
        <w:rPr>
          <w:rFonts w:hint="eastAsia"/>
        </w:rPr>
        <w:t>、</w:t>
      </w:r>
    </w:p>
    <w:p w14:paraId="30FCA3C5" w14:textId="67239BE0" w:rsidR="0019382A" w:rsidRDefault="0019382A" w:rsidP="00CA62EE"/>
    <w:p w14:paraId="5C1FBC03" w14:textId="70799FF1" w:rsidR="0019382A" w:rsidRDefault="0019382A" w:rsidP="00CA62EE">
      <w:r>
        <w:rPr>
          <w:rFonts w:hint="eastAsia"/>
        </w:rPr>
        <w:t>创建</w:t>
      </w:r>
      <w:proofErr w:type="spellStart"/>
      <w:r>
        <w:rPr>
          <w:rFonts w:hint="eastAsia"/>
        </w:rPr>
        <w:t>ListBox</w:t>
      </w:r>
      <w:proofErr w:type="spellEnd"/>
    </w:p>
    <w:p w14:paraId="0062963E" w14:textId="77777777" w:rsidR="0019382A" w:rsidRDefault="0019382A" w:rsidP="0019382A">
      <w:pPr>
        <w:autoSpaceDE w:val="0"/>
        <w:autoSpaceDN w:val="0"/>
        <w:adjustRightInd w:val="0"/>
        <w:jc w:val="left"/>
        <w:rPr>
          <w:rFonts w:ascii="新宋体" w:eastAsia="新宋体" w:cs="新宋体"/>
          <w:color w:val="000000"/>
          <w:kern w:val="0"/>
          <w:sz w:val="19"/>
          <w:szCs w:val="19"/>
        </w:rPr>
      </w:pPr>
    </w:p>
    <w:p w14:paraId="612A89C9" w14:textId="77777777" w:rsidR="0019382A" w:rsidRDefault="0019382A" w:rsidP="0019382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hWndList</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6F008A"/>
          <w:kern w:val="0"/>
          <w:sz w:val="19"/>
          <w:szCs w:val="19"/>
        </w:rPr>
        <w:t>CreateWindow</w:t>
      </w:r>
      <w:proofErr w:type="spellEnd"/>
      <w:r>
        <w:rPr>
          <w:rFonts w:ascii="新宋体" w:eastAsia="新宋体" w:cs="新宋体"/>
          <w:color w:val="000000"/>
          <w:kern w:val="0"/>
          <w:sz w:val="19"/>
          <w:szCs w:val="19"/>
        </w:rPr>
        <w:t>(</w:t>
      </w:r>
      <w:r>
        <w:rPr>
          <w:rFonts w:ascii="新宋体" w:eastAsia="新宋体" w:cs="新宋体"/>
          <w:color w:val="6F008A"/>
          <w:kern w:val="0"/>
          <w:sz w:val="19"/>
          <w:szCs w:val="19"/>
        </w:rPr>
        <w:t>TEXT</w:t>
      </w:r>
      <w:r>
        <w:rPr>
          <w:rFonts w:ascii="新宋体" w:eastAsia="新宋体" w:cs="新宋体"/>
          <w:color w:val="000000"/>
          <w:kern w:val="0"/>
          <w:sz w:val="19"/>
          <w:szCs w:val="19"/>
        </w:rPr>
        <w:t>(</w:t>
      </w:r>
      <w:r>
        <w:rPr>
          <w:rFonts w:ascii="新宋体" w:eastAsia="新宋体" w:cs="新宋体"/>
          <w:color w:val="A31515"/>
          <w:kern w:val="0"/>
          <w:sz w:val="19"/>
          <w:szCs w:val="19"/>
        </w:rPr>
        <w:t>"</w:t>
      </w:r>
      <w:proofErr w:type="spellStart"/>
      <w:r>
        <w:rPr>
          <w:rFonts w:ascii="新宋体" w:eastAsia="新宋体" w:cs="新宋体"/>
          <w:color w:val="A31515"/>
          <w:kern w:val="0"/>
          <w:sz w:val="19"/>
          <w:szCs w:val="19"/>
        </w:rPr>
        <w:t>listbox</w:t>
      </w:r>
      <w:proofErr w:type="spellEnd"/>
      <w:r>
        <w:rPr>
          <w:rFonts w:ascii="新宋体" w:eastAsia="新宋体" w:cs="新宋体"/>
          <w:color w:val="A31515"/>
          <w:kern w:val="0"/>
          <w:sz w:val="19"/>
          <w:szCs w:val="19"/>
        </w:rPr>
        <w:t>"</w:t>
      </w:r>
      <w:r>
        <w:rPr>
          <w:rFonts w:ascii="新宋体" w:eastAsia="新宋体" w:cs="新宋体"/>
          <w:color w:val="000000"/>
          <w:kern w:val="0"/>
          <w:sz w:val="19"/>
          <w:szCs w:val="19"/>
        </w:rPr>
        <w:t>),</w:t>
      </w:r>
    </w:p>
    <w:p w14:paraId="44581324" w14:textId="1E903D8A" w:rsidR="0019382A" w:rsidRDefault="0019382A" w:rsidP="0019382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6F008A"/>
          <w:kern w:val="0"/>
          <w:sz w:val="19"/>
          <w:szCs w:val="19"/>
        </w:rPr>
        <w:t>NULL</w:t>
      </w:r>
      <w:r>
        <w:rPr>
          <w:rFonts w:ascii="新宋体" w:eastAsia="新宋体" w:cs="新宋体"/>
          <w:color w:val="000000"/>
          <w:kern w:val="0"/>
          <w:sz w:val="19"/>
          <w:szCs w:val="19"/>
        </w:rPr>
        <w:t>,</w:t>
      </w:r>
      <w:r>
        <w:rPr>
          <w:rFonts w:ascii="新宋体" w:eastAsia="新宋体" w:cs="新宋体"/>
          <w:color w:val="008000"/>
          <w:kern w:val="0"/>
          <w:sz w:val="19"/>
          <w:szCs w:val="19"/>
        </w:rPr>
        <w:t xml:space="preserve">  </w:t>
      </w:r>
    </w:p>
    <w:p w14:paraId="01E33415" w14:textId="77777777" w:rsidR="0019382A" w:rsidRDefault="0019382A" w:rsidP="0019382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6F008A"/>
          <w:kern w:val="0"/>
          <w:sz w:val="19"/>
          <w:szCs w:val="19"/>
        </w:rPr>
        <w:t>WS_CHILD</w:t>
      </w:r>
      <w:r>
        <w:rPr>
          <w:rFonts w:ascii="新宋体" w:eastAsia="新宋体" w:cs="新宋体"/>
          <w:color w:val="000000"/>
          <w:kern w:val="0"/>
          <w:sz w:val="19"/>
          <w:szCs w:val="19"/>
        </w:rPr>
        <w:t xml:space="preserve"> | </w:t>
      </w:r>
      <w:r>
        <w:rPr>
          <w:rFonts w:ascii="新宋体" w:eastAsia="新宋体" w:cs="新宋体"/>
          <w:color w:val="6F008A"/>
          <w:kern w:val="0"/>
          <w:sz w:val="19"/>
          <w:szCs w:val="19"/>
        </w:rPr>
        <w:t>WS_VISIBLE</w:t>
      </w:r>
      <w:r>
        <w:rPr>
          <w:rFonts w:ascii="新宋体" w:eastAsia="新宋体" w:cs="新宋体"/>
          <w:color w:val="000000"/>
          <w:kern w:val="0"/>
          <w:sz w:val="19"/>
          <w:szCs w:val="19"/>
        </w:rPr>
        <w:t xml:space="preserve"> | </w:t>
      </w:r>
      <w:r>
        <w:rPr>
          <w:rFonts w:ascii="新宋体" w:eastAsia="新宋体" w:cs="新宋体"/>
          <w:color w:val="6F008A"/>
          <w:kern w:val="0"/>
          <w:sz w:val="19"/>
          <w:szCs w:val="19"/>
        </w:rPr>
        <w:t>LBS_STANDARD</w:t>
      </w:r>
      <w:r>
        <w:rPr>
          <w:rFonts w:ascii="新宋体" w:eastAsia="新宋体" w:cs="新宋体"/>
          <w:color w:val="000000"/>
          <w:kern w:val="0"/>
          <w:sz w:val="19"/>
          <w:szCs w:val="19"/>
        </w:rPr>
        <w:t>,</w:t>
      </w:r>
    </w:p>
    <w:p w14:paraId="0451C19B" w14:textId="77777777" w:rsidR="0019382A" w:rsidRDefault="0019382A" w:rsidP="0019382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500, 50, 200, 200,</w:t>
      </w:r>
    </w:p>
    <w:p w14:paraId="4F7CFEB9" w14:textId="77777777" w:rsidR="0019382A" w:rsidRDefault="0019382A" w:rsidP="0019382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808080"/>
          <w:kern w:val="0"/>
          <w:sz w:val="19"/>
          <w:szCs w:val="19"/>
        </w:rPr>
        <w:t>hWnd</w:t>
      </w:r>
      <w:proofErr w:type="spellEnd"/>
      <w:r>
        <w:rPr>
          <w:rFonts w:ascii="新宋体" w:eastAsia="新宋体" w:cs="新宋体"/>
          <w:color w:val="000000"/>
          <w:kern w:val="0"/>
          <w:sz w:val="19"/>
          <w:szCs w:val="19"/>
        </w:rPr>
        <w:t>, (</w:t>
      </w:r>
      <w:r>
        <w:rPr>
          <w:rFonts w:ascii="新宋体" w:eastAsia="新宋体" w:cs="新宋体"/>
          <w:color w:val="2B91AF"/>
          <w:kern w:val="0"/>
          <w:sz w:val="19"/>
          <w:szCs w:val="19"/>
        </w:rPr>
        <w:t>HMENU</w:t>
      </w:r>
      <w:r>
        <w:rPr>
          <w:rFonts w:ascii="新宋体" w:eastAsia="新宋体" w:cs="新宋体"/>
          <w:color w:val="000000"/>
          <w:kern w:val="0"/>
          <w:sz w:val="19"/>
          <w:szCs w:val="19"/>
        </w:rPr>
        <w:t xml:space="preserve">)2, </w:t>
      </w:r>
      <w:proofErr w:type="spellStart"/>
      <w:r>
        <w:rPr>
          <w:rFonts w:ascii="新宋体" w:eastAsia="新宋体" w:cs="新宋体"/>
          <w:color w:val="000000"/>
          <w:kern w:val="0"/>
          <w:sz w:val="19"/>
          <w:szCs w:val="19"/>
        </w:rPr>
        <w:t>hInstance</w:t>
      </w:r>
      <w:proofErr w:type="spellEnd"/>
      <w:r>
        <w:rPr>
          <w:rFonts w:ascii="新宋体" w:eastAsia="新宋体" w:cs="新宋体"/>
          <w:color w:val="000000"/>
          <w:kern w:val="0"/>
          <w:sz w:val="19"/>
          <w:szCs w:val="19"/>
        </w:rPr>
        <w:t xml:space="preserve">, </w:t>
      </w:r>
      <w:r>
        <w:rPr>
          <w:rFonts w:ascii="新宋体" w:eastAsia="新宋体" w:cs="新宋体"/>
          <w:color w:val="6F008A"/>
          <w:kern w:val="0"/>
          <w:sz w:val="19"/>
          <w:szCs w:val="19"/>
        </w:rPr>
        <w:t>NULL</w:t>
      </w:r>
      <w:r>
        <w:rPr>
          <w:rFonts w:ascii="新宋体" w:eastAsia="新宋体" w:cs="新宋体"/>
          <w:color w:val="000000"/>
          <w:kern w:val="0"/>
          <w:sz w:val="19"/>
          <w:szCs w:val="19"/>
        </w:rPr>
        <w:t>);</w:t>
      </w:r>
    </w:p>
    <w:p w14:paraId="0944DE83" w14:textId="77777777" w:rsidR="0019382A" w:rsidRDefault="0019382A" w:rsidP="0019382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proofErr w:type="spellStart"/>
      <w:r>
        <w:rPr>
          <w:rFonts w:ascii="新宋体" w:eastAsia="新宋体" w:cs="新宋体"/>
          <w:color w:val="008000"/>
          <w:kern w:val="0"/>
          <w:sz w:val="19"/>
          <w:szCs w:val="19"/>
        </w:rPr>
        <w:t>ShowWindow</w:t>
      </w:r>
      <w:proofErr w:type="spellEnd"/>
      <w:r>
        <w:rPr>
          <w:rFonts w:ascii="新宋体" w:eastAsia="新宋体" w:cs="新宋体"/>
          <w:color w:val="008000"/>
          <w:kern w:val="0"/>
          <w:sz w:val="19"/>
          <w:szCs w:val="19"/>
        </w:rPr>
        <w:t>(</w:t>
      </w:r>
      <w:proofErr w:type="spellStart"/>
      <w:r>
        <w:rPr>
          <w:rFonts w:ascii="新宋体" w:eastAsia="新宋体" w:cs="新宋体"/>
          <w:color w:val="008000"/>
          <w:kern w:val="0"/>
          <w:sz w:val="19"/>
          <w:szCs w:val="19"/>
        </w:rPr>
        <w:t>hListBox,SW_SHOW</w:t>
      </w:r>
      <w:proofErr w:type="spellEnd"/>
      <w:r>
        <w:rPr>
          <w:rFonts w:ascii="新宋体" w:eastAsia="新宋体" w:cs="新宋体"/>
          <w:color w:val="008000"/>
          <w:kern w:val="0"/>
          <w:sz w:val="19"/>
          <w:szCs w:val="19"/>
        </w:rPr>
        <w:t xml:space="preserve">);  </w:t>
      </w:r>
    </w:p>
    <w:p w14:paraId="3218ED94" w14:textId="77777777" w:rsidR="0019382A" w:rsidRDefault="0019382A" w:rsidP="0019382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6F008A"/>
          <w:kern w:val="0"/>
          <w:sz w:val="19"/>
          <w:szCs w:val="19"/>
        </w:rPr>
        <w:t>SendMessage</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hWndList</w:t>
      </w:r>
      <w:proofErr w:type="spellEnd"/>
      <w:r>
        <w:rPr>
          <w:rFonts w:ascii="新宋体" w:eastAsia="新宋体" w:cs="新宋体"/>
          <w:color w:val="000000"/>
          <w:kern w:val="0"/>
          <w:sz w:val="19"/>
          <w:szCs w:val="19"/>
        </w:rPr>
        <w:t xml:space="preserve">, </w:t>
      </w:r>
      <w:r>
        <w:rPr>
          <w:rFonts w:ascii="新宋体" w:eastAsia="新宋体" w:cs="新宋体"/>
          <w:color w:val="6F008A"/>
          <w:kern w:val="0"/>
          <w:sz w:val="19"/>
          <w:szCs w:val="19"/>
        </w:rPr>
        <w:t>LB_ADDSTRING</w:t>
      </w:r>
      <w:r>
        <w:rPr>
          <w:rFonts w:ascii="新宋体" w:eastAsia="新宋体" w:cs="新宋体"/>
          <w:color w:val="000000"/>
          <w:kern w:val="0"/>
          <w:sz w:val="19"/>
          <w:szCs w:val="19"/>
        </w:rPr>
        <w:t>, 0,(</w:t>
      </w:r>
      <w:r>
        <w:rPr>
          <w:rFonts w:ascii="新宋体" w:eastAsia="新宋体" w:cs="新宋体"/>
          <w:color w:val="2B91AF"/>
          <w:kern w:val="0"/>
          <w:sz w:val="19"/>
          <w:szCs w:val="19"/>
        </w:rPr>
        <w:t>LPARAM</w:t>
      </w:r>
      <w:r>
        <w:rPr>
          <w:rFonts w:ascii="新宋体" w:eastAsia="新宋体" w:cs="新宋体"/>
          <w:color w:val="000000"/>
          <w:kern w:val="0"/>
          <w:sz w:val="19"/>
          <w:szCs w:val="19"/>
        </w:rPr>
        <w:t>)</w:t>
      </w:r>
      <w:r>
        <w:rPr>
          <w:rFonts w:ascii="新宋体" w:eastAsia="新宋体" w:cs="新宋体"/>
          <w:color w:val="A31515"/>
          <w:kern w:val="0"/>
          <w:sz w:val="19"/>
          <w:szCs w:val="19"/>
        </w:rPr>
        <w:t>L"201900800413"</w:t>
      </w:r>
      <w:r>
        <w:rPr>
          <w:rFonts w:ascii="新宋体" w:eastAsia="新宋体" w:cs="新宋体"/>
          <w:color w:val="000000"/>
          <w:kern w:val="0"/>
          <w:sz w:val="19"/>
          <w:szCs w:val="19"/>
        </w:rPr>
        <w:t>);</w:t>
      </w:r>
    </w:p>
    <w:p w14:paraId="015F2421" w14:textId="77777777" w:rsidR="0019382A" w:rsidRDefault="0019382A" w:rsidP="0019382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6F008A"/>
          <w:kern w:val="0"/>
          <w:sz w:val="19"/>
          <w:szCs w:val="19"/>
        </w:rPr>
        <w:t>SendMessage</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hWndList</w:t>
      </w:r>
      <w:proofErr w:type="spellEnd"/>
      <w:r>
        <w:rPr>
          <w:rFonts w:ascii="新宋体" w:eastAsia="新宋体" w:cs="新宋体"/>
          <w:color w:val="000000"/>
          <w:kern w:val="0"/>
          <w:sz w:val="19"/>
          <w:szCs w:val="19"/>
        </w:rPr>
        <w:t xml:space="preserve">, </w:t>
      </w:r>
      <w:r>
        <w:rPr>
          <w:rFonts w:ascii="新宋体" w:eastAsia="新宋体" w:cs="新宋体"/>
          <w:color w:val="6F008A"/>
          <w:kern w:val="0"/>
          <w:sz w:val="19"/>
          <w:szCs w:val="19"/>
        </w:rPr>
        <w:t>LB_ADDSTRING</w:t>
      </w:r>
      <w:r>
        <w:rPr>
          <w:rFonts w:ascii="新宋体" w:eastAsia="新宋体" w:cs="新宋体"/>
          <w:color w:val="000000"/>
          <w:kern w:val="0"/>
          <w:sz w:val="19"/>
          <w:szCs w:val="19"/>
        </w:rPr>
        <w:t>, 0, (</w:t>
      </w:r>
      <w:r>
        <w:rPr>
          <w:rFonts w:ascii="新宋体" w:eastAsia="新宋体" w:cs="新宋体"/>
          <w:color w:val="2B91AF"/>
          <w:kern w:val="0"/>
          <w:sz w:val="19"/>
          <w:szCs w:val="19"/>
        </w:rPr>
        <w:t>LPARAM</w:t>
      </w:r>
      <w:r>
        <w:rPr>
          <w:rFonts w:ascii="新宋体" w:eastAsia="新宋体" w:cs="新宋体"/>
          <w:color w:val="000000"/>
          <w:kern w:val="0"/>
          <w:sz w:val="19"/>
          <w:szCs w:val="19"/>
        </w:rPr>
        <w:t>)</w:t>
      </w:r>
      <w:r>
        <w:rPr>
          <w:rFonts w:ascii="新宋体" w:eastAsia="新宋体" w:cs="新宋体"/>
          <w:color w:val="A31515"/>
          <w:kern w:val="0"/>
          <w:sz w:val="19"/>
          <w:szCs w:val="19"/>
        </w:rPr>
        <w:t>L"</w:t>
      </w:r>
      <w:r>
        <w:rPr>
          <w:rFonts w:ascii="新宋体" w:eastAsia="新宋体" w:cs="新宋体" w:hint="eastAsia"/>
          <w:color w:val="A31515"/>
          <w:kern w:val="0"/>
          <w:sz w:val="19"/>
          <w:szCs w:val="19"/>
        </w:rPr>
        <w:t>通信一班</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04F9C3C3" w14:textId="39F9C5E7" w:rsidR="0019382A" w:rsidRDefault="0019382A" w:rsidP="0019382A">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6F008A"/>
          <w:kern w:val="0"/>
          <w:sz w:val="19"/>
          <w:szCs w:val="19"/>
        </w:rPr>
        <w:t>SendMessage</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hWndList</w:t>
      </w:r>
      <w:proofErr w:type="spellEnd"/>
      <w:r>
        <w:rPr>
          <w:rFonts w:ascii="新宋体" w:eastAsia="新宋体" w:cs="新宋体"/>
          <w:color w:val="000000"/>
          <w:kern w:val="0"/>
          <w:sz w:val="19"/>
          <w:szCs w:val="19"/>
        </w:rPr>
        <w:t xml:space="preserve">, </w:t>
      </w:r>
      <w:r>
        <w:rPr>
          <w:rFonts w:ascii="新宋体" w:eastAsia="新宋体" w:cs="新宋体"/>
          <w:color w:val="6F008A"/>
          <w:kern w:val="0"/>
          <w:sz w:val="19"/>
          <w:szCs w:val="19"/>
        </w:rPr>
        <w:t>LB_ADDSTRING</w:t>
      </w:r>
      <w:r>
        <w:rPr>
          <w:rFonts w:ascii="新宋体" w:eastAsia="新宋体" w:cs="新宋体"/>
          <w:color w:val="000000"/>
          <w:kern w:val="0"/>
          <w:sz w:val="19"/>
          <w:szCs w:val="19"/>
        </w:rPr>
        <w:t>, 0, (</w:t>
      </w:r>
      <w:r>
        <w:rPr>
          <w:rFonts w:ascii="新宋体" w:eastAsia="新宋体" w:cs="新宋体"/>
          <w:color w:val="2B91AF"/>
          <w:kern w:val="0"/>
          <w:sz w:val="19"/>
          <w:szCs w:val="19"/>
        </w:rPr>
        <w:t>LPARAM</w:t>
      </w:r>
      <w:r>
        <w:rPr>
          <w:rFonts w:ascii="新宋体" w:eastAsia="新宋体" w:cs="新宋体"/>
          <w:color w:val="000000"/>
          <w:kern w:val="0"/>
          <w:sz w:val="19"/>
          <w:szCs w:val="19"/>
        </w:rPr>
        <w:t>)</w:t>
      </w:r>
      <w:r>
        <w:rPr>
          <w:rFonts w:ascii="新宋体" w:eastAsia="新宋体" w:cs="新宋体"/>
          <w:color w:val="A31515"/>
          <w:kern w:val="0"/>
          <w:sz w:val="19"/>
          <w:szCs w:val="19"/>
        </w:rPr>
        <w:t>L"</w:t>
      </w:r>
      <w:r>
        <w:rPr>
          <w:rFonts w:ascii="新宋体" w:eastAsia="新宋体" w:cs="新宋体" w:hint="eastAsia"/>
          <w:color w:val="A31515"/>
          <w:kern w:val="0"/>
          <w:sz w:val="19"/>
          <w:szCs w:val="19"/>
        </w:rPr>
        <w:t>宇宙无敌超级大帅哥正是在下</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3B0FFF09" w14:textId="1E958FDB" w:rsidR="00407024" w:rsidRDefault="00407024" w:rsidP="00CA62EE"/>
    <w:p w14:paraId="6ABC8B4A" w14:textId="21396AAD" w:rsidR="0019382A" w:rsidRDefault="0019382A" w:rsidP="00CA62EE">
      <w:r>
        <w:rPr>
          <w:rFonts w:hint="eastAsia"/>
        </w:rPr>
        <w:t>选择状态转换：</w:t>
      </w:r>
    </w:p>
    <w:p w14:paraId="28265A51" w14:textId="54A1DB29" w:rsidR="0019382A" w:rsidRDefault="0019382A" w:rsidP="0019382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WM_INITMENUPOPUP</w:t>
      </w:r>
      <w:r>
        <w:rPr>
          <w:rFonts w:ascii="新宋体" w:eastAsia="新宋体" w:cs="新宋体"/>
          <w:color w:val="000000"/>
          <w:kern w:val="0"/>
          <w:sz w:val="19"/>
          <w:szCs w:val="19"/>
        </w:rPr>
        <w:t>:</w:t>
      </w:r>
    </w:p>
    <w:p w14:paraId="62639BA2" w14:textId="77777777" w:rsidR="0019382A" w:rsidRDefault="0019382A" w:rsidP="0019382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CheckMenuItem</w:t>
      </w:r>
      <w:proofErr w:type="spellEnd"/>
      <w:r>
        <w:rPr>
          <w:rFonts w:ascii="新宋体" w:eastAsia="新宋体" w:cs="新宋体"/>
          <w:color w:val="000000"/>
          <w:kern w:val="0"/>
          <w:sz w:val="19"/>
          <w:szCs w:val="19"/>
        </w:rPr>
        <w:t>((</w:t>
      </w:r>
      <w:r>
        <w:rPr>
          <w:rFonts w:ascii="新宋体" w:eastAsia="新宋体" w:cs="新宋体"/>
          <w:color w:val="2B91AF"/>
          <w:kern w:val="0"/>
          <w:sz w:val="19"/>
          <w:szCs w:val="19"/>
        </w:rPr>
        <w:t>HMENU</w:t>
      </w:r>
      <w:r>
        <w:rPr>
          <w:rFonts w:ascii="新宋体" w:eastAsia="新宋体" w:cs="新宋体"/>
          <w:color w:val="000000"/>
          <w:kern w:val="0"/>
          <w:sz w:val="19"/>
          <w:szCs w:val="19"/>
        </w:rPr>
        <w:t>)</w:t>
      </w:r>
      <w:proofErr w:type="spellStart"/>
      <w:r>
        <w:rPr>
          <w:rFonts w:ascii="新宋体" w:eastAsia="新宋体" w:cs="新宋体"/>
          <w:color w:val="808080"/>
          <w:kern w:val="0"/>
          <w:sz w:val="19"/>
          <w:szCs w:val="19"/>
        </w:rPr>
        <w:t>wParam</w:t>
      </w:r>
      <w:proofErr w:type="spellEnd"/>
      <w:r>
        <w:rPr>
          <w:rFonts w:ascii="新宋体" w:eastAsia="新宋体" w:cs="新宋体"/>
          <w:color w:val="000000"/>
          <w:kern w:val="0"/>
          <w:sz w:val="19"/>
          <w:szCs w:val="19"/>
        </w:rPr>
        <w:t xml:space="preserve">, </w:t>
      </w:r>
      <w:r>
        <w:rPr>
          <w:rFonts w:ascii="新宋体" w:eastAsia="新宋体" w:cs="新宋体"/>
          <w:color w:val="6F008A"/>
          <w:kern w:val="0"/>
          <w:sz w:val="19"/>
          <w:szCs w:val="19"/>
        </w:rPr>
        <w:t>ID_WIN_EDIT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bEditShow</w:t>
      </w:r>
      <w:proofErr w:type="spellEnd"/>
      <w:r>
        <w:rPr>
          <w:rFonts w:ascii="新宋体" w:eastAsia="新宋体" w:cs="新宋体"/>
          <w:color w:val="000000"/>
          <w:kern w:val="0"/>
          <w:sz w:val="19"/>
          <w:szCs w:val="19"/>
        </w:rPr>
        <w:t xml:space="preserve"> ? </w:t>
      </w:r>
      <w:r>
        <w:rPr>
          <w:rFonts w:ascii="新宋体" w:eastAsia="新宋体" w:cs="新宋体"/>
          <w:color w:val="6F008A"/>
          <w:kern w:val="0"/>
          <w:sz w:val="19"/>
          <w:szCs w:val="19"/>
        </w:rPr>
        <w:t>MF_CHECKED</w:t>
      </w:r>
      <w:r>
        <w:rPr>
          <w:rFonts w:ascii="新宋体" w:eastAsia="新宋体" w:cs="新宋体"/>
          <w:color w:val="000000"/>
          <w:kern w:val="0"/>
          <w:sz w:val="19"/>
          <w:szCs w:val="19"/>
        </w:rPr>
        <w:t xml:space="preserve"> : </w:t>
      </w:r>
      <w:r>
        <w:rPr>
          <w:rFonts w:ascii="新宋体" w:eastAsia="新宋体" w:cs="新宋体"/>
          <w:color w:val="6F008A"/>
          <w:kern w:val="0"/>
          <w:sz w:val="19"/>
          <w:szCs w:val="19"/>
        </w:rPr>
        <w:t>MF_UNCHECKED</w:t>
      </w:r>
      <w:r>
        <w:rPr>
          <w:rFonts w:ascii="新宋体" w:eastAsia="新宋体" w:cs="新宋体"/>
          <w:color w:val="000000"/>
          <w:kern w:val="0"/>
          <w:sz w:val="19"/>
          <w:szCs w:val="19"/>
        </w:rPr>
        <w:t>);</w:t>
      </w:r>
    </w:p>
    <w:p w14:paraId="22568E43" w14:textId="77777777" w:rsidR="0019382A" w:rsidRDefault="0019382A" w:rsidP="0019382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CheckMenuItem</w:t>
      </w:r>
      <w:proofErr w:type="spellEnd"/>
      <w:r>
        <w:rPr>
          <w:rFonts w:ascii="新宋体" w:eastAsia="新宋体" w:cs="新宋体"/>
          <w:color w:val="000000"/>
          <w:kern w:val="0"/>
          <w:sz w:val="19"/>
          <w:szCs w:val="19"/>
        </w:rPr>
        <w:t>((</w:t>
      </w:r>
      <w:r>
        <w:rPr>
          <w:rFonts w:ascii="新宋体" w:eastAsia="新宋体" w:cs="新宋体"/>
          <w:color w:val="2B91AF"/>
          <w:kern w:val="0"/>
          <w:sz w:val="19"/>
          <w:szCs w:val="19"/>
        </w:rPr>
        <w:t>HMENU</w:t>
      </w:r>
      <w:r>
        <w:rPr>
          <w:rFonts w:ascii="新宋体" w:eastAsia="新宋体" w:cs="新宋体"/>
          <w:color w:val="000000"/>
          <w:kern w:val="0"/>
          <w:sz w:val="19"/>
          <w:szCs w:val="19"/>
        </w:rPr>
        <w:t>)</w:t>
      </w:r>
      <w:proofErr w:type="spellStart"/>
      <w:r>
        <w:rPr>
          <w:rFonts w:ascii="新宋体" w:eastAsia="新宋体" w:cs="新宋体"/>
          <w:color w:val="808080"/>
          <w:kern w:val="0"/>
          <w:sz w:val="19"/>
          <w:szCs w:val="19"/>
        </w:rPr>
        <w:t>wParam</w:t>
      </w:r>
      <w:proofErr w:type="spellEnd"/>
      <w:r>
        <w:rPr>
          <w:rFonts w:ascii="新宋体" w:eastAsia="新宋体" w:cs="新宋体"/>
          <w:color w:val="000000"/>
          <w:kern w:val="0"/>
          <w:sz w:val="19"/>
          <w:szCs w:val="19"/>
        </w:rPr>
        <w:t xml:space="preserve">, </w:t>
      </w:r>
      <w:r>
        <w:rPr>
          <w:rFonts w:ascii="新宋体" w:eastAsia="新宋体" w:cs="新宋体"/>
          <w:color w:val="6F008A"/>
          <w:kern w:val="0"/>
          <w:sz w:val="19"/>
          <w:szCs w:val="19"/>
        </w:rPr>
        <w:t>ID_WIN_LIST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bListShow</w:t>
      </w:r>
      <w:proofErr w:type="spellEnd"/>
      <w:r>
        <w:rPr>
          <w:rFonts w:ascii="新宋体" w:eastAsia="新宋体" w:cs="新宋体"/>
          <w:color w:val="000000"/>
          <w:kern w:val="0"/>
          <w:sz w:val="19"/>
          <w:szCs w:val="19"/>
        </w:rPr>
        <w:t xml:space="preserve"> ? </w:t>
      </w:r>
      <w:r>
        <w:rPr>
          <w:rFonts w:ascii="新宋体" w:eastAsia="新宋体" w:cs="新宋体"/>
          <w:color w:val="6F008A"/>
          <w:kern w:val="0"/>
          <w:sz w:val="19"/>
          <w:szCs w:val="19"/>
        </w:rPr>
        <w:t>MF_CHECKED</w:t>
      </w:r>
      <w:r>
        <w:rPr>
          <w:rFonts w:ascii="新宋体" w:eastAsia="新宋体" w:cs="新宋体"/>
          <w:color w:val="000000"/>
          <w:kern w:val="0"/>
          <w:sz w:val="19"/>
          <w:szCs w:val="19"/>
        </w:rPr>
        <w:t xml:space="preserve"> : </w:t>
      </w:r>
      <w:r>
        <w:rPr>
          <w:rFonts w:ascii="新宋体" w:eastAsia="新宋体" w:cs="新宋体"/>
          <w:color w:val="6F008A"/>
          <w:kern w:val="0"/>
          <w:sz w:val="19"/>
          <w:szCs w:val="19"/>
        </w:rPr>
        <w:t>MF_UNCHECKED</w:t>
      </w:r>
      <w:r>
        <w:rPr>
          <w:rFonts w:ascii="新宋体" w:eastAsia="新宋体" w:cs="新宋体"/>
          <w:color w:val="000000"/>
          <w:kern w:val="0"/>
          <w:sz w:val="19"/>
          <w:szCs w:val="19"/>
        </w:rPr>
        <w:t>);</w:t>
      </w:r>
    </w:p>
    <w:p w14:paraId="266FAF3D" w14:textId="6061A69C" w:rsidR="0019382A" w:rsidRDefault="0019382A" w:rsidP="0019382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
    <w:p w14:paraId="32BE3B5A" w14:textId="25A284DD" w:rsidR="0019382A" w:rsidRDefault="0019382A" w:rsidP="0019382A">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0;</w:t>
      </w:r>
    </w:p>
    <w:p w14:paraId="6694E2BE" w14:textId="77777777" w:rsidR="0019382A" w:rsidRDefault="0019382A" w:rsidP="00CA62EE"/>
    <w:p w14:paraId="342C91A2" w14:textId="77777777" w:rsidR="0019382A" w:rsidRDefault="0019382A" w:rsidP="00CA62EE"/>
    <w:p w14:paraId="38D4BED7" w14:textId="0774306A" w:rsidR="0019382A" w:rsidRDefault="0019382A" w:rsidP="00CA62EE">
      <w:r>
        <w:rPr>
          <w:rFonts w:hint="eastAsia"/>
        </w:rPr>
        <w:t>显示与隐藏窗口：</w:t>
      </w:r>
    </w:p>
    <w:p w14:paraId="66D9F64E" w14:textId="77777777" w:rsidR="0019382A" w:rsidRDefault="0019382A" w:rsidP="0019382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ID_WIN_EDIT</w:t>
      </w:r>
      <w:r>
        <w:rPr>
          <w:rFonts w:ascii="新宋体" w:eastAsia="新宋体" w:cs="新宋体"/>
          <w:color w:val="000000"/>
          <w:kern w:val="0"/>
          <w:sz w:val="19"/>
          <w:szCs w:val="19"/>
        </w:rPr>
        <w:t>:</w:t>
      </w:r>
    </w:p>
    <w:p w14:paraId="52CAF1B1" w14:textId="77777777" w:rsidR="0019382A" w:rsidRDefault="0019382A" w:rsidP="0019382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ShowWindow</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hWndEdit</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bEditShow</w:t>
      </w:r>
      <w:proofErr w:type="spellEnd"/>
      <w:r>
        <w:rPr>
          <w:rFonts w:ascii="新宋体" w:eastAsia="新宋体" w:cs="新宋体"/>
          <w:color w:val="000000"/>
          <w:kern w:val="0"/>
          <w:sz w:val="19"/>
          <w:szCs w:val="19"/>
        </w:rPr>
        <w:t xml:space="preserve"> ? </w:t>
      </w:r>
      <w:r>
        <w:rPr>
          <w:rFonts w:ascii="新宋体" w:eastAsia="新宋体" w:cs="新宋体"/>
          <w:color w:val="6F008A"/>
          <w:kern w:val="0"/>
          <w:sz w:val="19"/>
          <w:szCs w:val="19"/>
        </w:rPr>
        <w:t>SW_HIDE</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SW_SHOW</w:t>
      </w:r>
      <w:r>
        <w:rPr>
          <w:rFonts w:ascii="新宋体" w:eastAsia="新宋体" w:cs="新宋体"/>
          <w:color w:val="000000"/>
          <w:kern w:val="0"/>
          <w:sz w:val="19"/>
          <w:szCs w:val="19"/>
        </w:rPr>
        <w:t>);</w:t>
      </w:r>
    </w:p>
    <w:p w14:paraId="4EA6E798" w14:textId="77777777" w:rsidR="0019382A" w:rsidRDefault="0019382A" w:rsidP="0019382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bEditShow</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bEditShow</w:t>
      </w:r>
      <w:proofErr w:type="spellEnd"/>
      <w:r>
        <w:rPr>
          <w:rFonts w:ascii="新宋体" w:eastAsia="新宋体" w:cs="新宋体"/>
          <w:color w:val="000000"/>
          <w:kern w:val="0"/>
          <w:sz w:val="19"/>
          <w:szCs w:val="19"/>
        </w:rPr>
        <w:t>;</w:t>
      </w:r>
    </w:p>
    <w:p w14:paraId="740F9951" w14:textId="77777777" w:rsidR="0019382A" w:rsidRDefault="0019382A" w:rsidP="0019382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1579B63C" w14:textId="77777777" w:rsidR="0019382A" w:rsidRDefault="0019382A" w:rsidP="0019382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ID_WIN_LIST</w:t>
      </w:r>
      <w:r>
        <w:rPr>
          <w:rFonts w:ascii="新宋体" w:eastAsia="新宋体" w:cs="新宋体"/>
          <w:color w:val="000000"/>
          <w:kern w:val="0"/>
          <w:sz w:val="19"/>
          <w:szCs w:val="19"/>
        </w:rPr>
        <w:t>:</w:t>
      </w:r>
    </w:p>
    <w:p w14:paraId="7950CE5F" w14:textId="77777777" w:rsidR="0019382A" w:rsidRDefault="0019382A" w:rsidP="0019382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ShowWindow</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hWndList</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bListShow</w:t>
      </w:r>
      <w:proofErr w:type="spellEnd"/>
      <w:r>
        <w:rPr>
          <w:rFonts w:ascii="新宋体" w:eastAsia="新宋体" w:cs="新宋体"/>
          <w:color w:val="000000"/>
          <w:kern w:val="0"/>
          <w:sz w:val="19"/>
          <w:szCs w:val="19"/>
        </w:rPr>
        <w:t xml:space="preserve"> ? </w:t>
      </w:r>
      <w:r>
        <w:rPr>
          <w:rFonts w:ascii="新宋体" w:eastAsia="新宋体" w:cs="新宋体"/>
          <w:color w:val="6F008A"/>
          <w:kern w:val="0"/>
          <w:sz w:val="19"/>
          <w:szCs w:val="19"/>
        </w:rPr>
        <w:t>SW_HIDE</w:t>
      </w:r>
      <w:r>
        <w:rPr>
          <w:rFonts w:ascii="新宋体" w:eastAsia="新宋体" w:cs="新宋体"/>
          <w:color w:val="000000"/>
          <w:kern w:val="0"/>
          <w:sz w:val="19"/>
          <w:szCs w:val="19"/>
        </w:rPr>
        <w:t xml:space="preserve"> : </w:t>
      </w:r>
      <w:r>
        <w:rPr>
          <w:rFonts w:ascii="新宋体" w:eastAsia="新宋体" w:cs="新宋体"/>
          <w:color w:val="6F008A"/>
          <w:kern w:val="0"/>
          <w:sz w:val="19"/>
          <w:szCs w:val="19"/>
        </w:rPr>
        <w:t>SW_SHOW</w:t>
      </w:r>
      <w:r>
        <w:rPr>
          <w:rFonts w:ascii="新宋体" w:eastAsia="新宋体" w:cs="新宋体"/>
          <w:color w:val="000000"/>
          <w:kern w:val="0"/>
          <w:sz w:val="19"/>
          <w:szCs w:val="19"/>
        </w:rPr>
        <w:t>);</w:t>
      </w:r>
    </w:p>
    <w:p w14:paraId="2C0A03A8" w14:textId="77777777" w:rsidR="0019382A" w:rsidRDefault="0019382A" w:rsidP="0019382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bListShow</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bListShow</w:t>
      </w:r>
      <w:proofErr w:type="spellEnd"/>
      <w:r>
        <w:rPr>
          <w:rFonts w:ascii="新宋体" w:eastAsia="新宋体" w:cs="新宋体"/>
          <w:color w:val="000000"/>
          <w:kern w:val="0"/>
          <w:sz w:val="19"/>
          <w:szCs w:val="19"/>
        </w:rPr>
        <w:t>;</w:t>
      </w:r>
    </w:p>
    <w:p w14:paraId="0F71F534" w14:textId="173B024D" w:rsidR="0019382A" w:rsidRDefault="0019382A" w:rsidP="0019382A">
      <w:r>
        <w:rPr>
          <w:rFonts w:ascii="新宋体" w:eastAsia="新宋体" w:cs="新宋体"/>
          <w:color w:val="000000"/>
          <w:kern w:val="0"/>
          <w:sz w:val="19"/>
          <w:szCs w:val="19"/>
        </w:rPr>
        <w:lastRenderedPageBreak/>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40461BD1" w14:textId="77777777" w:rsidR="0019382A" w:rsidRDefault="0019382A" w:rsidP="00CA62EE"/>
    <w:p w14:paraId="1D9622E1" w14:textId="4EC4BE56" w:rsidR="0019382A" w:rsidRDefault="0019382A" w:rsidP="00CA62EE"/>
    <w:p w14:paraId="6CC6D2F7" w14:textId="229832E3" w:rsidR="0019382A" w:rsidRDefault="0019382A" w:rsidP="00CA62EE"/>
    <w:p w14:paraId="43E4EA55" w14:textId="77777777" w:rsidR="0019382A" w:rsidRDefault="0019382A" w:rsidP="00CA62EE"/>
    <w:p w14:paraId="7756679B" w14:textId="697C08A5" w:rsidR="00407024" w:rsidRDefault="00407024" w:rsidP="00CA62EE">
      <w:proofErr w:type="spellStart"/>
      <w:r>
        <w:t>R</w:t>
      </w:r>
      <w:r>
        <w:rPr>
          <w:rFonts w:hint="eastAsia"/>
        </w:rPr>
        <w:t>esource.</w:t>
      </w:r>
      <w:r>
        <w:t>h</w:t>
      </w:r>
      <w:proofErr w:type="spellEnd"/>
    </w:p>
    <w:p w14:paraId="56649448" w14:textId="6B996F09" w:rsidR="00407024" w:rsidRDefault="00407024" w:rsidP="00CA62EE"/>
    <w:p w14:paraId="760AEF4C" w14:textId="77777777" w:rsidR="00407024" w:rsidRDefault="00407024" w:rsidP="0040702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#define</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IDC_CURSOR1</w:t>
      </w:r>
      <w:r>
        <w:rPr>
          <w:rFonts w:ascii="新宋体" w:eastAsia="新宋体" w:cs="新宋体"/>
          <w:color w:val="000000"/>
          <w:kern w:val="0"/>
          <w:sz w:val="19"/>
          <w:szCs w:val="19"/>
        </w:rPr>
        <w:t xml:space="preserve">                     101</w:t>
      </w:r>
    </w:p>
    <w:p w14:paraId="1C8B286E" w14:textId="77777777" w:rsidR="00407024" w:rsidRDefault="00407024" w:rsidP="0040702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#define</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IDI_ICON1</w:t>
      </w:r>
      <w:r>
        <w:rPr>
          <w:rFonts w:ascii="新宋体" w:eastAsia="新宋体" w:cs="新宋体"/>
          <w:color w:val="000000"/>
          <w:kern w:val="0"/>
          <w:sz w:val="19"/>
          <w:szCs w:val="19"/>
        </w:rPr>
        <w:t xml:space="preserve">                       102</w:t>
      </w:r>
    </w:p>
    <w:p w14:paraId="219AB424" w14:textId="77777777" w:rsidR="00407024" w:rsidRDefault="00407024" w:rsidP="0040702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#define</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IDC_CURSOR2</w:t>
      </w:r>
      <w:r>
        <w:rPr>
          <w:rFonts w:ascii="新宋体" w:eastAsia="新宋体" w:cs="新宋体"/>
          <w:color w:val="000000"/>
          <w:kern w:val="0"/>
          <w:sz w:val="19"/>
          <w:szCs w:val="19"/>
        </w:rPr>
        <w:t xml:space="preserve">                     103</w:t>
      </w:r>
    </w:p>
    <w:p w14:paraId="46FD9B0D" w14:textId="77777777" w:rsidR="00407024" w:rsidRDefault="00407024" w:rsidP="0040702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#define</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IDR_MENU1</w:t>
      </w:r>
      <w:r>
        <w:rPr>
          <w:rFonts w:ascii="新宋体" w:eastAsia="新宋体" w:cs="新宋体"/>
          <w:color w:val="000000"/>
          <w:kern w:val="0"/>
          <w:sz w:val="19"/>
          <w:szCs w:val="19"/>
        </w:rPr>
        <w:t xml:space="preserve">                       104</w:t>
      </w:r>
    </w:p>
    <w:p w14:paraId="0A3210A0" w14:textId="77777777" w:rsidR="00407024" w:rsidRDefault="00407024" w:rsidP="0040702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#define</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IDC_CURSOR3</w:t>
      </w:r>
      <w:r>
        <w:rPr>
          <w:rFonts w:ascii="新宋体" w:eastAsia="新宋体" w:cs="新宋体"/>
          <w:color w:val="000000"/>
          <w:kern w:val="0"/>
          <w:sz w:val="19"/>
          <w:szCs w:val="19"/>
        </w:rPr>
        <w:t xml:space="preserve">                     105</w:t>
      </w:r>
    </w:p>
    <w:p w14:paraId="3DB487DE" w14:textId="77777777" w:rsidR="00407024" w:rsidRDefault="00407024" w:rsidP="0040702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#define</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IDR_MENU2</w:t>
      </w:r>
      <w:r>
        <w:rPr>
          <w:rFonts w:ascii="新宋体" w:eastAsia="新宋体" w:cs="新宋体"/>
          <w:color w:val="000000"/>
          <w:kern w:val="0"/>
          <w:sz w:val="19"/>
          <w:szCs w:val="19"/>
        </w:rPr>
        <w:t xml:space="preserve">                       107</w:t>
      </w:r>
    </w:p>
    <w:p w14:paraId="51CD1CE6" w14:textId="77777777" w:rsidR="00407024" w:rsidRDefault="00407024" w:rsidP="0040702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#define</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ID_CHANGECURSOR_FUNC1</w:t>
      </w:r>
      <w:r>
        <w:rPr>
          <w:rFonts w:ascii="新宋体" w:eastAsia="新宋体" w:cs="新宋体"/>
          <w:color w:val="000000"/>
          <w:kern w:val="0"/>
          <w:sz w:val="19"/>
          <w:szCs w:val="19"/>
        </w:rPr>
        <w:t xml:space="preserve">           40001</w:t>
      </w:r>
    </w:p>
    <w:p w14:paraId="44DA87CF" w14:textId="77777777" w:rsidR="00407024" w:rsidRDefault="00407024" w:rsidP="0040702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#define</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ID_CHANGECURSOR_FUNC2</w:t>
      </w:r>
      <w:r>
        <w:rPr>
          <w:rFonts w:ascii="新宋体" w:eastAsia="新宋体" w:cs="新宋体"/>
          <w:color w:val="000000"/>
          <w:kern w:val="0"/>
          <w:sz w:val="19"/>
          <w:szCs w:val="19"/>
        </w:rPr>
        <w:t xml:space="preserve">           40002</w:t>
      </w:r>
    </w:p>
    <w:p w14:paraId="0E98EB64" w14:textId="77777777" w:rsidR="00407024" w:rsidRDefault="00407024" w:rsidP="0040702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#define</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ID_CHANGECURSOR_COUSOR</w:t>
      </w:r>
      <w:r>
        <w:rPr>
          <w:rFonts w:ascii="新宋体" w:eastAsia="新宋体" w:cs="新宋体"/>
          <w:color w:val="000000"/>
          <w:kern w:val="0"/>
          <w:sz w:val="19"/>
          <w:szCs w:val="19"/>
        </w:rPr>
        <w:t xml:space="preserve">          40003</w:t>
      </w:r>
    </w:p>
    <w:p w14:paraId="1B8B10FB" w14:textId="77777777" w:rsidR="00407024" w:rsidRDefault="00407024" w:rsidP="0040702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#define</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ID_CHANGECURSOR_CURSOR</w:t>
      </w:r>
      <w:r>
        <w:rPr>
          <w:rFonts w:ascii="新宋体" w:eastAsia="新宋体" w:cs="新宋体"/>
          <w:color w:val="000000"/>
          <w:kern w:val="0"/>
          <w:sz w:val="19"/>
          <w:szCs w:val="19"/>
        </w:rPr>
        <w:t xml:space="preserve">          40004</w:t>
      </w:r>
    </w:p>
    <w:p w14:paraId="411722C2" w14:textId="77777777" w:rsidR="00407024" w:rsidRDefault="00407024" w:rsidP="0040702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#define</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ID_MYCURSOR1</w:t>
      </w:r>
      <w:r>
        <w:rPr>
          <w:rFonts w:ascii="新宋体" w:eastAsia="新宋体" w:cs="新宋体"/>
          <w:color w:val="000000"/>
          <w:kern w:val="0"/>
          <w:sz w:val="19"/>
          <w:szCs w:val="19"/>
        </w:rPr>
        <w:t xml:space="preserve">                    40005</w:t>
      </w:r>
    </w:p>
    <w:p w14:paraId="2F9D4172" w14:textId="77777777" w:rsidR="00407024" w:rsidRDefault="00407024" w:rsidP="0040702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#define</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ID_MYCURSOR2</w:t>
      </w:r>
      <w:r>
        <w:rPr>
          <w:rFonts w:ascii="新宋体" w:eastAsia="新宋体" w:cs="新宋体"/>
          <w:color w:val="000000"/>
          <w:kern w:val="0"/>
          <w:sz w:val="19"/>
          <w:szCs w:val="19"/>
        </w:rPr>
        <w:t xml:space="preserve">                    40006</w:t>
      </w:r>
    </w:p>
    <w:p w14:paraId="3EE48B81" w14:textId="77777777" w:rsidR="00407024" w:rsidRDefault="00407024" w:rsidP="00407024">
      <w:pPr>
        <w:autoSpaceDE w:val="0"/>
        <w:autoSpaceDN w:val="0"/>
        <w:adjustRightInd w:val="0"/>
        <w:jc w:val="left"/>
        <w:rPr>
          <w:rFonts w:ascii="新宋体" w:eastAsia="新宋体" w:cs="新宋体"/>
          <w:color w:val="000000"/>
          <w:kern w:val="0"/>
          <w:sz w:val="19"/>
          <w:szCs w:val="19"/>
        </w:rPr>
      </w:pPr>
    </w:p>
    <w:p w14:paraId="60C8AC94" w14:textId="77777777" w:rsidR="00407024" w:rsidRDefault="00407024" w:rsidP="0040702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#define</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ID_cursor_1</w:t>
      </w:r>
      <w:r>
        <w:rPr>
          <w:rFonts w:ascii="新宋体" w:eastAsia="新宋体" w:cs="新宋体"/>
          <w:color w:val="000000"/>
          <w:kern w:val="0"/>
          <w:sz w:val="19"/>
          <w:szCs w:val="19"/>
        </w:rPr>
        <w:t xml:space="preserve">                     40009</w:t>
      </w:r>
    </w:p>
    <w:p w14:paraId="0D918601" w14:textId="77777777" w:rsidR="00407024" w:rsidRDefault="00407024" w:rsidP="0040702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#define</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ID_cursor_2</w:t>
      </w:r>
      <w:r>
        <w:rPr>
          <w:rFonts w:ascii="新宋体" w:eastAsia="新宋体" w:cs="新宋体"/>
          <w:color w:val="000000"/>
          <w:kern w:val="0"/>
          <w:sz w:val="19"/>
          <w:szCs w:val="19"/>
        </w:rPr>
        <w:t xml:space="preserve">                     40010</w:t>
      </w:r>
    </w:p>
    <w:p w14:paraId="7845A726" w14:textId="77777777" w:rsidR="00407024" w:rsidRPr="00407024" w:rsidRDefault="00407024" w:rsidP="00CA62EE"/>
    <w:p w14:paraId="50F1B082" w14:textId="77777777" w:rsidR="00271019" w:rsidRDefault="00271019" w:rsidP="00CA62EE"/>
    <w:p w14:paraId="630D4729" w14:textId="77777777" w:rsidR="00C620F2" w:rsidRDefault="00C620F2" w:rsidP="00CA62EE"/>
    <w:p w14:paraId="0F6FEB3B" w14:textId="77777777" w:rsidR="00C620F2" w:rsidRDefault="00C620F2" w:rsidP="00CA62EE"/>
    <w:p w14:paraId="539FE929" w14:textId="77777777" w:rsidR="00C620F2" w:rsidRDefault="00C620F2" w:rsidP="00CA62EE"/>
    <w:p w14:paraId="38C0A29C" w14:textId="77777777" w:rsidR="00C620F2" w:rsidRDefault="00C620F2" w:rsidP="00CA62EE"/>
    <w:p w14:paraId="512B16E8" w14:textId="77777777" w:rsidR="00C620F2" w:rsidRDefault="00C620F2" w:rsidP="00CA62EE"/>
    <w:p w14:paraId="7D1AB31F" w14:textId="77777777" w:rsidR="00C620F2" w:rsidRPr="00CA62EE" w:rsidRDefault="00C620F2" w:rsidP="00C620F2"/>
    <w:sectPr w:rsidR="00C620F2" w:rsidRPr="00CA62EE" w:rsidSect="002579E0">
      <w:headerReference w:type="default" r:id="rId52"/>
      <w:headerReference w:type="first" r:id="rId53"/>
      <w:pgSz w:w="11906" w:h="16838"/>
      <w:pgMar w:top="1440" w:right="1797" w:bottom="1440" w:left="1797"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7DCA5E" w14:textId="77777777" w:rsidR="007E507D" w:rsidRDefault="007E507D">
      <w:r>
        <w:separator/>
      </w:r>
    </w:p>
  </w:endnote>
  <w:endnote w:type="continuationSeparator" w:id="0">
    <w:p w14:paraId="6077E749" w14:textId="77777777" w:rsidR="007E507D" w:rsidRDefault="007E50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G Times">
    <w:altName w:val="Times New Roman"/>
    <w:panose1 w:val="00000000000000000000"/>
    <w:charset w:val="00"/>
    <w:family w:val="roman"/>
    <w:notTrueType/>
    <w:pitch w:val="variable"/>
    <w:sig w:usb0="00000003" w:usb1="00000000" w:usb2="00000000" w:usb3="00000000" w:csb0="00000001" w:csb1="00000000"/>
  </w:font>
  <w:font w:name="Coronet">
    <w:panose1 w:val="00000000000000000000"/>
    <w:charset w:val="00"/>
    <w:family w:val="script"/>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Helv">
    <w:altName w:val="Arial"/>
    <w:panose1 w:val="020B0604020202030204"/>
    <w:charset w:val="00"/>
    <w:family w:val="swiss"/>
    <w:pitch w:val="variable"/>
    <w:sig w:usb0="00000003" w:usb1="00000000" w:usb2="00000000" w:usb3="00000000" w:csb0="00000001" w:csb1="00000000"/>
  </w:font>
  <w:font w:name="New York">
    <w:panose1 w:val="02040503060506020304"/>
    <w:charset w:val="00"/>
    <w:family w:val="roman"/>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新宋体">
    <w:panose1 w:val="02010609030101010101"/>
    <w:charset w:val="86"/>
    <w:family w:val="modern"/>
    <w:pitch w:val="fixed"/>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E7EF96" w14:textId="77777777" w:rsidR="002579E0" w:rsidRDefault="002579E0" w:rsidP="002579E0">
    <w:pPr>
      <w:pStyle w:val="a8"/>
      <w:framePr w:wrap="around" w:vAnchor="text" w:hAnchor="margin" w:xAlign="center" w:y="1"/>
      <w:rPr>
        <w:rStyle w:val="a9"/>
      </w:rPr>
    </w:pPr>
    <w:r>
      <w:rPr>
        <w:rStyle w:val="a9"/>
      </w:rPr>
      <w:fldChar w:fldCharType="begin"/>
    </w:r>
    <w:r>
      <w:rPr>
        <w:rStyle w:val="a9"/>
      </w:rPr>
      <w:instrText xml:space="preserve">PAGE  </w:instrText>
    </w:r>
    <w:r>
      <w:rPr>
        <w:rStyle w:val="a9"/>
      </w:rPr>
      <w:fldChar w:fldCharType="end"/>
    </w:r>
  </w:p>
  <w:p w14:paraId="4CDF175F" w14:textId="77777777" w:rsidR="002579E0" w:rsidRDefault="002579E0">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780EA6" w14:textId="77777777" w:rsidR="008A64F8" w:rsidRDefault="008A64F8" w:rsidP="008A64F8">
    <w:pPr>
      <w:pStyle w:val="a8"/>
      <w:jc w:val="center"/>
    </w:pPr>
    <w:r>
      <w:rPr>
        <w:rStyle w:val="a9"/>
      </w:rPr>
      <w:fldChar w:fldCharType="begin"/>
    </w:r>
    <w:r>
      <w:rPr>
        <w:rStyle w:val="a9"/>
      </w:rPr>
      <w:instrText xml:space="preserve"> PAGE </w:instrText>
    </w:r>
    <w:r>
      <w:rPr>
        <w:rStyle w:val="a9"/>
      </w:rPr>
      <w:fldChar w:fldCharType="separate"/>
    </w:r>
    <w:r w:rsidR="00DD51C5">
      <w:rPr>
        <w:rStyle w:val="a9"/>
        <w:noProof/>
      </w:rPr>
      <w:t>I</w:t>
    </w:r>
    <w:r>
      <w:rPr>
        <w:rStyle w:val="a9"/>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405F2" w14:textId="77777777" w:rsidR="002579E0" w:rsidRDefault="002579E0" w:rsidP="002579E0">
    <w:pPr>
      <w:pStyle w:val="a8"/>
      <w:jc w:val="center"/>
    </w:pPr>
    <w:r>
      <w:rPr>
        <w:rStyle w:val="a9"/>
      </w:rPr>
      <w:fldChar w:fldCharType="begin"/>
    </w:r>
    <w:r>
      <w:rPr>
        <w:rStyle w:val="a9"/>
      </w:rPr>
      <w:instrText xml:space="preserve"> PAGE </w:instrText>
    </w:r>
    <w:r>
      <w:rPr>
        <w:rStyle w:val="a9"/>
      </w:rPr>
      <w:fldChar w:fldCharType="separate"/>
    </w:r>
    <w:r w:rsidR="00DD51C5">
      <w:rPr>
        <w:rStyle w:val="a9"/>
        <w:noProof/>
      </w:rPr>
      <w:t>1</w:t>
    </w:r>
    <w:r>
      <w:rPr>
        <w:rStyle w:val="a9"/>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21269F" w14:textId="77777777" w:rsidR="007E507D" w:rsidRDefault="007E507D">
      <w:r>
        <w:separator/>
      </w:r>
    </w:p>
  </w:footnote>
  <w:footnote w:type="continuationSeparator" w:id="0">
    <w:p w14:paraId="1540D84D" w14:textId="77777777" w:rsidR="007E507D" w:rsidRDefault="007E507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9DAB1" w14:textId="77777777" w:rsidR="002579E0" w:rsidRDefault="002579E0">
    <w:pPr>
      <w:pBdr>
        <w:bottom w:val="single" w:sz="6" w:space="0" w:color="auto"/>
      </w:pBdr>
      <w:jc w:val="right"/>
      <w:rPr>
        <w:rFonts w:ascii="Arial" w:hAnsi="Arial"/>
        <w:bCs/>
      </w:rPr>
    </w:pPr>
  </w:p>
  <w:p w14:paraId="6517633C" w14:textId="77777777" w:rsidR="002579E0" w:rsidRDefault="00CA62EE" w:rsidP="00C25E3B">
    <w:pPr>
      <w:pBdr>
        <w:bottom w:val="single" w:sz="6" w:space="0" w:color="auto"/>
      </w:pBdr>
      <w:tabs>
        <w:tab w:val="right" w:pos="8306"/>
      </w:tabs>
      <w:jc w:val="left"/>
    </w:pPr>
    <w:r>
      <w:rPr>
        <w:rFonts w:hint="eastAsia"/>
      </w:rPr>
      <w:t>山东大学</w:t>
    </w:r>
    <w:r w:rsidR="00A35E3E">
      <w:rPr>
        <w:rFonts w:hint="eastAsia"/>
      </w:rPr>
      <w:t>（</w:t>
    </w:r>
    <w:r>
      <w:rPr>
        <w:rFonts w:hint="eastAsia"/>
      </w:rPr>
      <w:t>威海</w:t>
    </w:r>
    <w:r w:rsidR="00A35E3E">
      <w:rPr>
        <w:rFonts w:hint="eastAsia"/>
      </w:rPr>
      <w:t>）</w:t>
    </w:r>
    <w:r w:rsidR="00CE6224">
      <w:rPr>
        <w:rFonts w:hint="eastAsia"/>
      </w:rPr>
      <w:t>机电与信息工程学院</w:t>
    </w:r>
    <w:r w:rsidR="00C25E3B">
      <w:rPr>
        <w:rFonts w:hint="eastAsia"/>
      </w:rPr>
      <w:tab/>
    </w:r>
    <w:r w:rsidR="00A35E3E">
      <w:rPr>
        <w:rFonts w:hint="eastAsia"/>
      </w:rPr>
      <w:t>201</w:t>
    </w:r>
    <w:r w:rsidR="00A64F4C">
      <w:rPr>
        <w:rFonts w:hint="eastAsia"/>
      </w:rPr>
      <w:t>9</w:t>
    </w:r>
    <w:r>
      <w:rPr>
        <w:rFonts w:hint="eastAsia"/>
      </w:rPr>
      <w:t>级</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E914E7" w14:textId="77777777" w:rsidR="00C25E3B" w:rsidRDefault="00C25E3B">
    <w:pPr>
      <w:pStyle w:val="a7"/>
    </w:pPr>
    <w:r>
      <w:rPr>
        <w:rFonts w:hint="eastAsia"/>
      </w:rPr>
      <w:t>广东电网公司</w:t>
    </w:r>
    <w:r>
      <w:rPr>
        <w:rFonts w:hint="eastAsia"/>
      </w:rPr>
      <w:tab/>
      <w:t xml:space="preserve">                                               </w:t>
    </w:r>
    <w:r w:rsidR="008F6608">
      <w:rPr>
        <w:rFonts w:hint="eastAsia"/>
      </w:rPr>
      <w:t>业务系统</w:t>
    </w:r>
    <w:r>
      <w:rPr>
        <w:rFonts w:hint="eastAsia"/>
      </w:rPr>
      <w:t>信息模型描述规范</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A36C7F" w14:textId="77777777" w:rsidR="002579E0" w:rsidRDefault="002579E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3F0D64" w14:textId="77777777" w:rsidR="00C25E3B" w:rsidRDefault="00C25E3B">
    <w:pPr>
      <w:pBdr>
        <w:bottom w:val="single" w:sz="6" w:space="0" w:color="auto"/>
      </w:pBdr>
      <w:jc w:val="right"/>
      <w:rPr>
        <w:rFonts w:ascii="Arial" w:hAnsi="Arial"/>
        <w:bCs/>
      </w:rPr>
    </w:pPr>
  </w:p>
  <w:p w14:paraId="2BF1990F" w14:textId="77777777" w:rsidR="00C25E3B" w:rsidRPr="00636824" w:rsidRDefault="00636824" w:rsidP="00636824">
    <w:pPr>
      <w:pBdr>
        <w:bottom w:val="single" w:sz="6" w:space="0" w:color="auto"/>
      </w:pBdr>
      <w:tabs>
        <w:tab w:val="right" w:pos="8306"/>
      </w:tabs>
      <w:jc w:val="left"/>
    </w:pPr>
    <w:r>
      <w:rPr>
        <w:rFonts w:hint="eastAsia"/>
      </w:rPr>
      <w:t>面向对象编程技术实验报告</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44E34" w14:textId="77777777" w:rsidR="00C25E3B" w:rsidRDefault="00CA62EE" w:rsidP="00C25E3B">
    <w:pPr>
      <w:pBdr>
        <w:bottom w:val="single" w:sz="6" w:space="0" w:color="auto"/>
      </w:pBdr>
      <w:tabs>
        <w:tab w:val="right" w:pos="8306"/>
      </w:tabs>
      <w:jc w:val="left"/>
    </w:pPr>
    <w:r>
      <w:rPr>
        <w:rFonts w:hint="eastAsia"/>
      </w:rPr>
      <w:t>面向对象编程技术实验报告</w:t>
    </w:r>
  </w:p>
  <w:p w14:paraId="2188FA48" w14:textId="77777777" w:rsidR="00C25E3B" w:rsidRPr="00C25E3B" w:rsidRDefault="00C25E3B" w:rsidP="00C25E3B">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C8FE325C"/>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07BF634C"/>
    <w:multiLevelType w:val="hybridMultilevel"/>
    <w:tmpl w:val="63CA9A58"/>
    <w:lvl w:ilvl="0" w:tplc="381C024E">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086965C3"/>
    <w:multiLevelType w:val="hybridMultilevel"/>
    <w:tmpl w:val="6888977A"/>
    <w:lvl w:ilvl="0" w:tplc="0409000B">
      <w:start w:val="1"/>
      <w:numFmt w:val="bullet"/>
      <w:lvlText w:val=""/>
      <w:lvlJc w:val="left"/>
      <w:pPr>
        <w:tabs>
          <w:tab w:val="num" w:pos="1270"/>
        </w:tabs>
        <w:ind w:left="1270" w:hanging="420"/>
      </w:pPr>
      <w:rPr>
        <w:rFonts w:ascii="Wingdings" w:hAnsi="Wingdings" w:hint="default"/>
      </w:rPr>
    </w:lvl>
    <w:lvl w:ilvl="1" w:tplc="04090003" w:tentative="1">
      <w:start w:val="1"/>
      <w:numFmt w:val="bullet"/>
      <w:lvlText w:val=""/>
      <w:lvlJc w:val="left"/>
      <w:pPr>
        <w:tabs>
          <w:tab w:val="num" w:pos="1690"/>
        </w:tabs>
        <w:ind w:left="1690" w:hanging="420"/>
      </w:pPr>
      <w:rPr>
        <w:rFonts w:ascii="Wingdings" w:hAnsi="Wingdings" w:hint="default"/>
      </w:rPr>
    </w:lvl>
    <w:lvl w:ilvl="2" w:tplc="04090005" w:tentative="1">
      <w:start w:val="1"/>
      <w:numFmt w:val="bullet"/>
      <w:lvlText w:val=""/>
      <w:lvlJc w:val="left"/>
      <w:pPr>
        <w:tabs>
          <w:tab w:val="num" w:pos="2110"/>
        </w:tabs>
        <w:ind w:left="2110" w:hanging="420"/>
      </w:pPr>
      <w:rPr>
        <w:rFonts w:ascii="Wingdings" w:hAnsi="Wingdings" w:hint="default"/>
      </w:rPr>
    </w:lvl>
    <w:lvl w:ilvl="3" w:tplc="04090001" w:tentative="1">
      <w:start w:val="1"/>
      <w:numFmt w:val="bullet"/>
      <w:lvlText w:val=""/>
      <w:lvlJc w:val="left"/>
      <w:pPr>
        <w:tabs>
          <w:tab w:val="num" w:pos="2530"/>
        </w:tabs>
        <w:ind w:left="2530" w:hanging="420"/>
      </w:pPr>
      <w:rPr>
        <w:rFonts w:ascii="Wingdings" w:hAnsi="Wingdings" w:hint="default"/>
      </w:rPr>
    </w:lvl>
    <w:lvl w:ilvl="4" w:tplc="04090003" w:tentative="1">
      <w:start w:val="1"/>
      <w:numFmt w:val="bullet"/>
      <w:lvlText w:val=""/>
      <w:lvlJc w:val="left"/>
      <w:pPr>
        <w:tabs>
          <w:tab w:val="num" w:pos="2950"/>
        </w:tabs>
        <w:ind w:left="2950" w:hanging="420"/>
      </w:pPr>
      <w:rPr>
        <w:rFonts w:ascii="Wingdings" w:hAnsi="Wingdings" w:hint="default"/>
      </w:rPr>
    </w:lvl>
    <w:lvl w:ilvl="5" w:tplc="04090005" w:tentative="1">
      <w:start w:val="1"/>
      <w:numFmt w:val="bullet"/>
      <w:lvlText w:val=""/>
      <w:lvlJc w:val="left"/>
      <w:pPr>
        <w:tabs>
          <w:tab w:val="num" w:pos="3370"/>
        </w:tabs>
        <w:ind w:left="3370" w:hanging="420"/>
      </w:pPr>
      <w:rPr>
        <w:rFonts w:ascii="Wingdings" w:hAnsi="Wingdings" w:hint="default"/>
      </w:rPr>
    </w:lvl>
    <w:lvl w:ilvl="6" w:tplc="04090001" w:tentative="1">
      <w:start w:val="1"/>
      <w:numFmt w:val="bullet"/>
      <w:lvlText w:val=""/>
      <w:lvlJc w:val="left"/>
      <w:pPr>
        <w:tabs>
          <w:tab w:val="num" w:pos="3790"/>
        </w:tabs>
        <w:ind w:left="3790" w:hanging="420"/>
      </w:pPr>
      <w:rPr>
        <w:rFonts w:ascii="Wingdings" w:hAnsi="Wingdings" w:hint="default"/>
      </w:rPr>
    </w:lvl>
    <w:lvl w:ilvl="7" w:tplc="04090003" w:tentative="1">
      <w:start w:val="1"/>
      <w:numFmt w:val="bullet"/>
      <w:lvlText w:val=""/>
      <w:lvlJc w:val="left"/>
      <w:pPr>
        <w:tabs>
          <w:tab w:val="num" w:pos="4210"/>
        </w:tabs>
        <w:ind w:left="4210" w:hanging="420"/>
      </w:pPr>
      <w:rPr>
        <w:rFonts w:ascii="Wingdings" w:hAnsi="Wingdings" w:hint="default"/>
      </w:rPr>
    </w:lvl>
    <w:lvl w:ilvl="8" w:tplc="04090005" w:tentative="1">
      <w:start w:val="1"/>
      <w:numFmt w:val="bullet"/>
      <w:lvlText w:val=""/>
      <w:lvlJc w:val="left"/>
      <w:pPr>
        <w:tabs>
          <w:tab w:val="num" w:pos="4630"/>
        </w:tabs>
        <w:ind w:left="4630" w:hanging="420"/>
      </w:pPr>
      <w:rPr>
        <w:rFonts w:ascii="Wingdings" w:hAnsi="Wingdings" w:hint="default"/>
      </w:rPr>
    </w:lvl>
  </w:abstractNum>
  <w:abstractNum w:abstractNumId="3" w15:restartNumberingAfterBreak="0">
    <w:nsid w:val="154A7DEA"/>
    <w:multiLevelType w:val="multilevel"/>
    <w:tmpl w:val="0DEC658E"/>
    <w:lvl w:ilvl="0">
      <w:start w:val="1"/>
      <w:numFmt w:val="upperLetter"/>
      <w:pStyle w:val="a0"/>
      <w:lvlText w:val="%1"/>
      <w:lvlJc w:val="left"/>
      <w:pPr>
        <w:tabs>
          <w:tab w:val="num" w:pos="1080"/>
        </w:tabs>
        <w:ind w:left="432" w:hanging="432"/>
      </w:pPr>
      <w:rPr>
        <w:rFonts w:ascii="宋体" w:eastAsia="宋体" w:hint="eastAsia"/>
        <w:b/>
        <w:i w:val="0"/>
        <w:caps w:val="0"/>
        <w:sz w:val="21"/>
      </w:rPr>
    </w:lvl>
    <w:lvl w:ilvl="1">
      <w:start w:val="1"/>
      <w:numFmt w:val="decimal"/>
      <w:pStyle w:val="1"/>
      <w:lvlText w:val="%1.%2"/>
      <w:lvlJc w:val="left"/>
      <w:pPr>
        <w:tabs>
          <w:tab w:val="num" w:pos="680"/>
        </w:tabs>
        <w:ind w:left="680" w:hanging="680"/>
      </w:pPr>
      <w:rPr>
        <w:rFonts w:ascii="CG Times" w:hAnsi="Coronet" w:hint="default"/>
        <w:b/>
        <w:i w:val="0"/>
        <w:sz w:val="21"/>
      </w:rPr>
    </w:lvl>
    <w:lvl w:ilvl="2">
      <w:start w:val="1"/>
      <w:numFmt w:val="decimal"/>
      <w:pStyle w:val="2"/>
      <w:lvlText w:val="%1.%2.%3"/>
      <w:lvlJc w:val="left"/>
      <w:pPr>
        <w:tabs>
          <w:tab w:val="num" w:pos="454"/>
        </w:tabs>
        <w:ind w:left="454" w:hanging="454"/>
      </w:pPr>
      <w:rPr>
        <w:rFonts w:hint="eastAsia"/>
        <w:b/>
        <w:i w:val="0"/>
        <w:sz w:val="21"/>
      </w:rPr>
    </w:lvl>
    <w:lvl w:ilvl="3">
      <w:start w:val="1"/>
      <w:numFmt w:val="decimal"/>
      <w:lvlText w:val="%1.%2.%3.%4"/>
      <w:lvlJc w:val="left"/>
      <w:pPr>
        <w:tabs>
          <w:tab w:val="num" w:pos="1134"/>
        </w:tabs>
        <w:ind w:left="1134" w:hanging="1134"/>
      </w:pPr>
      <w:rPr>
        <w:rFonts w:ascii="宋体" w:eastAsia="宋体" w:hint="eastAsia"/>
        <w:b/>
        <w:i w:val="0"/>
        <w:spacing w:val="0"/>
        <w:sz w:val="21"/>
      </w:rPr>
    </w:lvl>
    <w:lvl w:ilvl="4">
      <w:start w:val="1"/>
      <w:numFmt w:val="decimal"/>
      <w:lvlText w:val="%1%2.%3.%4.%5"/>
      <w:lvlJc w:val="left"/>
      <w:pPr>
        <w:tabs>
          <w:tab w:val="num" w:pos="1474"/>
        </w:tabs>
        <w:ind w:left="1474" w:hanging="1474"/>
      </w:pPr>
      <w:rPr>
        <w:rFonts w:ascii="宋体" w:eastAsia="宋体" w:hint="eastAsia"/>
        <w:b/>
        <w:i w:val="0"/>
        <w:spacing w:val="0"/>
        <w:sz w:val="21"/>
      </w:rPr>
    </w:lvl>
    <w:lvl w:ilvl="5">
      <w:start w:val="1"/>
      <w:numFmt w:val="decimal"/>
      <w:lvlText w:val="%1.%2.%3.%4.%5.%6"/>
      <w:lvlJc w:val="left"/>
      <w:pPr>
        <w:tabs>
          <w:tab w:val="num" w:pos="1152"/>
        </w:tabs>
        <w:ind w:left="1152" w:hanging="1152"/>
      </w:pPr>
      <w:rPr>
        <w:rFonts w:hint="eastAsia"/>
      </w:rPr>
    </w:lvl>
    <w:lvl w:ilvl="6">
      <w:start w:val="1"/>
      <w:numFmt w:val="bullet"/>
      <w:lvlText w:val=""/>
      <w:lvlJc w:val="left"/>
      <w:pPr>
        <w:tabs>
          <w:tab w:val="num" w:pos="907"/>
        </w:tabs>
        <w:ind w:left="907" w:hanging="453"/>
      </w:pPr>
      <w:rPr>
        <w:rFonts w:ascii="Wingdings" w:hAnsi="Wingdings" w:hint="default"/>
        <w:sz w:val="16"/>
      </w:rPr>
    </w:lvl>
    <w:lvl w:ilvl="7">
      <w:start w:val="1"/>
      <w:numFmt w:val="bullet"/>
      <w:lvlText w:val=""/>
      <w:lvlJc w:val="left"/>
      <w:pPr>
        <w:tabs>
          <w:tab w:val="num" w:pos="1361"/>
        </w:tabs>
        <w:ind w:left="1361" w:hanging="454"/>
      </w:pPr>
      <w:rPr>
        <w:rFonts w:ascii="Symbol" w:hAnsi="Symbol" w:hint="default"/>
      </w:rPr>
    </w:lvl>
    <w:lvl w:ilvl="8">
      <w:start w:val="1"/>
      <w:numFmt w:val="decimal"/>
      <w:lvlText w:val="%1.%2.%3.%4.%5.%6.%7.%8.%9"/>
      <w:lvlJc w:val="left"/>
      <w:pPr>
        <w:tabs>
          <w:tab w:val="num" w:pos="1584"/>
        </w:tabs>
        <w:ind w:left="1584" w:hanging="1584"/>
      </w:pPr>
      <w:rPr>
        <w:rFonts w:hint="eastAsia"/>
      </w:rPr>
    </w:lvl>
  </w:abstractNum>
  <w:abstractNum w:abstractNumId="4" w15:restartNumberingAfterBreak="0">
    <w:nsid w:val="18232D00"/>
    <w:multiLevelType w:val="multilevel"/>
    <w:tmpl w:val="0206F10C"/>
    <w:lvl w:ilvl="0">
      <w:start w:val="1"/>
      <w:numFmt w:val="upperLetter"/>
      <w:pStyle w:val="10"/>
      <w:lvlText w:val="%1"/>
      <w:lvlJc w:val="left"/>
      <w:pPr>
        <w:tabs>
          <w:tab w:val="num" w:pos="1080"/>
        </w:tabs>
        <w:ind w:left="907" w:hanging="907"/>
      </w:pPr>
      <w:rPr>
        <w:rFonts w:hint="eastAsia"/>
        <w:b/>
        <w:i w:val="0"/>
        <w:sz w:val="32"/>
      </w:rPr>
    </w:lvl>
    <w:lvl w:ilvl="1">
      <w:start w:val="1"/>
      <w:numFmt w:val="decimal"/>
      <w:pStyle w:val="A1"/>
      <w:lvlText w:val="%1.%2"/>
      <w:lvlJc w:val="left"/>
      <w:pPr>
        <w:tabs>
          <w:tab w:val="num" w:pos="680"/>
        </w:tabs>
        <w:ind w:left="680" w:hanging="680"/>
      </w:pPr>
      <w:rPr>
        <w:rFonts w:hint="eastAsia"/>
      </w:rPr>
    </w:lvl>
    <w:lvl w:ilvl="2">
      <w:start w:val="1"/>
      <w:numFmt w:val="decimal"/>
      <w:lvlText w:val="%1.%2.%3"/>
      <w:lvlJc w:val="left"/>
      <w:pPr>
        <w:tabs>
          <w:tab w:val="num" w:pos="1080"/>
        </w:tabs>
        <w:ind w:left="0" w:firstLine="0"/>
      </w:pPr>
      <w:rPr>
        <w:rFonts w:hint="eastAsia"/>
      </w:rPr>
    </w:lvl>
    <w:lvl w:ilvl="3">
      <w:start w:val="1"/>
      <w:numFmt w:val="decimal"/>
      <w:pStyle w:val="3"/>
      <w:lvlText w:val="%1.%2.%3.%4"/>
      <w:lvlJc w:val="left"/>
      <w:pPr>
        <w:tabs>
          <w:tab w:val="num" w:pos="1440"/>
        </w:tabs>
        <w:ind w:left="0" w:firstLine="0"/>
      </w:pPr>
      <w:rPr>
        <w:rFonts w:hint="eastAsia"/>
      </w:rPr>
    </w:lvl>
    <w:lvl w:ilvl="4">
      <w:start w:val="1"/>
      <w:numFmt w:val="decimal"/>
      <w:lvlText w:val="%1.%2.%3.%4.%5"/>
      <w:lvlJc w:val="left"/>
      <w:pPr>
        <w:tabs>
          <w:tab w:val="num" w:pos="1440"/>
        </w:tabs>
        <w:ind w:left="0" w:firstLine="0"/>
      </w:pPr>
      <w:rPr>
        <w:rFonts w:hint="eastAsia"/>
      </w:rPr>
    </w:lvl>
    <w:lvl w:ilvl="5">
      <w:start w:val="1"/>
      <w:numFmt w:val="decimal"/>
      <w:lvlText w:val="%1.%2.%3.%4.%5.%6"/>
      <w:lvlJc w:val="left"/>
      <w:pPr>
        <w:tabs>
          <w:tab w:val="num" w:pos="0"/>
        </w:tabs>
        <w:ind w:left="0" w:firstLine="0"/>
      </w:pPr>
      <w:rPr>
        <w:rFonts w:hint="eastAsia"/>
      </w:rPr>
    </w:lvl>
    <w:lvl w:ilvl="6">
      <w:start w:val="1"/>
      <w:numFmt w:val="decimal"/>
      <w:lvlText w:val="%1.%2.%3.%4.%5.%6.%7"/>
      <w:lvlJc w:val="left"/>
      <w:pPr>
        <w:tabs>
          <w:tab w:val="num" w:pos="0"/>
        </w:tabs>
        <w:ind w:left="0" w:firstLine="0"/>
      </w:pPr>
      <w:rPr>
        <w:rFonts w:hint="eastAsia"/>
      </w:rPr>
    </w:lvl>
    <w:lvl w:ilvl="7">
      <w:start w:val="1"/>
      <w:numFmt w:val="decimal"/>
      <w:lvlText w:val="%1.%2.%3.%4.%5.%6.%7.%8"/>
      <w:lvlJc w:val="left"/>
      <w:pPr>
        <w:tabs>
          <w:tab w:val="num" w:pos="0"/>
        </w:tabs>
        <w:ind w:left="0" w:firstLine="0"/>
      </w:pPr>
      <w:rPr>
        <w:rFonts w:hint="eastAsia"/>
      </w:rPr>
    </w:lvl>
    <w:lvl w:ilvl="8">
      <w:start w:val="1"/>
      <w:numFmt w:val="decimal"/>
      <w:lvlText w:val="%1.%2.%3.%4.%5.%6.%7.%8.%9"/>
      <w:lvlJc w:val="left"/>
      <w:pPr>
        <w:tabs>
          <w:tab w:val="num" w:pos="0"/>
        </w:tabs>
        <w:ind w:left="0" w:firstLine="0"/>
      </w:pPr>
      <w:rPr>
        <w:rFonts w:hint="eastAsia"/>
      </w:rPr>
    </w:lvl>
  </w:abstractNum>
  <w:abstractNum w:abstractNumId="5" w15:restartNumberingAfterBreak="0">
    <w:nsid w:val="187B5C98"/>
    <w:multiLevelType w:val="multilevel"/>
    <w:tmpl w:val="9C7827D0"/>
    <w:lvl w:ilvl="0">
      <w:start w:val="1"/>
      <w:numFmt w:val="decimal"/>
      <w:pStyle w:val="11"/>
      <w:suff w:val="space"/>
      <w:lvlText w:val="%1"/>
      <w:lvlJc w:val="left"/>
      <w:pPr>
        <w:ind w:left="432" w:hanging="432"/>
      </w:pPr>
      <w:rPr>
        <w:rFonts w:hint="eastAsia"/>
      </w:rPr>
    </w:lvl>
    <w:lvl w:ilvl="1">
      <w:start w:val="1"/>
      <w:numFmt w:val="decimal"/>
      <w:pStyle w:val="20"/>
      <w:suff w:val="space"/>
      <w:lvlText w:val="%1.%2"/>
      <w:lvlJc w:val="left"/>
      <w:pPr>
        <w:ind w:left="576" w:hanging="576"/>
      </w:pPr>
      <w:rPr>
        <w:rFonts w:hint="eastAsia"/>
      </w:rPr>
    </w:lvl>
    <w:lvl w:ilvl="2">
      <w:start w:val="1"/>
      <w:numFmt w:val="decimal"/>
      <w:pStyle w:val="30"/>
      <w:suff w:val="space"/>
      <w:lvlText w:val="%1.%2.%3"/>
      <w:lvlJc w:val="left"/>
      <w:pPr>
        <w:ind w:left="1280" w:hanging="720"/>
      </w:pPr>
      <w:rPr>
        <w:rFonts w:hint="eastAsia"/>
        <w:lang w:val="en-US"/>
      </w:rPr>
    </w:lvl>
    <w:lvl w:ilvl="3">
      <w:start w:val="1"/>
      <w:numFmt w:val="decimal"/>
      <w:pStyle w:val="4"/>
      <w:suff w:val="space"/>
      <w:lvlText w:val="%1.%2.%3.%4"/>
      <w:lvlJc w:val="left"/>
      <w:pPr>
        <w:ind w:left="864" w:hanging="864"/>
      </w:pPr>
      <w:rPr>
        <w:rFonts w:hint="eastAsia"/>
      </w:rPr>
    </w:lvl>
    <w:lvl w:ilvl="4">
      <w:start w:val="1"/>
      <w:numFmt w:val="decimal"/>
      <w:pStyle w:val="5"/>
      <w:suff w:val="space"/>
      <w:lvlText w:val="%1.%2.%3.%4.%5"/>
      <w:lvlJc w:val="left"/>
      <w:pPr>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6" w15:restartNumberingAfterBreak="0">
    <w:nsid w:val="21783828"/>
    <w:multiLevelType w:val="hybridMultilevel"/>
    <w:tmpl w:val="0BB8109E"/>
    <w:lvl w:ilvl="0" w:tplc="FFFFFFFF">
      <w:start w:val="1"/>
      <w:numFmt w:val="decimal"/>
      <w:lvlText w:val="%1)"/>
      <w:lvlJc w:val="left"/>
      <w:pPr>
        <w:tabs>
          <w:tab w:val="num" w:pos="1270"/>
        </w:tabs>
        <w:ind w:left="1270" w:hanging="420"/>
      </w:pPr>
    </w:lvl>
    <w:lvl w:ilvl="1" w:tplc="04090019" w:tentative="1">
      <w:start w:val="1"/>
      <w:numFmt w:val="lowerLetter"/>
      <w:lvlText w:val="%2)"/>
      <w:lvlJc w:val="left"/>
      <w:pPr>
        <w:tabs>
          <w:tab w:val="num" w:pos="1690"/>
        </w:tabs>
        <w:ind w:left="1690" w:hanging="420"/>
      </w:pPr>
    </w:lvl>
    <w:lvl w:ilvl="2" w:tplc="0409001B" w:tentative="1">
      <w:start w:val="1"/>
      <w:numFmt w:val="lowerRoman"/>
      <w:lvlText w:val="%3."/>
      <w:lvlJc w:val="right"/>
      <w:pPr>
        <w:tabs>
          <w:tab w:val="num" w:pos="2110"/>
        </w:tabs>
        <w:ind w:left="2110" w:hanging="420"/>
      </w:pPr>
    </w:lvl>
    <w:lvl w:ilvl="3" w:tplc="0409000F" w:tentative="1">
      <w:start w:val="1"/>
      <w:numFmt w:val="decimal"/>
      <w:lvlText w:val="%4."/>
      <w:lvlJc w:val="left"/>
      <w:pPr>
        <w:tabs>
          <w:tab w:val="num" w:pos="2530"/>
        </w:tabs>
        <w:ind w:left="2530" w:hanging="420"/>
      </w:pPr>
    </w:lvl>
    <w:lvl w:ilvl="4" w:tplc="04090019" w:tentative="1">
      <w:start w:val="1"/>
      <w:numFmt w:val="lowerLetter"/>
      <w:lvlText w:val="%5)"/>
      <w:lvlJc w:val="left"/>
      <w:pPr>
        <w:tabs>
          <w:tab w:val="num" w:pos="2950"/>
        </w:tabs>
        <w:ind w:left="2950" w:hanging="420"/>
      </w:pPr>
    </w:lvl>
    <w:lvl w:ilvl="5" w:tplc="0409001B" w:tentative="1">
      <w:start w:val="1"/>
      <w:numFmt w:val="lowerRoman"/>
      <w:lvlText w:val="%6."/>
      <w:lvlJc w:val="right"/>
      <w:pPr>
        <w:tabs>
          <w:tab w:val="num" w:pos="3370"/>
        </w:tabs>
        <w:ind w:left="3370" w:hanging="420"/>
      </w:pPr>
    </w:lvl>
    <w:lvl w:ilvl="6" w:tplc="0409000F" w:tentative="1">
      <w:start w:val="1"/>
      <w:numFmt w:val="decimal"/>
      <w:lvlText w:val="%7."/>
      <w:lvlJc w:val="left"/>
      <w:pPr>
        <w:tabs>
          <w:tab w:val="num" w:pos="3790"/>
        </w:tabs>
        <w:ind w:left="3790" w:hanging="420"/>
      </w:pPr>
    </w:lvl>
    <w:lvl w:ilvl="7" w:tplc="04090019" w:tentative="1">
      <w:start w:val="1"/>
      <w:numFmt w:val="lowerLetter"/>
      <w:lvlText w:val="%8)"/>
      <w:lvlJc w:val="left"/>
      <w:pPr>
        <w:tabs>
          <w:tab w:val="num" w:pos="4210"/>
        </w:tabs>
        <w:ind w:left="4210" w:hanging="420"/>
      </w:pPr>
    </w:lvl>
    <w:lvl w:ilvl="8" w:tplc="0409001B" w:tentative="1">
      <w:start w:val="1"/>
      <w:numFmt w:val="lowerRoman"/>
      <w:lvlText w:val="%9."/>
      <w:lvlJc w:val="right"/>
      <w:pPr>
        <w:tabs>
          <w:tab w:val="num" w:pos="4630"/>
        </w:tabs>
        <w:ind w:left="4630" w:hanging="420"/>
      </w:pPr>
    </w:lvl>
  </w:abstractNum>
  <w:abstractNum w:abstractNumId="7" w15:restartNumberingAfterBreak="0">
    <w:nsid w:val="22AA7BC8"/>
    <w:multiLevelType w:val="hybridMultilevel"/>
    <w:tmpl w:val="D64A7DE6"/>
    <w:lvl w:ilvl="0" w:tplc="FFFFFFFF">
      <w:start w:val="1"/>
      <w:numFmt w:val="decimal"/>
      <w:lvlText w:val="%1)"/>
      <w:lvlJc w:val="left"/>
      <w:pPr>
        <w:tabs>
          <w:tab w:val="num" w:pos="1270"/>
        </w:tabs>
        <w:ind w:left="1270" w:hanging="420"/>
      </w:pPr>
      <w:rPr>
        <w:rFonts w:hint="default"/>
      </w:rPr>
    </w:lvl>
    <w:lvl w:ilvl="1" w:tplc="FFFFFFFF">
      <w:start w:val="1"/>
      <w:numFmt w:val="decimal"/>
      <w:lvlText w:val="%2)"/>
      <w:lvlJc w:val="left"/>
      <w:pPr>
        <w:tabs>
          <w:tab w:val="num" w:pos="1690"/>
        </w:tabs>
        <w:ind w:left="1690" w:hanging="420"/>
      </w:pPr>
      <w:rPr>
        <w:rFonts w:hint="default"/>
      </w:rPr>
    </w:lvl>
    <w:lvl w:ilvl="2" w:tplc="04090005" w:tentative="1">
      <w:start w:val="1"/>
      <w:numFmt w:val="bullet"/>
      <w:lvlText w:val=""/>
      <w:lvlJc w:val="left"/>
      <w:pPr>
        <w:tabs>
          <w:tab w:val="num" w:pos="2110"/>
        </w:tabs>
        <w:ind w:left="2110" w:hanging="420"/>
      </w:pPr>
      <w:rPr>
        <w:rFonts w:ascii="Wingdings" w:hAnsi="Wingdings" w:hint="default"/>
      </w:rPr>
    </w:lvl>
    <w:lvl w:ilvl="3" w:tplc="04090001" w:tentative="1">
      <w:start w:val="1"/>
      <w:numFmt w:val="bullet"/>
      <w:lvlText w:val=""/>
      <w:lvlJc w:val="left"/>
      <w:pPr>
        <w:tabs>
          <w:tab w:val="num" w:pos="2530"/>
        </w:tabs>
        <w:ind w:left="2530" w:hanging="420"/>
      </w:pPr>
      <w:rPr>
        <w:rFonts w:ascii="Wingdings" w:hAnsi="Wingdings" w:hint="default"/>
      </w:rPr>
    </w:lvl>
    <w:lvl w:ilvl="4" w:tplc="04090003" w:tentative="1">
      <w:start w:val="1"/>
      <w:numFmt w:val="bullet"/>
      <w:lvlText w:val=""/>
      <w:lvlJc w:val="left"/>
      <w:pPr>
        <w:tabs>
          <w:tab w:val="num" w:pos="2950"/>
        </w:tabs>
        <w:ind w:left="2950" w:hanging="420"/>
      </w:pPr>
      <w:rPr>
        <w:rFonts w:ascii="Wingdings" w:hAnsi="Wingdings" w:hint="default"/>
      </w:rPr>
    </w:lvl>
    <w:lvl w:ilvl="5" w:tplc="04090005" w:tentative="1">
      <w:start w:val="1"/>
      <w:numFmt w:val="bullet"/>
      <w:lvlText w:val=""/>
      <w:lvlJc w:val="left"/>
      <w:pPr>
        <w:tabs>
          <w:tab w:val="num" w:pos="3370"/>
        </w:tabs>
        <w:ind w:left="3370" w:hanging="420"/>
      </w:pPr>
      <w:rPr>
        <w:rFonts w:ascii="Wingdings" w:hAnsi="Wingdings" w:hint="default"/>
      </w:rPr>
    </w:lvl>
    <w:lvl w:ilvl="6" w:tplc="04090001" w:tentative="1">
      <w:start w:val="1"/>
      <w:numFmt w:val="bullet"/>
      <w:lvlText w:val=""/>
      <w:lvlJc w:val="left"/>
      <w:pPr>
        <w:tabs>
          <w:tab w:val="num" w:pos="3790"/>
        </w:tabs>
        <w:ind w:left="3790" w:hanging="420"/>
      </w:pPr>
      <w:rPr>
        <w:rFonts w:ascii="Wingdings" w:hAnsi="Wingdings" w:hint="default"/>
      </w:rPr>
    </w:lvl>
    <w:lvl w:ilvl="7" w:tplc="04090003" w:tentative="1">
      <w:start w:val="1"/>
      <w:numFmt w:val="bullet"/>
      <w:lvlText w:val=""/>
      <w:lvlJc w:val="left"/>
      <w:pPr>
        <w:tabs>
          <w:tab w:val="num" w:pos="4210"/>
        </w:tabs>
        <w:ind w:left="4210" w:hanging="420"/>
      </w:pPr>
      <w:rPr>
        <w:rFonts w:ascii="Wingdings" w:hAnsi="Wingdings" w:hint="default"/>
      </w:rPr>
    </w:lvl>
    <w:lvl w:ilvl="8" w:tplc="04090005" w:tentative="1">
      <w:start w:val="1"/>
      <w:numFmt w:val="bullet"/>
      <w:lvlText w:val=""/>
      <w:lvlJc w:val="left"/>
      <w:pPr>
        <w:tabs>
          <w:tab w:val="num" w:pos="4630"/>
        </w:tabs>
        <w:ind w:left="4630" w:hanging="420"/>
      </w:pPr>
      <w:rPr>
        <w:rFonts w:ascii="Wingdings" w:hAnsi="Wingdings" w:hint="default"/>
      </w:rPr>
    </w:lvl>
  </w:abstractNum>
  <w:abstractNum w:abstractNumId="8" w15:restartNumberingAfterBreak="0">
    <w:nsid w:val="284E6505"/>
    <w:multiLevelType w:val="hybridMultilevel"/>
    <w:tmpl w:val="C832BD38"/>
    <w:lvl w:ilvl="0" w:tplc="0409000F">
      <w:start w:val="1"/>
      <w:numFmt w:val="decimal"/>
      <w:lvlText w:val="%1."/>
      <w:lvlJc w:val="left"/>
      <w:pPr>
        <w:tabs>
          <w:tab w:val="num" w:pos="420"/>
        </w:tabs>
        <w:ind w:left="420" w:hanging="420"/>
      </w:pPr>
    </w:lvl>
    <w:lvl w:ilvl="1" w:tplc="874851B0">
      <w:start w:val="1"/>
      <w:numFmt w:val="bullet"/>
      <w:lvlText w:val=""/>
      <w:lvlJc w:val="left"/>
      <w:pPr>
        <w:tabs>
          <w:tab w:val="num" w:pos="840"/>
        </w:tabs>
        <w:ind w:left="840" w:hanging="420"/>
      </w:pPr>
      <w:rPr>
        <w:rFonts w:ascii="Symbol" w:hAnsi="Symbol" w:hint="default"/>
        <w:color w:val="auto"/>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2E007564"/>
    <w:multiLevelType w:val="hybridMultilevel"/>
    <w:tmpl w:val="85D4B6B8"/>
    <w:lvl w:ilvl="0" w:tplc="0409000F">
      <w:start w:val="1"/>
      <w:numFmt w:val="decimal"/>
      <w:lvlText w:val="%1."/>
      <w:lvlJc w:val="left"/>
      <w:pPr>
        <w:tabs>
          <w:tab w:val="num" w:pos="1270"/>
        </w:tabs>
        <w:ind w:left="1270" w:hanging="420"/>
      </w:pPr>
    </w:lvl>
    <w:lvl w:ilvl="1" w:tplc="04090019" w:tentative="1">
      <w:start w:val="1"/>
      <w:numFmt w:val="lowerLetter"/>
      <w:lvlText w:val="%2)"/>
      <w:lvlJc w:val="left"/>
      <w:pPr>
        <w:tabs>
          <w:tab w:val="num" w:pos="1690"/>
        </w:tabs>
        <w:ind w:left="1690" w:hanging="420"/>
      </w:pPr>
    </w:lvl>
    <w:lvl w:ilvl="2" w:tplc="0409001B" w:tentative="1">
      <w:start w:val="1"/>
      <w:numFmt w:val="lowerRoman"/>
      <w:lvlText w:val="%3."/>
      <w:lvlJc w:val="right"/>
      <w:pPr>
        <w:tabs>
          <w:tab w:val="num" w:pos="2110"/>
        </w:tabs>
        <w:ind w:left="2110" w:hanging="420"/>
      </w:pPr>
    </w:lvl>
    <w:lvl w:ilvl="3" w:tplc="0409000F" w:tentative="1">
      <w:start w:val="1"/>
      <w:numFmt w:val="decimal"/>
      <w:lvlText w:val="%4."/>
      <w:lvlJc w:val="left"/>
      <w:pPr>
        <w:tabs>
          <w:tab w:val="num" w:pos="2530"/>
        </w:tabs>
        <w:ind w:left="2530" w:hanging="420"/>
      </w:pPr>
    </w:lvl>
    <w:lvl w:ilvl="4" w:tplc="04090019" w:tentative="1">
      <w:start w:val="1"/>
      <w:numFmt w:val="lowerLetter"/>
      <w:lvlText w:val="%5)"/>
      <w:lvlJc w:val="left"/>
      <w:pPr>
        <w:tabs>
          <w:tab w:val="num" w:pos="2950"/>
        </w:tabs>
        <w:ind w:left="2950" w:hanging="420"/>
      </w:pPr>
    </w:lvl>
    <w:lvl w:ilvl="5" w:tplc="0409001B" w:tentative="1">
      <w:start w:val="1"/>
      <w:numFmt w:val="lowerRoman"/>
      <w:lvlText w:val="%6."/>
      <w:lvlJc w:val="right"/>
      <w:pPr>
        <w:tabs>
          <w:tab w:val="num" w:pos="3370"/>
        </w:tabs>
        <w:ind w:left="3370" w:hanging="420"/>
      </w:pPr>
    </w:lvl>
    <w:lvl w:ilvl="6" w:tplc="0409000F" w:tentative="1">
      <w:start w:val="1"/>
      <w:numFmt w:val="decimal"/>
      <w:lvlText w:val="%7."/>
      <w:lvlJc w:val="left"/>
      <w:pPr>
        <w:tabs>
          <w:tab w:val="num" w:pos="3790"/>
        </w:tabs>
        <w:ind w:left="3790" w:hanging="420"/>
      </w:pPr>
    </w:lvl>
    <w:lvl w:ilvl="7" w:tplc="04090019" w:tentative="1">
      <w:start w:val="1"/>
      <w:numFmt w:val="lowerLetter"/>
      <w:lvlText w:val="%8)"/>
      <w:lvlJc w:val="left"/>
      <w:pPr>
        <w:tabs>
          <w:tab w:val="num" w:pos="4210"/>
        </w:tabs>
        <w:ind w:left="4210" w:hanging="420"/>
      </w:pPr>
    </w:lvl>
    <w:lvl w:ilvl="8" w:tplc="0409001B" w:tentative="1">
      <w:start w:val="1"/>
      <w:numFmt w:val="lowerRoman"/>
      <w:lvlText w:val="%9."/>
      <w:lvlJc w:val="right"/>
      <w:pPr>
        <w:tabs>
          <w:tab w:val="num" w:pos="4630"/>
        </w:tabs>
        <w:ind w:left="4630" w:hanging="420"/>
      </w:pPr>
    </w:lvl>
  </w:abstractNum>
  <w:abstractNum w:abstractNumId="10" w15:restartNumberingAfterBreak="0">
    <w:nsid w:val="2F0879AF"/>
    <w:multiLevelType w:val="hybridMultilevel"/>
    <w:tmpl w:val="EBF49DF4"/>
    <w:lvl w:ilvl="0" w:tplc="381C024E">
      <w:start w:val="1"/>
      <w:numFmt w:val="bullet"/>
      <w:pStyle w:val="12"/>
      <w:lvlText w:val=""/>
      <w:lvlJc w:val="left"/>
      <w:pPr>
        <w:tabs>
          <w:tab w:val="num" w:pos="874"/>
        </w:tabs>
        <w:ind w:left="874" w:hanging="454"/>
      </w:pPr>
      <w:rPr>
        <w:rFonts w:ascii="Wingdings" w:hAnsi="Wingdings" w:hint="default"/>
      </w:rPr>
    </w:lvl>
    <w:lvl w:ilvl="1" w:tplc="04090003">
      <w:start w:val="1"/>
      <w:numFmt w:val="bullet"/>
      <w:lvlText w:val=""/>
      <w:lvlJc w:val="left"/>
      <w:pPr>
        <w:tabs>
          <w:tab w:val="num" w:pos="863"/>
        </w:tabs>
        <w:ind w:left="863" w:hanging="420"/>
      </w:pPr>
      <w:rPr>
        <w:rFonts w:ascii="Wingdings" w:hAnsi="Wingdings" w:hint="default"/>
      </w:rPr>
    </w:lvl>
    <w:lvl w:ilvl="2" w:tplc="04090005">
      <w:start w:val="1"/>
      <w:numFmt w:val="bullet"/>
      <w:lvlText w:val=""/>
      <w:lvlJc w:val="left"/>
      <w:pPr>
        <w:tabs>
          <w:tab w:val="num" w:pos="1283"/>
        </w:tabs>
        <w:ind w:left="1283" w:hanging="420"/>
      </w:pPr>
      <w:rPr>
        <w:rFonts w:ascii="Wingdings" w:hAnsi="Wingdings" w:hint="default"/>
      </w:rPr>
    </w:lvl>
    <w:lvl w:ilvl="3" w:tplc="04090001">
      <w:start w:val="1"/>
      <w:numFmt w:val="bullet"/>
      <w:lvlText w:val=""/>
      <w:lvlJc w:val="left"/>
      <w:pPr>
        <w:tabs>
          <w:tab w:val="num" w:pos="1703"/>
        </w:tabs>
        <w:ind w:left="1703" w:hanging="420"/>
      </w:pPr>
      <w:rPr>
        <w:rFonts w:ascii="Wingdings" w:hAnsi="Wingdings" w:hint="default"/>
      </w:rPr>
    </w:lvl>
    <w:lvl w:ilvl="4" w:tplc="04090003" w:tentative="1">
      <w:start w:val="1"/>
      <w:numFmt w:val="bullet"/>
      <w:lvlText w:val=""/>
      <w:lvlJc w:val="left"/>
      <w:pPr>
        <w:tabs>
          <w:tab w:val="num" w:pos="2123"/>
        </w:tabs>
        <w:ind w:left="2123" w:hanging="420"/>
      </w:pPr>
      <w:rPr>
        <w:rFonts w:ascii="Wingdings" w:hAnsi="Wingdings" w:hint="default"/>
      </w:rPr>
    </w:lvl>
    <w:lvl w:ilvl="5" w:tplc="04090005" w:tentative="1">
      <w:start w:val="1"/>
      <w:numFmt w:val="bullet"/>
      <w:lvlText w:val=""/>
      <w:lvlJc w:val="left"/>
      <w:pPr>
        <w:tabs>
          <w:tab w:val="num" w:pos="2543"/>
        </w:tabs>
        <w:ind w:left="2543" w:hanging="420"/>
      </w:pPr>
      <w:rPr>
        <w:rFonts w:ascii="Wingdings" w:hAnsi="Wingdings" w:hint="default"/>
      </w:rPr>
    </w:lvl>
    <w:lvl w:ilvl="6" w:tplc="04090001" w:tentative="1">
      <w:start w:val="1"/>
      <w:numFmt w:val="bullet"/>
      <w:lvlText w:val=""/>
      <w:lvlJc w:val="left"/>
      <w:pPr>
        <w:tabs>
          <w:tab w:val="num" w:pos="2963"/>
        </w:tabs>
        <w:ind w:left="2963" w:hanging="420"/>
      </w:pPr>
      <w:rPr>
        <w:rFonts w:ascii="Wingdings" w:hAnsi="Wingdings" w:hint="default"/>
      </w:rPr>
    </w:lvl>
    <w:lvl w:ilvl="7" w:tplc="04090003" w:tentative="1">
      <w:start w:val="1"/>
      <w:numFmt w:val="bullet"/>
      <w:lvlText w:val=""/>
      <w:lvlJc w:val="left"/>
      <w:pPr>
        <w:tabs>
          <w:tab w:val="num" w:pos="3383"/>
        </w:tabs>
        <w:ind w:left="3383" w:hanging="420"/>
      </w:pPr>
      <w:rPr>
        <w:rFonts w:ascii="Wingdings" w:hAnsi="Wingdings" w:hint="default"/>
      </w:rPr>
    </w:lvl>
    <w:lvl w:ilvl="8" w:tplc="04090005" w:tentative="1">
      <w:start w:val="1"/>
      <w:numFmt w:val="bullet"/>
      <w:lvlText w:val=""/>
      <w:lvlJc w:val="left"/>
      <w:pPr>
        <w:tabs>
          <w:tab w:val="num" w:pos="3803"/>
        </w:tabs>
        <w:ind w:left="3803" w:hanging="420"/>
      </w:pPr>
      <w:rPr>
        <w:rFonts w:ascii="Wingdings" w:hAnsi="Wingdings" w:hint="default"/>
      </w:rPr>
    </w:lvl>
  </w:abstractNum>
  <w:abstractNum w:abstractNumId="11" w15:restartNumberingAfterBreak="0">
    <w:nsid w:val="378F372B"/>
    <w:multiLevelType w:val="hybridMultilevel"/>
    <w:tmpl w:val="0F404810"/>
    <w:lvl w:ilvl="0" w:tplc="611CF90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42FE4F1F"/>
    <w:multiLevelType w:val="hybridMultilevel"/>
    <w:tmpl w:val="92F0AE66"/>
    <w:lvl w:ilvl="0" w:tplc="381C024E">
      <w:start w:val="1"/>
      <w:numFmt w:val="decimal"/>
      <w:lvlText w:val="%1、"/>
      <w:lvlJc w:val="left"/>
      <w:pPr>
        <w:tabs>
          <w:tab w:val="num" w:pos="360"/>
        </w:tabs>
        <w:ind w:left="360" w:hanging="360"/>
      </w:pPr>
      <w:rPr>
        <w:rFonts w:hint="default"/>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3" w15:restartNumberingAfterBreak="0">
    <w:nsid w:val="46D52E00"/>
    <w:multiLevelType w:val="hybridMultilevel"/>
    <w:tmpl w:val="C82CF082"/>
    <w:lvl w:ilvl="0" w:tplc="612A147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48FB1B86"/>
    <w:multiLevelType w:val="hybridMultilevel"/>
    <w:tmpl w:val="FA1A73A8"/>
    <w:lvl w:ilvl="0" w:tplc="381C024E">
      <w:start w:val="1"/>
      <w:numFmt w:val="decimal"/>
      <w:lvlText w:val="%1"/>
      <w:lvlJc w:val="left"/>
      <w:pPr>
        <w:tabs>
          <w:tab w:val="num" w:pos="420"/>
        </w:tabs>
        <w:ind w:left="420" w:hanging="420"/>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5" w15:restartNumberingAfterBreak="0">
    <w:nsid w:val="51DE7927"/>
    <w:multiLevelType w:val="hybridMultilevel"/>
    <w:tmpl w:val="0DCEF358"/>
    <w:lvl w:ilvl="0" w:tplc="EB4081F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15:restartNumberingAfterBreak="0">
    <w:nsid w:val="5ABE7634"/>
    <w:multiLevelType w:val="hybridMultilevel"/>
    <w:tmpl w:val="D4FC684A"/>
    <w:lvl w:ilvl="0" w:tplc="381C024E">
      <w:start w:val="1"/>
      <w:numFmt w:val="bullet"/>
      <w:lvlText w:val=""/>
      <w:lvlJc w:val="left"/>
      <w:pPr>
        <w:tabs>
          <w:tab w:val="num" w:pos="1270"/>
        </w:tabs>
        <w:ind w:left="1270" w:hanging="420"/>
      </w:pPr>
      <w:rPr>
        <w:rFonts w:ascii="Wingdings" w:hAnsi="Wingdings" w:hint="default"/>
      </w:rPr>
    </w:lvl>
    <w:lvl w:ilvl="1" w:tplc="04090003" w:tentative="1">
      <w:start w:val="1"/>
      <w:numFmt w:val="bullet"/>
      <w:lvlText w:val=""/>
      <w:lvlJc w:val="left"/>
      <w:pPr>
        <w:tabs>
          <w:tab w:val="num" w:pos="1690"/>
        </w:tabs>
        <w:ind w:left="1690" w:hanging="420"/>
      </w:pPr>
      <w:rPr>
        <w:rFonts w:ascii="Wingdings" w:hAnsi="Wingdings" w:hint="default"/>
      </w:rPr>
    </w:lvl>
    <w:lvl w:ilvl="2" w:tplc="04090005" w:tentative="1">
      <w:start w:val="1"/>
      <w:numFmt w:val="bullet"/>
      <w:lvlText w:val=""/>
      <w:lvlJc w:val="left"/>
      <w:pPr>
        <w:tabs>
          <w:tab w:val="num" w:pos="2110"/>
        </w:tabs>
        <w:ind w:left="2110" w:hanging="420"/>
      </w:pPr>
      <w:rPr>
        <w:rFonts w:ascii="Wingdings" w:hAnsi="Wingdings" w:hint="default"/>
      </w:rPr>
    </w:lvl>
    <w:lvl w:ilvl="3" w:tplc="04090001" w:tentative="1">
      <w:start w:val="1"/>
      <w:numFmt w:val="bullet"/>
      <w:lvlText w:val=""/>
      <w:lvlJc w:val="left"/>
      <w:pPr>
        <w:tabs>
          <w:tab w:val="num" w:pos="2530"/>
        </w:tabs>
        <w:ind w:left="2530" w:hanging="420"/>
      </w:pPr>
      <w:rPr>
        <w:rFonts w:ascii="Wingdings" w:hAnsi="Wingdings" w:hint="default"/>
      </w:rPr>
    </w:lvl>
    <w:lvl w:ilvl="4" w:tplc="04090003" w:tentative="1">
      <w:start w:val="1"/>
      <w:numFmt w:val="bullet"/>
      <w:lvlText w:val=""/>
      <w:lvlJc w:val="left"/>
      <w:pPr>
        <w:tabs>
          <w:tab w:val="num" w:pos="2950"/>
        </w:tabs>
        <w:ind w:left="2950" w:hanging="420"/>
      </w:pPr>
      <w:rPr>
        <w:rFonts w:ascii="Wingdings" w:hAnsi="Wingdings" w:hint="default"/>
      </w:rPr>
    </w:lvl>
    <w:lvl w:ilvl="5" w:tplc="04090005" w:tentative="1">
      <w:start w:val="1"/>
      <w:numFmt w:val="bullet"/>
      <w:lvlText w:val=""/>
      <w:lvlJc w:val="left"/>
      <w:pPr>
        <w:tabs>
          <w:tab w:val="num" w:pos="3370"/>
        </w:tabs>
        <w:ind w:left="3370" w:hanging="420"/>
      </w:pPr>
      <w:rPr>
        <w:rFonts w:ascii="Wingdings" w:hAnsi="Wingdings" w:hint="default"/>
      </w:rPr>
    </w:lvl>
    <w:lvl w:ilvl="6" w:tplc="04090001" w:tentative="1">
      <w:start w:val="1"/>
      <w:numFmt w:val="bullet"/>
      <w:lvlText w:val=""/>
      <w:lvlJc w:val="left"/>
      <w:pPr>
        <w:tabs>
          <w:tab w:val="num" w:pos="3790"/>
        </w:tabs>
        <w:ind w:left="3790" w:hanging="420"/>
      </w:pPr>
      <w:rPr>
        <w:rFonts w:ascii="Wingdings" w:hAnsi="Wingdings" w:hint="default"/>
      </w:rPr>
    </w:lvl>
    <w:lvl w:ilvl="7" w:tplc="04090003" w:tentative="1">
      <w:start w:val="1"/>
      <w:numFmt w:val="bullet"/>
      <w:lvlText w:val=""/>
      <w:lvlJc w:val="left"/>
      <w:pPr>
        <w:tabs>
          <w:tab w:val="num" w:pos="4210"/>
        </w:tabs>
        <w:ind w:left="4210" w:hanging="420"/>
      </w:pPr>
      <w:rPr>
        <w:rFonts w:ascii="Wingdings" w:hAnsi="Wingdings" w:hint="default"/>
      </w:rPr>
    </w:lvl>
    <w:lvl w:ilvl="8" w:tplc="04090005" w:tentative="1">
      <w:start w:val="1"/>
      <w:numFmt w:val="bullet"/>
      <w:lvlText w:val=""/>
      <w:lvlJc w:val="left"/>
      <w:pPr>
        <w:tabs>
          <w:tab w:val="num" w:pos="4630"/>
        </w:tabs>
        <w:ind w:left="4630" w:hanging="420"/>
      </w:pPr>
      <w:rPr>
        <w:rFonts w:ascii="Wingdings" w:hAnsi="Wingdings" w:hint="default"/>
      </w:rPr>
    </w:lvl>
  </w:abstractNum>
  <w:abstractNum w:abstractNumId="17" w15:restartNumberingAfterBreak="0">
    <w:nsid w:val="5D5831AA"/>
    <w:multiLevelType w:val="hybridMultilevel"/>
    <w:tmpl w:val="EE166E88"/>
    <w:lvl w:ilvl="0" w:tplc="04090003">
      <w:start w:val="1"/>
      <w:numFmt w:val="bullet"/>
      <w:lvlText w:val=""/>
      <w:lvlJc w:val="left"/>
      <w:pPr>
        <w:tabs>
          <w:tab w:val="num" w:pos="2115"/>
        </w:tabs>
        <w:ind w:left="2115" w:hanging="420"/>
      </w:pPr>
      <w:rPr>
        <w:rFonts w:ascii="Wingdings" w:hAnsi="Wingdings" w:hint="default"/>
      </w:rPr>
    </w:lvl>
    <w:lvl w:ilvl="1" w:tplc="04090003" w:tentative="1">
      <w:start w:val="1"/>
      <w:numFmt w:val="bullet"/>
      <w:lvlText w:val=""/>
      <w:lvlJc w:val="left"/>
      <w:pPr>
        <w:tabs>
          <w:tab w:val="num" w:pos="2535"/>
        </w:tabs>
        <w:ind w:left="2535" w:hanging="420"/>
      </w:pPr>
      <w:rPr>
        <w:rFonts w:ascii="Wingdings" w:hAnsi="Wingdings" w:hint="default"/>
      </w:rPr>
    </w:lvl>
    <w:lvl w:ilvl="2" w:tplc="04090005" w:tentative="1">
      <w:start w:val="1"/>
      <w:numFmt w:val="bullet"/>
      <w:lvlText w:val=""/>
      <w:lvlJc w:val="left"/>
      <w:pPr>
        <w:tabs>
          <w:tab w:val="num" w:pos="2955"/>
        </w:tabs>
        <w:ind w:left="2955" w:hanging="420"/>
      </w:pPr>
      <w:rPr>
        <w:rFonts w:ascii="Wingdings" w:hAnsi="Wingdings" w:hint="default"/>
      </w:rPr>
    </w:lvl>
    <w:lvl w:ilvl="3" w:tplc="04090001" w:tentative="1">
      <w:start w:val="1"/>
      <w:numFmt w:val="bullet"/>
      <w:lvlText w:val=""/>
      <w:lvlJc w:val="left"/>
      <w:pPr>
        <w:tabs>
          <w:tab w:val="num" w:pos="3375"/>
        </w:tabs>
        <w:ind w:left="3375" w:hanging="420"/>
      </w:pPr>
      <w:rPr>
        <w:rFonts w:ascii="Wingdings" w:hAnsi="Wingdings" w:hint="default"/>
      </w:rPr>
    </w:lvl>
    <w:lvl w:ilvl="4" w:tplc="04090003" w:tentative="1">
      <w:start w:val="1"/>
      <w:numFmt w:val="bullet"/>
      <w:lvlText w:val=""/>
      <w:lvlJc w:val="left"/>
      <w:pPr>
        <w:tabs>
          <w:tab w:val="num" w:pos="3795"/>
        </w:tabs>
        <w:ind w:left="3795" w:hanging="420"/>
      </w:pPr>
      <w:rPr>
        <w:rFonts w:ascii="Wingdings" w:hAnsi="Wingdings" w:hint="default"/>
      </w:rPr>
    </w:lvl>
    <w:lvl w:ilvl="5" w:tplc="04090005" w:tentative="1">
      <w:start w:val="1"/>
      <w:numFmt w:val="bullet"/>
      <w:lvlText w:val=""/>
      <w:lvlJc w:val="left"/>
      <w:pPr>
        <w:tabs>
          <w:tab w:val="num" w:pos="4215"/>
        </w:tabs>
        <w:ind w:left="4215" w:hanging="420"/>
      </w:pPr>
      <w:rPr>
        <w:rFonts w:ascii="Wingdings" w:hAnsi="Wingdings" w:hint="default"/>
      </w:rPr>
    </w:lvl>
    <w:lvl w:ilvl="6" w:tplc="04090001" w:tentative="1">
      <w:start w:val="1"/>
      <w:numFmt w:val="bullet"/>
      <w:lvlText w:val=""/>
      <w:lvlJc w:val="left"/>
      <w:pPr>
        <w:tabs>
          <w:tab w:val="num" w:pos="4635"/>
        </w:tabs>
        <w:ind w:left="4635" w:hanging="420"/>
      </w:pPr>
      <w:rPr>
        <w:rFonts w:ascii="Wingdings" w:hAnsi="Wingdings" w:hint="default"/>
      </w:rPr>
    </w:lvl>
    <w:lvl w:ilvl="7" w:tplc="04090003" w:tentative="1">
      <w:start w:val="1"/>
      <w:numFmt w:val="bullet"/>
      <w:lvlText w:val=""/>
      <w:lvlJc w:val="left"/>
      <w:pPr>
        <w:tabs>
          <w:tab w:val="num" w:pos="5055"/>
        </w:tabs>
        <w:ind w:left="5055" w:hanging="420"/>
      </w:pPr>
      <w:rPr>
        <w:rFonts w:ascii="Wingdings" w:hAnsi="Wingdings" w:hint="default"/>
      </w:rPr>
    </w:lvl>
    <w:lvl w:ilvl="8" w:tplc="04090005" w:tentative="1">
      <w:start w:val="1"/>
      <w:numFmt w:val="bullet"/>
      <w:lvlText w:val=""/>
      <w:lvlJc w:val="left"/>
      <w:pPr>
        <w:tabs>
          <w:tab w:val="num" w:pos="5475"/>
        </w:tabs>
        <w:ind w:left="5475" w:hanging="420"/>
      </w:pPr>
      <w:rPr>
        <w:rFonts w:ascii="Wingdings" w:hAnsi="Wingdings" w:hint="default"/>
      </w:rPr>
    </w:lvl>
  </w:abstractNum>
  <w:abstractNum w:abstractNumId="18" w15:restartNumberingAfterBreak="0">
    <w:nsid w:val="703D1FD5"/>
    <w:multiLevelType w:val="hybridMultilevel"/>
    <w:tmpl w:val="D59EA626"/>
    <w:lvl w:ilvl="0" w:tplc="138E8736">
      <w:start w:val="1"/>
      <w:numFmt w:val="bullet"/>
      <w:lvlText w:val=""/>
      <w:lvlJc w:val="left"/>
      <w:pPr>
        <w:tabs>
          <w:tab w:val="num" w:pos="1270"/>
        </w:tabs>
        <w:ind w:left="1270" w:hanging="420"/>
      </w:pPr>
      <w:rPr>
        <w:rFonts w:ascii="Wingdings" w:hAnsi="Wingdings" w:hint="default"/>
      </w:rPr>
    </w:lvl>
    <w:lvl w:ilvl="1" w:tplc="FFFFFFFF">
      <w:start w:val="1"/>
      <w:numFmt w:val="decimal"/>
      <w:lvlText w:val="%2)"/>
      <w:lvlJc w:val="left"/>
      <w:pPr>
        <w:tabs>
          <w:tab w:val="num" w:pos="1690"/>
        </w:tabs>
        <w:ind w:left="1690" w:hanging="420"/>
      </w:pPr>
      <w:rPr>
        <w:rFonts w:hint="default"/>
      </w:rPr>
    </w:lvl>
    <w:lvl w:ilvl="2" w:tplc="04090005" w:tentative="1">
      <w:start w:val="1"/>
      <w:numFmt w:val="bullet"/>
      <w:lvlText w:val=""/>
      <w:lvlJc w:val="left"/>
      <w:pPr>
        <w:tabs>
          <w:tab w:val="num" w:pos="2110"/>
        </w:tabs>
        <w:ind w:left="2110" w:hanging="420"/>
      </w:pPr>
      <w:rPr>
        <w:rFonts w:ascii="Wingdings" w:hAnsi="Wingdings" w:hint="default"/>
      </w:rPr>
    </w:lvl>
    <w:lvl w:ilvl="3" w:tplc="04090001" w:tentative="1">
      <w:start w:val="1"/>
      <w:numFmt w:val="bullet"/>
      <w:lvlText w:val=""/>
      <w:lvlJc w:val="left"/>
      <w:pPr>
        <w:tabs>
          <w:tab w:val="num" w:pos="2530"/>
        </w:tabs>
        <w:ind w:left="2530" w:hanging="420"/>
      </w:pPr>
      <w:rPr>
        <w:rFonts w:ascii="Wingdings" w:hAnsi="Wingdings" w:hint="default"/>
      </w:rPr>
    </w:lvl>
    <w:lvl w:ilvl="4" w:tplc="04090003" w:tentative="1">
      <w:start w:val="1"/>
      <w:numFmt w:val="bullet"/>
      <w:lvlText w:val=""/>
      <w:lvlJc w:val="left"/>
      <w:pPr>
        <w:tabs>
          <w:tab w:val="num" w:pos="2950"/>
        </w:tabs>
        <w:ind w:left="2950" w:hanging="420"/>
      </w:pPr>
      <w:rPr>
        <w:rFonts w:ascii="Wingdings" w:hAnsi="Wingdings" w:hint="default"/>
      </w:rPr>
    </w:lvl>
    <w:lvl w:ilvl="5" w:tplc="04090005" w:tentative="1">
      <w:start w:val="1"/>
      <w:numFmt w:val="bullet"/>
      <w:lvlText w:val=""/>
      <w:lvlJc w:val="left"/>
      <w:pPr>
        <w:tabs>
          <w:tab w:val="num" w:pos="3370"/>
        </w:tabs>
        <w:ind w:left="3370" w:hanging="420"/>
      </w:pPr>
      <w:rPr>
        <w:rFonts w:ascii="Wingdings" w:hAnsi="Wingdings" w:hint="default"/>
      </w:rPr>
    </w:lvl>
    <w:lvl w:ilvl="6" w:tplc="04090001" w:tentative="1">
      <w:start w:val="1"/>
      <w:numFmt w:val="bullet"/>
      <w:lvlText w:val=""/>
      <w:lvlJc w:val="left"/>
      <w:pPr>
        <w:tabs>
          <w:tab w:val="num" w:pos="3790"/>
        </w:tabs>
        <w:ind w:left="3790" w:hanging="420"/>
      </w:pPr>
      <w:rPr>
        <w:rFonts w:ascii="Wingdings" w:hAnsi="Wingdings" w:hint="default"/>
      </w:rPr>
    </w:lvl>
    <w:lvl w:ilvl="7" w:tplc="04090003" w:tentative="1">
      <w:start w:val="1"/>
      <w:numFmt w:val="bullet"/>
      <w:lvlText w:val=""/>
      <w:lvlJc w:val="left"/>
      <w:pPr>
        <w:tabs>
          <w:tab w:val="num" w:pos="4210"/>
        </w:tabs>
        <w:ind w:left="4210" w:hanging="420"/>
      </w:pPr>
      <w:rPr>
        <w:rFonts w:ascii="Wingdings" w:hAnsi="Wingdings" w:hint="default"/>
      </w:rPr>
    </w:lvl>
    <w:lvl w:ilvl="8" w:tplc="04090005" w:tentative="1">
      <w:start w:val="1"/>
      <w:numFmt w:val="bullet"/>
      <w:lvlText w:val=""/>
      <w:lvlJc w:val="left"/>
      <w:pPr>
        <w:tabs>
          <w:tab w:val="num" w:pos="4630"/>
        </w:tabs>
        <w:ind w:left="4630" w:hanging="420"/>
      </w:pPr>
      <w:rPr>
        <w:rFonts w:ascii="Wingdings" w:hAnsi="Wingdings" w:hint="default"/>
      </w:rPr>
    </w:lvl>
  </w:abstractNum>
  <w:num w:numId="1">
    <w:abstractNumId w:val="5"/>
  </w:num>
  <w:num w:numId="2">
    <w:abstractNumId w:val="0"/>
  </w:num>
  <w:num w:numId="3">
    <w:abstractNumId w:val="10"/>
  </w:num>
  <w:num w:numId="4">
    <w:abstractNumId w:val="14"/>
  </w:num>
  <w:num w:numId="5">
    <w:abstractNumId w:val="12"/>
  </w:num>
  <w:num w:numId="6">
    <w:abstractNumId w:val="4"/>
  </w:num>
  <w:num w:numId="7">
    <w:abstractNumId w:val="3"/>
  </w:num>
  <w:num w:numId="8">
    <w:abstractNumId w:val="16"/>
  </w:num>
  <w:num w:numId="9">
    <w:abstractNumId w:val="9"/>
  </w:num>
  <w:num w:numId="10">
    <w:abstractNumId w:val="2"/>
  </w:num>
  <w:num w:numId="11">
    <w:abstractNumId w:val="1"/>
  </w:num>
  <w:num w:numId="12">
    <w:abstractNumId w:val="5"/>
  </w:num>
  <w:num w:numId="13">
    <w:abstractNumId w:val="15"/>
  </w:num>
  <w:num w:numId="14">
    <w:abstractNumId w:val="13"/>
  </w:num>
  <w:num w:numId="15">
    <w:abstractNumId w:val="5"/>
  </w:num>
  <w:num w:numId="16">
    <w:abstractNumId w:val="5"/>
  </w:num>
  <w:num w:numId="17">
    <w:abstractNumId w:val="5"/>
  </w:num>
  <w:num w:numId="18">
    <w:abstractNumId w:val="17"/>
  </w:num>
  <w:num w:numId="19">
    <w:abstractNumId w:val="5"/>
  </w:num>
  <w:num w:numId="20">
    <w:abstractNumId w:val="5"/>
  </w:num>
  <w:num w:numId="21">
    <w:abstractNumId w:val="5"/>
  </w:num>
  <w:num w:numId="22">
    <w:abstractNumId w:val="7"/>
  </w:num>
  <w:num w:numId="23">
    <w:abstractNumId w:val="6"/>
  </w:num>
  <w:num w:numId="24">
    <w:abstractNumId w:val="18"/>
  </w:num>
  <w:num w:numId="25">
    <w:abstractNumId w:val="5"/>
  </w:num>
  <w:num w:numId="26">
    <w:abstractNumId w:val="5"/>
  </w:num>
  <w:num w:numId="27">
    <w:abstractNumId w:val="5"/>
  </w:num>
  <w:num w:numId="28">
    <w:abstractNumId w:val="5"/>
  </w:num>
  <w:num w:numId="29">
    <w:abstractNumId w:val="5"/>
  </w:num>
  <w:num w:numId="30">
    <w:abstractNumId w:val="5"/>
  </w:num>
  <w:num w:numId="31">
    <w:abstractNumId w:val="5"/>
  </w:num>
  <w:num w:numId="32">
    <w:abstractNumId w:val="5"/>
  </w:num>
  <w:num w:numId="33">
    <w:abstractNumId w:val="5"/>
  </w:num>
  <w:num w:numId="34">
    <w:abstractNumId w:val="5"/>
  </w:num>
  <w:num w:numId="35">
    <w:abstractNumId w:val="5"/>
  </w:num>
  <w:num w:numId="36">
    <w:abstractNumId w:val="5"/>
  </w:num>
  <w:num w:numId="37">
    <w:abstractNumId w:val="5"/>
  </w:num>
  <w:num w:numId="38">
    <w:abstractNumId w:val="8"/>
  </w:num>
  <w:num w:numId="3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activeWritingStyle w:appName="MSWord" w:lang="en-US" w:vendorID="8" w:dllVersion="513" w:checkStyle="1"/>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hyphenationZone w:val="357"/>
  <w:characterSpacingControl w:val="doNotCompress"/>
  <w:hdrShapeDefaults>
    <o:shapedefaults v:ext="edit" spidmax="2050">
      <o:colormru v:ext="edit" colors="#9fc"/>
    </o:shapedefaults>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54AB"/>
    <w:rsid w:val="0000031C"/>
    <w:rsid w:val="0000037D"/>
    <w:rsid w:val="00000869"/>
    <w:rsid w:val="000013BB"/>
    <w:rsid w:val="00001D04"/>
    <w:rsid w:val="0000293E"/>
    <w:rsid w:val="00002CB8"/>
    <w:rsid w:val="0000310A"/>
    <w:rsid w:val="00003515"/>
    <w:rsid w:val="00003A63"/>
    <w:rsid w:val="00003E78"/>
    <w:rsid w:val="00003F08"/>
    <w:rsid w:val="00004093"/>
    <w:rsid w:val="00004399"/>
    <w:rsid w:val="0000569A"/>
    <w:rsid w:val="00005ADE"/>
    <w:rsid w:val="00005D39"/>
    <w:rsid w:val="000061F7"/>
    <w:rsid w:val="00006692"/>
    <w:rsid w:val="00006908"/>
    <w:rsid w:val="00006B0A"/>
    <w:rsid w:val="00006BB0"/>
    <w:rsid w:val="00007205"/>
    <w:rsid w:val="000073B6"/>
    <w:rsid w:val="0001004D"/>
    <w:rsid w:val="00010C35"/>
    <w:rsid w:val="00010D13"/>
    <w:rsid w:val="00010DAA"/>
    <w:rsid w:val="00011672"/>
    <w:rsid w:val="0001167A"/>
    <w:rsid w:val="00011A1F"/>
    <w:rsid w:val="00011BC7"/>
    <w:rsid w:val="000121E7"/>
    <w:rsid w:val="000125F9"/>
    <w:rsid w:val="00012AF0"/>
    <w:rsid w:val="00012EE3"/>
    <w:rsid w:val="00013102"/>
    <w:rsid w:val="00013557"/>
    <w:rsid w:val="00014042"/>
    <w:rsid w:val="00014342"/>
    <w:rsid w:val="0001462D"/>
    <w:rsid w:val="00014F38"/>
    <w:rsid w:val="000150D9"/>
    <w:rsid w:val="00015995"/>
    <w:rsid w:val="00015A4E"/>
    <w:rsid w:val="00015AB3"/>
    <w:rsid w:val="000160E5"/>
    <w:rsid w:val="00016787"/>
    <w:rsid w:val="0001689E"/>
    <w:rsid w:val="00016936"/>
    <w:rsid w:val="00016D55"/>
    <w:rsid w:val="00016EC7"/>
    <w:rsid w:val="0001737F"/>
    <w:rsid w:val="00017836"/>
    <w:rsid w:val="00017953"/>
    <w:rsid w:val="0002009F"/>
    <w:rsid w:val="00020492"/>
    <w:rsid w:val="000206AA"/>
    <w:rsid w:val="000209F1"/>
    <w:rsid w:val="00020A15"/>
    <w:rsid w:val="00020C24"/>
    <w:rsid w:val="00020E8D"/>
    <w:rsid w:val="000213D9"/>
    <w:rsid w:val="000215BD"/>
    <w:rsid w:val="0002175E"/>
    <w:rsid w:val="000217CB"/>
    <w:rsid w:val="00021F1C"/>
    <w:rsid w:val="00022276"/>
    <w:rsid w:val="000224E2"/>
    <w:rsid w:val="00022AF4"/>
    <w:rsid w:val="000231D9"/>
    <w:rsid w:val="00023381"/>
    <w:rsid w:val="000234B1"/>
    <w:rsid w:val="00025061"/>
    <w:rsid w:val="00026067"/>
    <w:rsid w:val="00026093"/>
    <w:rsid w:val="000264D2"/>
    <w:rsid w:val="00026AC6"/>
    <w:rsid w:val="000270F8"/>
    <w:rsid w:val="00027249"/>
    <w:rsid w:val="00027BF6"/>
    <w:rsid w:val="00027EC2"/>
    <w:rsid w:val="0003011C"/>
    <w:rsid w:val="00030A20"/>
    <w:rsid w:val="00030F87"/>
    <w:rsid w:val="00031756"/>
    <w:rsid w:val="000317E2"/>
    <w:rsid w:val="00032822"/>
    <w:rsid w:val="00032C87"/>
    <w:rsid w:val="000335D6"/>
    <w:rsid w:val="00033863"/>
    <w:rsid w:val="00033FE3"/>
    <w:rsid w:val="00034CA1"/>
    <w:rsid w:val="00035364"/>
    <w:rsid w:val="000357CC"/>
    <w:rsid w:val="000363C3"/>
    <w:rsid w:val="000365D9"/>
    <w:rsid w:val="00040B92"/>
    <w:rsid w:val="00040DB6"/>
    <w:rsid w:val="0004167B"/>
    <w:rsid w:val="000417A9"/>
    <w:rsid w:val="00042163"/>
    <w:rsid w:val="0004260D"/>
    <w:rsid w:val="00042B27"/>
    <w:rsid w:val="0004303A"/>
    <w:rsid w:val="00043980"/>
    <w:rsid w:val="00044030"/>
    <w:rsid w:val="00044302"/>
    <w:rsid w:val="00044831"/>
    <w:rsid w:val="000450AD"/>
    <w:rsid w:val="00045229"/>
    <w:rsid w:val="000454FC"/>
    <w:rsid w:val="000458CC"/>
    <w:rsid w:val="0004679D"/>
    <w:rsid w:val="000469B7"/>
    <w:rsid w:val="00046BD8"/>
    <w:rsid w:val="000472FA"/>
    <w:rsid w:val="00047D11"/>
    <w:rsid w:val="0005024C"/>
    <w:rsid w:val="00050769"/>
    <w:rsid w:val="000507BC"/>
    <w:rsid w:val="0005080A"/>
    <w:rsid w:val="00050E54"/>
    <w:rsid w:val="000511B6"/>
    <w:rsid w:val="0005135F"/>
    <w:rsid w:val="00052934"/>
    <w:rsid w:val="000529B1"/>
    <w:rsid w:val="000530F8"/>
    <w:rsid w:val="0005340E"/>
    <w:rsid w:val="000536AA"/>
    <w:rsid w:val="00054666"/>
    <w:rsid w:val="00055124"/>
    <w:rsid w:val="00055516"/>
    <w:rsid w:val="00055631"/>
    <w:rsid w:val="00055D21"/>
    <w:rsid w:val="00056185"/>
    <w:rsid w:val="0005631C"/>
    <w:rsid w:val="0005647E"/>
    <w:rsid w:val="000564BD"/>
    <w:rsid w:val="00056C20"/>
    <w:rsid w:val="00056F11"/>
    <w:rsid w:val="00056F99"/>
    <w:rsid w:val="000572AC"/>
    <w:rsid w:val="0005768B"/>
    <w:rsid w:val="00057C50"/>
    <w:rsid w:val="00057FF3"/>
    <w:rsid w:val="0006048D"/>
    <w:rsid w:val="00060917"/>
    <w:rsid w:val="0006126A"/>
    <w:rsid w:val="000612BF"/>
    <w:rsid w:val="00063039"/>
    <w:rsid w:val="00063986"/>
    <w:rsid w:val="00063ABA"/>
    <w:rsid w:val="00063E82"/>
    <w:rsid w:val="000646C9"/>
    <w:rsid w:val="00064F7F"/>
    <w:rsid w:val="0006512F"/>
    <w:rsid w:val="0006577D"/>
    <w:rsid w:val="00066571"/>
    <w:rsid w:val="00066CCF"/>
    <w:rsid w:val="00066DEE"/>
    <w:rsid w:val="00067403"/>
    <w:rsid w:val="000674E4"/>
    <w:rsid w:val="0007008B"/>
    <w:rsid w:val="000700DC"/>
    <w:rsid w:val="00070619"/>
    <w:rsid w:val="00070CE6"/>
    <w:rsid w:val="00070D86"/>
    <w:rsid w:val="00070EAF"/>
    <w:rsid w:val="00070FB9"/>
    <w:rsid w:val="00072617"/>
    <w:rsid w:val="0007317E"/>
    <w:rsid w:val="0007368E"/>
    <w:rsid w:val="00073939"/>
    <w:rsid w:val="00073C0E"/>
    <w:rsid w:val="0007479E"/>
    <w:rsid w:val="00074BE1"/>
    <w:rsid w:val="000754DD"/>
    <w:rsid w:val="000759CA"/>
    <w:rsid w:val="00075D7D"/>
    <w:rsid w:val="000761C7"/>
    <w:rsid w:val="00076523"/>
    <w:rsid w:val="0007776D"/>
    <w:rsid w:val="00077E87"/>
    <w:rsid w:val="000802C6"/>
    <w:rsid w:val="00080ADC"/>
    <w:rsid w:val="00080D77"/>
    <w:rsid w:val="00081291"/>
    <w:rsid w:val="00081456"/>
    <w:rsid w:val="00081787"/>
    <w:rsid w:val="00081AAD"/>
    <w:rsid w:val="000824AA"/>
    <w:rsid w:val="000828BB"/>
    <w:rsid w:val="00082B0D"/>
    <w:rsid w:val="00082BD4"/>
    <w:rsid w:val="00083258"/>
    <w:rsid w:val="000836F1"/>
    <w:rsid w:val="00083922"/>
    <w:rsid w:val="000839E4"/>
    <w:rsid w:val="00084041"/>
    <w:rsid w:val="000844B0"/>
    <w:rsid w:val="00085CB4"/>
    <w:rsid w:val="00085EC4"/>
    <w:rsid w:val="00086704"/>
    <w:rsid w:val="00086DF9"/>
    <w:rsid w:val="00087110"/>
    <w:rsid w:val="000871D4"/>
    <w:rsid w:val="0008749D"/>
    <w:rsid w:val="000875DD"/>
    <w:rsid w:val="000875F3"/>
    <w:rsid w:val="0008781D"/>
    <w:rsid w:val="000907F1"/>
    <w:rsid w:val="00091352"/>
    <w:rsid w:val="0009174A"/>
    <w:rsid w:val="000928E6"/>
    <w:rsid w:val="00092C50"/>
    <w:rsid w:val="00092FEB"/>
    <w:rsid w:val="000930CE"/>
    <w:rsid w:val="000936E6"/>
    <w:rsid w:val="00093F9A"/>
    <w:rsid w:val="00094340"/>
    <w:rsid w:val="00094557"/>
    <w:rsid w:val="000946BB"/>
    <w:rsid w:val="00094805"/>
    <w:rsid w:val="00094EFF"/>
    <w:rsid w:val="00095652"/>
    <w:rsid w:val="00095690"/>
    <w:rsid w:val="00095B8A"/>
    <w:rsid w:val="000962C1"/>
    <w:rsid w:val="0009637A"/>
    <w:rsid w:val="000964EE"/>
    <w:rsid w:val="00096B08"/>
    <w:rsid w:val="00096C1D"/>
    <w:rsid w:val="00096DB4"/>
    <w:rsid w:val="00096E1D"/>
    <w:rsid w:val="000A0A63"/>
    <w:rsid w:val="000A1131"/>
    <w:rsid w:val="000A1153"/>
    <w:rsid w:val="000A1400"/>
    <w:rsid w:val="000A141F"/>
    <w:rsid w:val="000A186F"/>
    <w:rsid w:val="000A19DD"/>
    <w:rsid w:val="000A204C"/>
    <w:rsid w:val="000A20C9"/>
    <w:rsid w:val="000A229D"/>
    <w:rsid w:val="000A2383"/>
    <w:rsid w:val="000A28B1"/>
    <w:rsid w:val="000A2D59"/>
    <w:rsid w:val="000A2DAF"/>
    <w:rsid w:val="000A30E8"/>
    <w:rsid w:val="000A32D3"/>
    <w:rsid w:val="000A3443"/>
    <w:rsid w:val="000A362B"/>
    <w:rsid w:val="000A44DC"/>
    <w:rsid w:val="000A57B2"/>
    <w:rsid w:val="000A58C6"/>
    <w:rsid w:val="000A70A5"/>
    <w:rsid w:val="000A7382"/>
    <w:rsid w:val="000A7CD6"/>
    <w:rsid w:val="000A7D5F"/>
    <w:rsid w:val="000B0BD4"/>
    <w:rsid w:val="000B1266"/>
    <w:rsid w:val="000B15E8"/>
    <w:rsid w:val="000B1C7D"/>
    <w:rsid w:val="000B243B"/>
    <w:rsid w:val="000B27CF"/>
    <w:rsid w:val="000B296C"/>
    <w:rsid w:val="000B30FE"/>
    <w:rsid w:val="000B3AFC"/>
    <w:rsid w:val="000B3E17"/>
    <w:rsid w:val="000B3FFD"/>
    <w:rsid w:val="000B413C"/>
    <w:rsid w:val="000B46CE"/>
    <w:rsid w:val="000B48ED"/>
    <w:rsid w:val="000B495E"/>
    <w:rsid w:val="000B4B1E"/>
    <w:rsid w:val="000B5114"/>
    <w:rsid w:val="000B564B"/>
    <w:rsid w:val="000B5EDD"/>
    <w:rsid w:val="000B6295"/>
    <w:rsid w:val="000B6692"/>
    <w:rsid w:val="000B66BE"/>
    <w:rsid w:val="000B684A"/>
    <w:rsid w:val="000C04A4"/>
    <w:rsid w:val="000C065B"/>
    <w:rsid w:val="000C1679"/>
    <w:rsid w:val="000C1E46"/>
    <w:rsid w:val="000C2920"/>
    <w:rsid w:val="000C2BE6"/>
    <w:rsid w:val="000C2D11"/>
    <w:rsid w:val="000C2D43"/>
    <w:rsid w:val="000C34B5"/>
    <w:rsid w:val="000C426A"/>
    <w:rsid w:val="000C43BD"/>
    <w:rsid w:val="000C4691"/>
    <w:rsid w:val="000C4C2B"/>
    <w:rsid w:val="000C589C"/>
    <w:rsid w:val="000C5CF7"/>
    <w:rsid w:val="000C6174"/>
    <w:rsid w:val="000C664D"/>
    <w:rsid w:val="000C6BBC"/>
    <w:rsid w:val="000C7D4D"/>
    <w:rsid w:val="000D06A8"/>
    <w:rsid w:val="000D0FA6"/>
    <w:rsid w:val="000D1A0B"/>
    <w:rsid w:val="000D1C39"/>
    <w:rsid w:val="000D1E6B"/>
    <w:rsid w:val="000D1FC2"/>
    <w:rsid w:val="000D24DE"/>
    <w:rsid w:val="000D259C"/>
    <w:rsid w:val="000D2A29"/>
    <w:rsid w:val="000D340D"/>
    <w:rsid w:val="000D3F66"/>
    <w:rsid w:val="000D489F"/>
    <w:rsid w:val="000D52D9"/>
    <w:rsid w:val="000D562E"/>
    <w:rsid w:val="000D59EC"/>
    <w:rsid w:val="000D5E21"/>
    <w:rsid w:val="000D626B"/>
    <w:rsid w:val="000D6559"/>
    <w:rsid w:val="000D6EC2"/>
    <w:rsid w:val="000D752F"/>
    <w:rsid w:val="000D77DA"/>
    <w:rsid w:val="000D7CA1"/>
    <w:rsid w:val="000E0487"/>
    <w:rsid w:val="000E05EC"/>
    <w:rsid w:val="000E1DB1"/>
    <w:rsid w:val="000E205A"/>
    <w:rsid w:val="000E21C0"/>
    <w:rsid w:val="000E2455"/>
    <w:rsid w:val="000E2B6A"/>
    <w:rsid w:val="000E2DE1"/>
    <w:rsid w:val="000E3417"/>
    <w:rsid w:val="000E3B77"/>
    <w:rsid w:val="000E49B0"/>
    <w:rsid w:val="000E581B"/>
    <w:rsid w:val="000E59DD"/>
    <w:rsid w:val="000E5E0F"/>
    <w:rsid w:val="000E6BD0"/>
    <w:rsid w:val="000E6C3E"/>
    <w:rsid w:val="000E714D"/>
    <w:rsid w:val="000E790C"/>
    <w:rsid w:val="000E7A7B"/>
    <w:rsid w:val="000F1B19"/>
    <w:rsid w:val="000F1FA4"/>
    <w:rsid w:val="000F27A0"/>
    <w:rsid w:val="000F2AF7"/>
    <w:rsid w:val="000F2FE5"/>
    <w:rsid w:val="000F3419"/>
    <w:rsid w:val="000F352A"/>
    <w:rsid w:val="000F355E"/>
    <w:rsid w:val="000F3ED6"/>
    <w:rsid w:val="000F3FBC"/>
    <w:rsid w:val="000F4102"/>
    <w:rsid w:val="000F4FBF"/>
    <w:rsid w:val="000F4FFB"/>
    <w:rsid w:val="000F54AB"/>
    <w:rsid w:val="000F55E3"/>
    <w:rsid w:val="000F7371"/>
    <w:rsid w:val="000F7408"/>
    <w:rsid w:val="000F75E6"/>
    <w:rsid w:val="000F7A79"/>
    <w:rsid w:val="000F7C11"/>
    <w:rsid w:val="00100021"/>
    <w:rsid w:val="00100245"/>
    <w:rsid w:val="001007A6"/>
    <w:rsid w:val="00100A2D"/>
    <w:rsid w:val="00101A32"/>
    <w:rsid w:val="00101B5E"/>
    <w:rsid w:val="00101FFC"/>
    <w:rsid w:val="0010250D"/>
    <w:rsid w:val="0010294E"/>
    <w:rsid w:val="00103C4B"/>
    <w:rsid w:val="00103F16"/>
    <w:rsid w:val="001044F3"/>
    <w:rsid w:val="001045BA"/>
    <w:rsid w:val="00104EBA"/>
    <w:rsid w:val="001054C8"/>
    <w:rsid w:val="00105742"/>
    <w:rsid w:val="00105895"/>
    <w:rsid w:val="00105A72"/>
    <w:rsid w:val="00105D4A"/>
    <w:rsid w:val="00105F2D"/>
    <w:rsid w:val="0010610E"/>
    <w:rsid w:val="00107255"/>
    <w:rsid w:val="0010730F"/>
    <w:rsid w:val="001074FA"/>
    <w:rsid w:val="001102C4"/>
    <w:rsid w:val="001103FC"/>
    <w:rsid w:val="001106F9"/>
    <w:rsid w:val="00110A3A"/>
    <w:rsid w:val="00110C9C"/>
    <w:rsid w:val="00111B55"/>
    <w:rsid w:val="00111BB3"/>
    <w:rsid w:val="00112B74"/>
    <w:rsid w:val="00113581"/>
    <w:rsid w:val="001136E5"/>
    <w:rsid w:val="001137A9"/>
    <w:rsid w:val="0011389C"/>
    <w:rsid w:val="00113CEB"/>
    <w:rsid w:val="00113D18"/>
    <w:rsid w:val="00115071"/>
    <w:rsid w:val="00115091"/>
    <w:rsid w:val="0011510E"/>
    <w:rsid w:val="00115169"/>
    <w:rsid w:val="00115812"/>
    <w:rsid w:val="00115AC1"/>
    <w:rsid w:val="001160CD"/>
    <w:rsid w:val="001164F7"/>
    <w:rsid w:val="00116E23"/>
    <w:rsid w:val="001171A6"/>
    <w:rsid w:val="00117C12"/>
    <w:rsid w:val="00120414"/>
    <w:rsid w:val="00120585"/>
    <w:rsid w:val="001208F4"/>
    <w:rsid w:val="00120F72"/>
    <w:rsid w:val="00121794"/>
    <w:rsid w:val="00121AD8"/>
    <w:rsid w:val="00121CF1"/>
    <w:rsid w:val="001220E8"/>
    <w:rsid w:val="001231FD"/>
    <w:rsid w:val="00123427"/>
    <w:rsid w:val="001238A0"/>
    <w:rsid w:val="0012420B"/>
    <w:rsid w:val="001248ED"/>
    <w:rsid w:val="0012725B"/>
    <w:rsid w:val="00127B8E"/>
    <w:rsid w:val="00130277"/>
    <w:rsid w:val="00130D56"/>
    <w:rsid w:val="0013188D"/>
    <w:rsid w:val="00131ED7"/>
    <w:rsid w:val="00131FBD"/>
    <w:rsid w:val="00132A7C"/>
    <w:rsid w:val="00132D6E"/>
    <w:rsid w:val="0013418C"/>
    <w:rsid w:val="00134345"/>
    <w:rsid w:val="0013439B"/>
    <w:rsid w:val="00134D3F"/>
    <w:rsid w:val="001363FF"/>
    <w:rsid w:val="00136E0A"/>
    <w:rsid w:val="001370C9"/>
    <w:rsid w:val="00137666"/>
    <w:rsid w:val="00137778"/>
    <w:rsid w:val="00137BB2"/>
    <w:rsid w:val="00137BC8"/>
    <w:rsid w:val="00137D94"/>
    <w:rsid w:val="001400A9"/>
    <w:rsid w:val="001402CD"/>
    <w:rsid w:val="00140BA4"/>
    <w:rsid w:val="00140C9E"/>
    <w:rsid w:val="00141471"/>
    <w:rsid w:val="00143171"/>
    <w:rsid w:val="001433D9"/>
    <w:rsid w:val="00143487"/>
    <w:rsid w:val="001444BA"/>
    <w:rsid w:val="00144677"/>
    <w:rsid w:val="00144BE1"/>
    <w:rsid w:val="00144C13"/>
    <w:rsid w:val="001450B6"/>
    <w:rsid w:val="0014522F"/>
    <w:rsid w:val="00145C30"/>
    <w:rsid w:val="001466D6"/>
    <w:rsid w:val="001469C9"/>
    <w:rsid w:val="00146DA6"/>
    <w:rsid w:val="001473B7"/>
    <w:rsid w:val="00147755"/>
    <w:rsid w:val="001477F3"/>
    <w:rsid w:val="00150F22"/>
    <w:rsid w:val="00150F8C"/>
    <w:rsid w:val="0015132D"/>
    <w:rsid w:val="001525D6"/>
    <w:rsid w:val="00154A5B"/>
    <w:rsid w:val="0015538D"/>
    <w:rsid w:val="00155F93"/>
    <w:rsid w:val="00155FFD"/>
    <w:rsid w:val="001564BF"/>
    <w:rsid w:val="001572ED"/>
    <w:rsid w:val="00157590"/>
    <w:rsid w:val="00157B03"/>
    <w:rsid w:val="00160293"/>
    <w:rsid w:val="001603BF"/>
    <w:rsid w:val="001607D4"/>
    <w:rsid w:val="00160A25"/>
    <w:rsid w:val="00160B83"/>
    <w:rsid w:val="00160DF6"/>
    <w:rsid w:val="00160F17"/>
    <w:rsid w:val="00160F26"/>
    <w:rsid w:val="00161421"/>
    <w:rsid w:val="001622AF"/>
    <w:rsid w:val="00162B63"/>
    <w:rsid w:val="00163AD9"/>
    <w:rsid w:val="00163F26"/>
    <w:rsid w:val="00164829"/>
    <w:rsid w:val="00164BAF"/>
    <w:rsid w:val="00165247"/>
    <w:rsid w:val="001661B8"/>
    <w:rsid w:val="00166456"/>
    <w:rsid w:val="00166B65"/>
    <w:rsid w:val="00167819"/>
    <w:rsid w:val="00167CD5"/>
    <w:rsid w:val="0017130D"/>
    <w:rsid w:val="001715EE"/>
    <w:rsid w:val="00171787"/>
    <w:rsid w:val="00171B62"/>
    <w:rsid w:val="00171F1A"/>
    <w:rsid w:val="0017201F"/>
    <w:rsid w:val="00172AF4"/>
    <w:rsid w:val="00173E9D"/>
    <w:rsid w:val="00174451"/>
    <w:rsid w:val="0017471B"/>
    <w:rsid w:val="00175266"/>
    <w:rsid w:val="00175868"/>
    <w:rsid w:val="00176163"/>
    <w:rsid w:val="0017648C"/>
    <w:rsid w:val="00176846"/>
    <w:rsid w:val="00176B44"/>
    <w:rsid w:val="001778F5"/>
    <w:rsid w:val="00177C58"/>
    <w:rsid w:val="00181082"/>
    <w:rsid w:val="001812E3"/>
    <w:rsid w:val="001815D8"/>
    <w:rsid w:val="00181DB1"/>
    <w:rsid w:val="001827B2"/>
    <w:rsid w:val="00182C54"/>
    <w:rsid w:val="00182CA7"/>
    <w:rsid w:val="00183166"/>
    <w:rsid w:val="001836B8"/>
    <w:rsid w:val="00183816"/>
    <w:rsid w:val="00183F4D"/>
    <w:rsid w:val="00185407"/>
    <w:rsid w:val="001854DB"/>
    <w:rsid w:val="00185D21"/>
    <w:rsid w:val="00186451"/>
    <w:rsid w:val="0018686A"/>
    <w:rsid w:val="00186949"/>
    <w:rsid w:val="0018758D"/>
    <w:rsid w:val="00190157"/>
    <w:rsid w:val="00190929"/>
    <w:rsid w:val="001915E7"/>
    <w:rsid w:val="001918A1"/>
    <w:rsid w:val="00191904"/>
    <w:rsid w:val="00192435"/>
    <w:rsid w:val="00192C33"/>
    <w:rsid w:val="00192D72"/>
    <w:rsid w:val="001936EF"/>
    <w:rsid w:val="0019382A"/>
    <w:rsid w:val="00193915"/>
    <w:rsid w:val="0019406A"/>
    <w:rsid w:val="00194D33"/>
    <w:rsid w:val="00195354"/>
    <w:rsid w:val="00195C08"/>
    <w:rsid w:val="001962B8"/>
    <w:rsid w:val="00197EDA"/>
    <w:rsid w:val="001A018C"/>
    <w:rsid w:val="001A039B"/>
    <w:rsid w:val="001A04EC"/>
    <w:rsid w:val="001A102F"/>
    <w:rsid w:val="001A1237"/>
    <w:rsid w:val="001A180A"/>
    <w:rsid w:val="001A1CBD"/>
    <w:rsid w:val="001A20F9"/>
    <w:rsid w:val="001A226E"/>
    <w:rsid w:val="001A2BC4"/>
    <w:rsid w:val="001A4605"/>
    <w:rsid w:val="001A463B"/>
    <w:rsid w:val="001A463D"/>
    <w:rsid w:val="001A4E6E"/>
    <w:rsid w:val="001A4F6E"/>
    <w:rsid w:val="001A50BD"/>
    <w:rsid w:val="001A59A0"/>
    <w:rsid w:val="001A5AFF"/>
    <w:rsid w:val="001A5C04"/>
    <w:rsid w:val="001A6661"/>
    <w:rsid w:val="001A6A5B"/>
    <w:rsid w:val="001A6D10"/>
    <w:rsid w:val="001A6DB5"/>
    <w:rsid w:val="001A6FE8"/>
    <w:rsid w:val="001A7190"/>
    <w:rsid w:val="001A71FF"/>
    <w:rsid w:val="001A7992"/>
    <w:rsid w:val="001B0096"/>
    <w:rsid w:val="001B106F"/>
    <w:rsid w:val="001B10A2"/>
    <w:rsid w:val="001B15E4"/>
    <w:rsid w:val="001B17C7"/>
    <w:rsid w:val="001B259D"/>
    <w:rsid w:val="001B315A"/>
    <w:rsid w:val="001B42E6"/>
    <w:rsid w:val="001B5599"/>
    <w:rsid w:val="001B578D"/>
    <w:rsid w:val="001B5C60"/>
    <w:rsid w:val="001B68BF"/>
    <w:rsid w:val="001B6EFB"/>
    <w:rsid w:val="001B710A"/>
    <w:rsid w:val="001B7378"/>
    <w:rsid w:val="001B747E"/>
    <w:rsid w:val="001C16C1"/>
    <w:rsid w:val="001C188A"/>
    <w:rsid w:val="001C1F9C"/>
    <w:rsid w:val="001C22A5"/>
    <w:rsid w:val="001C2702"/>
    <w:rsid w:val="001C2CC3"/>
    <w:rsid w:val="001C2DB3"/>
    <w:rsid w:val="001C2F9F"/>
    <w:rsid w:val="001C41A0"/>
    <w:rsid w:val="001C4377"/>
    <w:rsid w:val="001C44A7"/>
    <w:rsid w:val="001C4DBC"/>
    <w:rsid w:val="001C6185"/>
    <w:rsid w:val="001C62ED"/>
    <w:rsid w:val="001C6DD1"/>
    <w:rsid w:val="001C79F5"/>
    <w:rsid w:val="001C7BA8"/>
    <w:rsid w:val="001C7BFE"/>
    <w:rsid w:val="001C7F3C"/>
    <w:rsid w:val="001D1BBE"/>
    <w:rsid w:val="001D3361"/>
    <w:rsid w:val="001D356C"/>
    <w:rsid w:val="001D3970"/>
    <w:rsid w:val="001D3D14"/>
    <w:rsid w:val="001D3E24"/>
    <w:rsid w:val="001D3F59"/>
    <w:rsid w:val="001D4C84"/>
    <w:rsid w:val="001D5555"/>
    <w:rsid w:val="001D5A2F"/>
    <w:rsid w:val="001D5C0C"/>
    <w:rsid w:val="001D5C1D"/>
    <w:rsid w:val="001D5F92"/>
    <w:rsid w:val="001D69BF"/>
    <w:rsid w:val="001D6C0C"/>
    <w:rsid w:val="001D6C9B"/>
    <w:rsid w:val="001D7A5C"/>
    <w:rsid w:val="001D7BD9"/>
    <w:rsid w:val="001D7D9C"/>
    <w:rsid w:val="001E002C"/>
    <w:rsid w:val="001E0099"/>
    <w:rsid w:val="001E0AA3"/>
    <w:rsid w:val="001E1053"/>
    <w:rsid w:val="001E1AAE"/>
    <w:rsid w:val="001E1FFC"/>
    <w:rsid w:val="001E2388"/>
    <w:rsid w:val="001E3687"/>
    <w:rsid w:val="001E3DCE"/>
    <w:rsid w:val="001E40AD"/>
    <w:rsid w:val="001E424C"/>
    <w:rsid w:val="001E4825"/>
    <w:rsid w:val="001E4B34"/>
    <w:rsid w:val="001E5185"/>
    <w:rsid w:val="001E55ED"/>
    <w:rsid w:val="001E5BEC"/>
    <w:rsid w:val="001E6294"/>
    <w:rsid w:val="001E63B6"/>
    <w:rsid w:val="001E765B"/>
    <w:rsid w:val="001E78C4"/>
    <w:rsid w:val="001E7B98"/>
    <w:rsid w:val="001F05BB"/>
    <w:rsid w:val="001F0788"/>
    <w:rsid w:val="001F10B9"/>
    <w:rsid w:val="001F15E7"/>
    <w:rsid w:val="001F175B"/>
    <w:rsid w:val="001F2971"/>
    <w:rsid w:val="001F2BCC"/>
    <w:rsid w:val="001F3580"/>
    <w:rsid w:val="001F364C"/>
    <w:rsid w:val="001F3709"/>
    <w:rsid w:val="001F4068"/>
    <w:rsid w:val="001F4F47"/>
    <w:rsid w:val="001F53AD"/>
    <w:rsid w:val="001F550C"/>
    <w:rsid w:val="001F556F"/>
    <w:rsid w:val="001F5D07"/>
    <w:rsid w:val="001F646C"/>
    <w:rsid w:val="001F64E8"/>
    <w:rsid w:val="001F6BB3"/>
    <w:rsid w:val="001F6C42"/>
    <w:rsid w:val="001F6FB4"/>
    <w:rsid w:val="001F7538"/>
    <w:rsid w:val="00200845"/>
    <w:rsid w:val="002011D4"/>
    <w:rsid w:val="00201969"/>
    <w:rsid w:val="002024BF"/>
    <w:rsid w:val="00202E73"/>
    <w:rsid w:val="00202FC3"/>
    <w:rsid w:val="002032DA"/>
    <w:rsid w:val="00203BDD"/>
    <w:rsid w:val="00203DC8"/>
    <w:rsid w:val="00204FD9"/>
    <w:rsid w:val="00205136"/>
    <w:rsid w:val="002051C4"/>
    <w:rsid w:val="002054F6"/>
    <w:rsid w:val="002064FA"/>
    <w:rsid w:val="002067B5"/>
    <w:rsid w:val="002070FF"/>
    <w:rsid w:val="002075F0"/>
    <w:rsid w:val="0020782D"/>
    <w:rsid w:val="00210187"/>
    <w:rsid w:val="00210859"/>
    <w:rsid w:val="00210F66"/>
    <w:rsid w:val="00211251"/>
    <w:rsid w:val="00212029"/>
    <w:rsid w:val="0021203E"/>
    <w:rsid w:val="00212168"/>
    <w:rsid w:val="0021227F"/>
    <w:rsid w:val="0021316A"/>
    <w:rsid w:val="002138A2"/>
    <w:rsid w:val="00214535"/>
    <w:rsid w:val="002159E3"/>
    <w:rsid w:val="00215A19"/>
    <w:rsid w:val="00216684"/>
    <w:rsid w:val="00217D7A"/>
    <w:rsid w:val="0022086C"/>
    <w:rsid w:val="0022101C"/>
    <w:rsid w:val="002213C3"/>
    <w:rsid w:val="0022173A"/>
    <w:rsid w:val="00221A1D"/>
    <w:rsid w:val="002221A3"/>
    <w:rsid w:val="00222744"/>
    <w:rsid w:val="002228F1"/>
    <w:rsid w:val="00222FCA"/>
    <w:rsid w:val="002230CF"/>
    <w:rsid w:val="002231F0"/>
    <w:rsid w:val="0022373A"/>
    <w:rsid w:val="002237A2"/>
    <w:rsid w:val="00223813"/>
    <w:rsid w:val="00223A3D"/>
    <w:rsid w:val="002241AE"/>
    <w:rsid w:val="00224271"/>
    <w:rsid w:val="00224657"/>
    <w:rsid w:val="00224AA4"/>
    <w:rsid w:val="0022513F"/>
    <w:rsid w:val="0022590D"/>
    <w:rsid w:val="00225BC8"/>
    <w:rsid w:val="00226F86"/>
    <w:rsid w:val="002270ED"/>
    <w:rsid w:val="002273DD"/>
    <w:rsid w:val="002273E3"/>
    <w:rsid w:val="00230022"/>
    <w:rsid w:val="002300D5"/>
    <w:rsid w:val="002303D1"/>
    <w:rsid w:val="00230756"/>
    <w:rsid w:val="00230ACD"/>
    <w:rsid w:val="00230F99"/>
    <w:rsid w:val="00231712"/>
    <w:rsid w:val="00231D54"/>
    <w:rsid w:val="00231E07"/>
    <w:rsid w:val="00231EB1"/>
    <w:rsid w:val="002324A2"/>
    <w:rsid w:val="002333E4"/>
    <w:rsid w:val="00234462"/>
    <w:rsid w:val="00234E7D"/>
    <w:rsid w:val="0023545A"/>
    <w:rsid w:val="002357E6"/>
    <w:rsid w:val="00235B9F"/>
    <w:rsid w:val="00235C4D"/>
    <w:rsid w:val="00235CAD"/>
    <w:rsid w:val="00235E43"/>
    <w:rsid w:val="00236068"/>
    <w:rsid w:val="002365D4"/>
    <w:rsid w:val="00236945"/>
    <w:rsid w:val="002371CD"/>
    <w:rsid w:val="002374F4"/>
    <w:rsid w:val="002403D3"/>
    <w:rsid w:val="00240FA8"/>
    <w:rsid w:val="002410DF"/>
    <w:rsid w:val="0024145B"/>
    <w:rsid w:val="00241CE9"/>
    <w:rsid w:val="00241E0A"/>
    <w:rsid w:val="002425B2"/>
    <w:rsid w:val="00242AFB"/>
    <w:rsid w:val="00243352"/>
    <w:rsid w:val="00243C94"/>
    <w:rsid w:val="002444AB"/>
    <w:rsid w:val="002454AD"/>
    <w:rsid w:val="00245876"/>
    <w:rsid w:val="0024621B"/>
    <w:rsid w:val="002464F8"/>
    <w:rsid w:val="00246ABA"/>
    <w:rsid w:val="002477ED"/>
    <w:rsid w:val="0025078E"/>
    <w:rsid w:val="00250B28"/>
    <w:rsid w:val="00250B99"/>
    <w:rsid w:val="00250BD7"/>
    <w:rsid w:val="00250DB8"/>
    <w:rsid w:val="002515CD"/>
    <w:rsid w:val="00251ABB"/>
    <w:rsid w:val="002527AF"/>
    <w:rsid w:val="00252B5C"/>
    <w:rsid w:val="00252E68"/>
    <w:rsid w:val="002531F2"/>
    <w:rsid w:val="00253855"/>
    <w:rsid w:val="00253AF6"/>
    <w:rsid w:val="00253FF5"/>
    <w:rsid w:val="002547A2"/>
    <w:rsid w:val="00254855"/>
    <w:rsid w:val="00254F40"/>
    <w:rsid w:val="00254F49"/>
    <w:rsid w:val="00255A42"/>
    <w:rsid w:val="00256070"/>
    <w:rsid w:val="002571F9"/>
    <w:rsid w:val="002579E0"/>
    <w:rsid w:val="00257D1E"/>
    <w:rsid w:val="00261767"/>
    <w:rsid w:val="0026239F"/>
    <w:rsid w:val="00263126"/>
    <w:rsid w:val="00263550"/>
    <w:rsid w:val="00263AF6"/>
    <w:rsid w:val="00263B18"/>
    <w:rsid w:val="00263EA8"/>
    <w:rsid w:val="00264272"/>
    <w:rsid w:val="002655B4"/>
    <w:rsid w:val="002657AC"/>
    <w:rsid w:val="00267480"/>
    <w:rsid w:val="0026768A"/>
    <w:rsid w:val="002676A7"/>
    <w:rsid w:val="002703E6"/>
    <w:rsid w:val="00271019"/>
    <w:rsid w:val="00271E1C"/>
    <w:rsid w:val="00271E7E"/>
    <w:rsid w:val="002722EF"/>
    <w:rsid w:val="00272D28"/>
    <w:rsid w:val="0027313F"/>
    <w:rsid w:val="002731B4"/>
    <w:rsid w:val="002735AF"/>
    <w:rsid w:val="00274036"/>
    <w:rsid w:val="0027426A"/>
    <w:rsid w:val="00274FE7"/>
    <w:rsid w:val="0027596C"/>
    <w:rsid w:val="00276056"/>
    <w:rsid w:val="00276191"/>
    <w:rsid w:val="002764A3"/>
    <w:rsid w:val="00276A55"/>
    <w:rsid w:val="00276F59"/>
    <w:rsid w:val="002774CA"/>
    <w:rsid w:val="00280910"/>
    <w:rsid w:val="00281E47"/>
    <w:rsid w:val="00281F00"/>
    <w:rsid w:val="00282112"/>
    <w:rsid w:val="00282770"/>
    <w:rsid w:val="00282819"/>
    <w:rsid w:val="0028282F"/>
    <w:rsid w:val="00282B95"/>
    <w:rsid w:val="00282CA8"/>
    <w:rsid w:val="00282ED0"/>
    <w:rsid w:val="002834BB"/>
    <w:rsid w:val="00283806"/>
    <w:rsid w:val="00284C7A"/>
    <w:rsid w:val="00284ECF"/>
    <w:rsid w:val="00285331"/>
    <w:rsid w:val="002854F4"/>
    <w:rsid w:val="00285D19"/>
    <w:rsid w:val="00286F0A"/>
    <w:rsid w:val="00287172"/>
    <w:rsid w:val="00287564"/>
    <w:rsid w:val="002875B7"/>
    <w:rsid w:val="00287C7F"/>
    <w:rsid w:val="00290126"/>
    <w:rsid w:val="00290182"/>
    <w:rsid w:val="0029049A"/>
    <w:rsid w:val="002905EC"/>
    <w:rsid w:val="002906D2"/>
    <w:rsid w:val="002908A0"/>
    <w:rsid w:val="00291E61"/>
    <w:rsid w:val="00291EB5"/>
    <w:rsid w:val="0029214C"/>
    <w:rsid w:val="00292F76"/>
    <w:rsid w:val="00293201"/>
    <w:rsid w:val="0029355F"/>
    <w:rsid w:val="00293C07"/>
    <w:rsid w:val="00293F8B"/>
    <w:rsid w:val="002944BA"/>
    <w:rsid w:val="002945B0"/>
    <w:rsid w:val="002945FC"/>
    <w:rsid w:val="0029486D"/>
    <w:rsid w:val="0029487B"/>
    <w:rsid w:val="00294D44"/>
    <w:rsid w:val="00294FD7"/>
    <w:rsid w:val="00295978"/>
    <w:rsid w:val="00295D23"/>
    <w:rsid w:val="00296453"/>
    <w:rsid w:val="002977D6"/>
    <w:rsid w:val="002A0501"/>
    <w:rsid w:val="002A083D"/>
    <w:rsid w:val="002A1C98"/>
    <w:rsid w:val="002A3F41"/>
    <w:rsid w:val="002A46C1"/>
    <w:rsid w:val="002A46EA"/>
    <w:rsid w:val="002A5CED"/>
    <w:rsid w:val="002A6A0F"/>
    <w:rsid w:val="002A74D8"/>
    <w:rsid w:val="002A7F43"/>
    <w:rsid w:val="002B01FB"/>
    <w:rsid w:val="002B0E7D"/>
    <w:rsid w:val="002B10FD"/>
    <w:rsid w:val="002B1274"/>
    <w:rsid w:val="002B1A22"/>
    <w:rsid w:val="002B1EEB"/>
    <w:rsid w:val="002B28D3"/>
    <w:rsid w:val="002B2D46"/>
    <w:rsid w:val="002B3752"/>
    <w:rsid w:val="002B3791"/>
    <w:rsid w:val="002B4264"/>
    <w:rsid w:val="002B4725"/>
    <w:rsid w:val="002B484D"/>
    <w:rsid w:val="002B52E0"/>
    <w:rsid w:val="002B53DF"/>
    <w:rsid w:val="002B5500"/>
    <w:rsid w:val="002B58B8"/>
    <w:rsid w:val="002B5DAA"/>
    <w:rsid w:val="002B6314"/>
    <w:rsid w:val="002B66D2"/>
    <w:rsid w:val="002B7226"/>
    <w:rsid w:val="002C04E5"/>
    <w:rsid w:val="002C0CAA"/>
    <w:rsid w:val="002C0CAC"/>
    <w:rsid w:val="002C109E"/>
    <w:rsid w:val="002C14C0"/>
    <w:rsid w:val="002C238E"/>
    <w:rsid w:val="002C25D8"/>
    <w:rsid w:val="002C27DE"/>
    <w:rsid w:val="002C291E"/>
    <w:rsid w:val="002C2E9A"/>
    <w:rsid w:val="002C341B"/>
    <w:rsid w:val="002C35B4"/>
    <w:rsid w:val="002C43B6"/>
    <w:rsid w:val="002C46FF"/>
    <w:rsid w:val="002C4BE7"/>
    <w:rsid w:val="002C4CCC"/>
    <w:rsid w:val="002C4D35"/>
    <w:rsid w:val="002C4D4C"/>
    <w:rsid w:val="002C4F65"/>
    <w:rsid w:val="002C4FF0"/>
    <w:rsid w:val="002C5212"/>
    <w:rsid w:val="002C64D6"/>
    <w:rsid w:val="002C6716"/>
    <w:rsid w:val="002C6CA0"/>
    <w:rsid w:val="002C6F6E"/>
    <w:rsid w:val="002C7420"/>
    <w:rsid w:val="002C76B1"/>
    <w:rsid w:val="002C7A4B"/>
    <w:rsid w:val="002C7DF5"/>
    <w:rsid w:val="002D128A"/>
    <w:rsid w:val="002D1312"/>
    <w:rsid w:val="002D1899"/>
    <w:rsid w:val="002D20FF"/>
    <w:rsid w:val="002D252E"/>
    <w:rsid w:val="002D2F85"/>
    <w:rsid w:val="002D3956"/>
    <w:rsid w:val="002D3CCE"/>
    <w:rsid w:val="002D3DCF"/>
    <w:rsid w:val="002D5159"/>
    <w:rsid w:val="002D6010"/>
    <w:rsid w:val="002D6DDB"/>
    <w:rsid w:val="002D7758"/>
    <w:rsid w:val="002D787C"/>
    <w:rsid w:val="002D7A33"/>
    <w:rsid w:val="002D7CDC"/>
    <w:rsid w:val="002E0478"/>
    <w:rsid w:val="002E085C"/>
    <w:rsid w:val="002E0E46"/>
    <w:rsid w:val="002E1098"/>
    <w:rsid w:val="002E14A1"/>
    <w:rsid w:val="002E1604"/>
    <w:rsid w:val="002E2132"/>
    <w:rsid w:val="002E2411"/>
    <w:rsid w:val="002E2522"/>
    <w:rsid w:val="002E25D2"/>
    <w:rsid w:val="002E2744"/>
    <w:rsid w:val="002E31EF"/>
    <w:rsid w:val="002E49CC"/>
    <w:rsid w:val="002E511E"/>
    <w:rsid w:val="002E5483"/>
    <w:rsid w:val="002E5549"/>
    <w:rsid w:val="002E79AE"/>
    <w:rsid w:val="002F0710"/>
    <w:rsid w:val="002F095A"/>
    <w:rsid w:val="002F0D46"/>
    <w:rsid w:val="002F0DB9"/>
    <w:rsid w:val="002F167B"/>
    <w:rsid w:val="002F1759"/>
    <w:rsid w:val="002F1CE0"/>
    <w:rsid w:val="002F1DA3"/>
    <w:rsid w:val="002F1DFD"/>
    <w:rsid w:val="002F2105"/>
    <w:rsid w:val="002F23E7"/>
    <w:rsid w:val="002F2E9A"/>
    <w:rsid w:val="002F3431"/>
    <w:rsid w:val="002F3CF8"/>
    <w:rsid w:val="002F4506"/>
    <w:rsid w:val="002F4EC5"/>
    <w:rsid w:val="002F5332"/>
    <w:rsid w:val="002F5981"/>
    <w:rsid w:val="002F5A45"/>
    <w:rsid w:val="002F60B8"/>
    <w:rsid w:val="002F64BB"/>
    <w:rsid w:val="002F78BF"/>
    <w:rsid w:val="00300725"/>
    <w:rsid w:val="00300980"/>
    <w:rsid w:val="00300A04"/>
    <w:rsid w:val="00300F70"/>
    <w:rsid w:val="0030150B"/>
    <w:rsid w:val="00301843"/>
    <w:rsid w:val="00301EFC"/>
    <w:rsid w:val="00301F08"/>
    <w:rsid w:val="00302538"/>
    <w:rsid w:val="00302C47"/>
    <w:rsid w:val="00302CB9"/>
    <w:rsid w:val="00302CE8"/>
    <w:rsid w:val="00302EE7"/>
    <w:rsid w:val="003030C9"/>
    <w:rsid w:val="003033A5"/>
    <w:rsid w:val="0030347E"/>
    <w:rsid w:val="0030366D"/>
    <w:rsid w:val="00303684"/>
    <w:rsid w:val="00303D05"/>
    <w:rsid w:val="00303E9C"/>
    <w:rsid w:val="00304442"/>
    <w:rsid w:val="0030488C"/>
    <w:rsid w:val="003049B7"/>
    <w:rsid w:val="003049D2"/>
    <w:rsid w:val="00304BD1"/>
    <w:rsid w:val="00304E26"/>
    <w:rsid w:val="00305331"/>
    <w:rsid w:val="00305F66"/>
    <w:rsid w:val="0030680C"/>
    <w:rsid w:val="00306FDB"/>
    <w:rsid w:val="0030702B"/>
    <w:rsid w:val="00307683"/>
    <w:rsid w:val="003078A3"/>
    <w:rsid w:val="00307A04"/>
    <w:rsid w:val="00307DE1"/>
    <w:rsid w:val="00310C88"/>
    <w:rsid w:val="00311949"/>
    <w:rsid w:val="003120E2"/>
    <w:rsid w:val="003129B8"/>
    <w:rsid w:val="0031310F"/>
    <w:rsid w:val="0031390B"/>
    <w:rsid w:val="0031477E"/>
    <w:rsid w:val="00314F83"/>
    <w:rsid w:val="00315124"/>
    <w:rsid w:val="00316163"/>
    <w:rsid w:val="00316261"/>
    <w:rsid w:val="003164BE"/>
    <w:rsid w:val="00316D54"/>
    <w:rsid w:val="00317099"/>
    <w:rsid w:val="00317A3A"/>
    <w:rsid w:val="00317A9F"/>
    <w:rsid w:val="0032060E"/>
    <w:rsid w:val="00321221"/>
    <w:rsid w:val="0032167B"/>
    <w:rsid w:val="00321E44"/>
    <w:rsid w:val="003229FC"/>
    <w:rsid w:val="00322E0A"/>
    <w:rsid w:val="00323152"/>
    <w:rsid w:val="003231CF"/>
    <w:rsid w:val="00323560"/>
    <w:rsid w:val="003236DB"/>
    <w:rsid w:val="00323928"/>
    <w:rsid w:val="00323B1C"/>
    <w:rsid w:val="00323D14"/>
    <w:rsid w:val="00324CD7"/>
    <w:rsid w:val="003251E0"/>
    <w:rsid w:val="003251EA"/>
    <w:rsid w:val="003264E9"/>
    <w:rsid w:val="0032708E"/>
    <w:rsid w:val="0032758C"/>
    <w:rsid w:val="0032779B"/>
    <w:rsid w:val="00327AB7"/>
    <w:rsid w:val="00330488"/>
    <w:rsid w:val="00330641"/>
    <w:rsid w:val="00330934"/>
    <w:rsid w:val="00330A48"/>
    <w:rsid w:val="00330E35"/>
    <w:rsid w:val="003315B4"/>
    <w:rsid w:val="00332247"/>
    <w:rsid w:val="00332FA5"/>
    <w:rsid w:val="00333351"/>
    <w:rsid w:val="00333517"/>
    <w:rsid w:val="003338ED"/>
    <w:rsid w:val="00334C90"/>
    <w:rsid w:val="00335041"/>
    <w:rsid w:val="00335097"/>
    <w:rsid w:val="00336460"/>
    <w:rsid w:val="00336860"/>
    <w:rsid w:val="00336966"/>
    <w:rsid w:val="00336CC3"/>
    <w:rsid w:val="00336FDF"/>
    <w:rsid w:val="003370B1"/>
    <w:rsid w:val="0033748C"/>
    <w:rsid w:val="003376AC"/>
    <w:rsid w:val="00337F0A"/>
    <w:rsid w:val="003402B3"/>
    <w:rsid w:val="00340721"/>
    <w:rsid w:val="00340E96"/>
    <w:rsid w:val="003432B7"/>
    <w:rsid w:val="003439FB"/>
    <w:rsid w:val="00343D22"/>
    <w:rsid w:val="00343E3D"/>
    <w:rsid w:val="00343F06"/>
    <w:rsid w:val="00343F55"/>
    <w:rsid w:val="003445CB"/>
    <w:rsid w:val="003446F7"/>
    <w:rsid w:val="003447C9"/>
    <w:rsid w:val="003448B6"/>
    <w:rsid w:val="0034527A"/>
    <w:rsid w:val="00345395"/>
    <w:rsid w:val="0034539D"/>
    <w:rsid w:val="003454B2"/>
    <w:rsid w:val="003461BE"/>
    <w:rsid w:val="00346364"/>
    <w:rsid w:val="0034678F"/>
    <w:rsid w:val="00346E72"/>
    <w:rsid w:val="003470B6"/>
    <w:rsid w:val="00347B57"/>
    <w:rsid w:val="003516C2"/>
    <w:rsid w:val="003516ED"/>
    <w:rsid w:val="00351743"/>
    <w:rsid w:val="00351B8F"/>
    <w:rsid w:val="003527A2"/>
    <w:rsid w:val="00353494"/>
    <w:rsid w:val="003534AA"/>
    <w:rsid w:val="00353EA7"/>
    <w:rsid w:val="0035462A"/>
    <w:rsid w:val="00354806"/>
    <w:rsid w:val="003556BA"/>
    <w:rsid w:val="00356183"/>
    <w:rsid w:val="00356361"/>
    <w:rsid w:val="0035655A"/>
    <w:rsid w:val="00356714"/>
    <w:rsid w:val="00356CCA"/>
    <w:rsid w:val="00357618"/>
    <w:rsid w:val="00357791"/>
    <w:rsid w:val="00357D91"/>
    <w:rsid w:val="00360170"/>
    <w:rsid w:val="00360281"/>
    <w:rsid w:val="003605D9"/>
    <w:rsid w:val="003619F7"/>
    <w:rsid w:val="00361B84"/>
    <w:rsid w:val="00362687"/>
    <w:rsid w:val="00362ABD"/>
    <w:rsid w:val="00363039"/>
    <w:rsid w:val="00363347"/>
    <w:rsid w:val="00364304"/>
    <w:rsid w:val="003645D9"/>
    <w:rsid w:val="00364669"/>
    <w:rsid w:val="00364C7C"/>
    <w:rsid w:val="00364CD4"/>
    <w:rsid w:val="003653B7"/>
    <w:rsid w:val="00365477"/>
    <w:rsid w:val="00365737"/>
    <w:rsid w:val="00365E36"/>
    <w:rsid w:val="00366133"/>
    <w:rsid w:val="003665DB"/>
    <w:rsid w:val="00366D96"/>
    <w:rsid w:val="00367409"/>
    <w:rsid w:val="00367636"/>
    <w:rsid w:val="0036781F"/>
    <w:rsid w:val="00370113"/>
    <w:rsid w:val="00370EBC"/>
    <w:rsid w:val="00371841"/>
    <w:rsid w:val="0037191A"/>
    <w:rsid w:val="0037294A"/>
    <w:rsid w:val="00373269"/>
    <w:rsid w:val="00373543"/>
    <w:rsid w:val="00373920"/>
    <w:rsid w:val="00373AAB"/>
    <w:rsid w:val="003741F0"/>
    <w:rsid w:val="00374206"/>
    <w:rsid w:val="00374224"/>
    <w:rsid w:val="0037463E"/>
    <w:rsid w:val="00375153"/>
    <w:rsid w:val="003752D2"/>
    <w:rsid w:val="0037569F"/>
    <w:rsid w:val="003764D2"/>
    <w:rsid w:val="003767E5"/>
    <w:rsid w:val="00376B63"/>
    <w:rsid w:val="00376F1E"/>
    <w:rsid w:val="00376FAD"/>
    <w:rsid w:val="00377A4A"/>
    <w:rsid w:val="00377E50"/>
    <w:rsid w:val="003801BD"/>
    <w:rsid w:val="00380EAA"/>
    <w:rsid w:val="0038104B"/>
    <w:rsid w:val="003811CE"/>
    <w:rsid w:val="0038154F"/>
    <w:rsid w:val="00381B94"/>
    <w:rsid w:val="00381D01"/>
    <w:rsid w:val="00381E9A"/>
    <w:rsid w:val="00382DC3"/>
    <w:rsid w:val="00384288"/>
    <w:rsid w:val="003848D2"/>
    <w:rsid w:val="0038524E"/>
    <w:rsid w:val="003854F7"/>
    <w:rsid w:val="00385AA7"/>
    <w:rsid w:val="00385EC9"/>
    <w:rsid w:val="00385FFB"/>
    <w:rsid w:val="00386CA5"/>
    <w:rsid w:val="00387762"/>
    <w:rsid w:val="00387792"/>
    <w:rsid w:val="00387957"/>
    <w:rsid w:val="00387C3E"/>
    <w:rsid w:val="003903B6"/>
    <w:rsid w:val="0039040C"/>
    <w:rsid w:val="00390ED4"/>
    <w:rsid w:val="00390EF3"/>
    <w:rsid w:val="003919B2"/>
    <w:rsid w:val="00391B69"/>
    <w:rsid w:val="00391CBE"/>
    <w:rsid w:val="00393223"/>
    <w:rsid w:val="00393D54"/>
    <w:rsid w:val="003945FD"/>
    <w:rsid w:val="00394770"/>
    <w:rsid w:val="00394990"/>
    <w:rsid w:val="00395105"/>
    <w:rsid w:val="00395AB3"/>
    <w:rsid w:val="00395D06"/>
    <w:rsid w:val="003961EF"/>
    <w:rsid w:val="003966EF"/>
    <w:rsid w:val="00396725"/>
    <w:rsid w:val="003969AD"/>
    <w:rsid w:val="0039749E"/>
    <w:rsid w:val="00397DDD"/>
    <w:rsid w:val="003A0103"/>
    <w:rsid w:val="003A11C3"/>
    <w:rsid w:val="003A13C7"/>
    <w:rsid w:val="003A13EC"/>
    <w:rsid w:val="003A146D"/>
    <w:rsid w:val="003A1691"/>
    <w:rsid w:val="003A1A19"/>
    <w:rsid w:val="003A1F2E"/>
    <w:rsid w:val="003A1F6C"/>
    <w:rsid w:val="003A207E"/>
    <w:rsid w:val="003A2099"/>
    <w:rsid w:val="003A296F"/>
    <w:rsid w:val="003A2B0E"/>
    <w:rsid w:val="003A2D90"/>
    <w:rsid w:val="003A2F8C"/>
    <w:rsid w:val="003A303E"/>
    <w:rsid w:val="003A38BD"/>
    <w:rsid w:val="003A3BBB"/>
    <w:rsid w:val="003A57E5"/>
    <w:rsid w:val="003A5986"/>
    <w:rsid w:val="003A60C3"/>
    <w:rsid w:val="003A61A4"/>
    <w:rsid w:val="003A6742"/>
    <w:rsid w:val="003A7637"/>
    <w:rsid w:val="003A76A6"/>
    <w:rsid w:val="003B03CB"/>
    <w:rsid w:val="003B0636"/>
    <w:rsid w:val="003B07E1"/>
    <w:rsid w:val="003B0821"/>
    <w:rsid w:val="003B0C0A"/>
    <w:rsid w:val="003B1365"/>
    <w:rsid w:val="003B148F"/>
    <w:rsid w:val="003B1BB5"/>
    <w:rsid w:val="003B1FF9"/>
    <w:rsid w:val="003B362B"/>
    <w:rsid w:val="003B3682"/>
    <w:rsid w:val="003B3E70"/>
    <w:rsid w:val="003B4F7B"/>
    <w:rsid w:val="003B5409"/>
    <w:rsid w:val="003B5D1A"/>
    <w:rsid w:val="003B6112"/>
    <w:rsid w:val="003B65C8"/>
    <w:rsid w:val="003B67C8"/>
    <w:rsid w:val="003B6A74"/>
    <w:rsid w:val="003B6ADA"/>
    <w:rsid w:val="003B6DC0"/>
    <w:rsid w:val="003B6FF5"/>
    <w:rsid w:val="003B7544"/>
    <w:rsid w:val="003B7DE0"/>
    <w:rsid w:val="003C17AA"/>
    <w:rsid w:val="003C1B40"/>
    <w:rsid w:val="003C251B"/>
    <w:rsid w:val="003C2E12"/>
    <w:rsid w:val="003C310B"/>
    <w:rsid w:val="003C3274"/>
    <w:rsid w:val="003C3821"/>
    <w:rsid w:val="003C39DB"/>
    <w:rsid w:val="003C3BBC"/>
    <w:rsid w:val="003C4BB1"/>
    <w:rsid w:val="003C4F4D"/>
    <w:rsid w:val="003C55F0"/>
    <w:rsid w:val="003C5821"/>
    <w:rsid w:val="003C5AEA"/>
    <w:rsid w:val="003C5DF5"/>
    <w:rsid w:val="003C627A"/>
    <w:rsid w:val="003C6A59"/>
    <w:rsid w:val="003C7CC7"/>
    <w:rsid w:val="003C7D4D"/>
    <w:rsid w:val="003D00BE"/>
    <w:rsid w:val="003D0DAA"/>
    <w:rsid w:val="003D14C6"/>
    <w:rsid w:val="003D15EA"/>
    <w:rsid w:val="003D18FF"/>
    <w:rsid w:val="003D2698"/>
    <w:rsid w:val="003D2E82"/>
    <w:rsid w:val="003D31E3"/>
    <w:rsid w:val="003D37DE"/>
    <w:rsid w:val="003D37F1"/>
    <w:rsid w:val="003D3D58"/>
    <w:rsid w:val="003D4CD1"/>
    <w:rsid w:val="003D4E2D"/>
    <w:rsid w:val="003D54F8"/>
    <w:rsid w:val="003D584F"/>
    <w:rsid w:val="003D588A"/>
    <w:rsid w:val="003D5BE5"/>
    <w:rsid w:val="003D62A0"/>
    <w:rsid w:val="003D6568"/>
    <w:rsid w:val="003D712E"/>
    <w:rsid w:val="003D7174"/>
    <w:rsid w:val="003D785A"/>
    <w:rsid w:val="003D7C9F"/>
    <w:rsid w:val="003E0189"/>
    <w:rsid w:val="003E0B16"/>
    <w:rsid w:val="003E0F0B"/>
    <w:rsid w:val="003E1073"/>
    <w:rsid w:val="003E131D"/>
    <w:rsid w:val="003E1358"/>
    <w:rsid w:val="003E1576"/>
    <w:rsid w:val="003E1697"/>
    <w:rsid w:val="003E1897"/>
    <w:rsid w:val="003E19AC"/>
    <w:rsid w:val="003E1A8A"/>
    <w:rsid w:val="003E1D68"/>
    <w:rsid w:val="003E2A33"/>
    <w:rsid w:val="003E3413"/>
    <w:rsid w:val="003E36E2"/>
    <w:rsid w:val="003E3D6D"/>
    <w:rsid w:val="003E4412"/>
    <w:rsid w:val="003E4ABE"/>
    <w:rsid w:val="003E5035"/>
    <w:rsid w:val="003E50D8"/>
    <w:rsid w:val="003E510D"/>
    <w:rsid w:val="003E59E2"/>
    <w:rsid w:val="003E6A62"/>
    <w:rsid w:val="003E6DB9"/>
    <w:rsid w:val="003F0105"/>
    <w:rsid w:val="003F0999"/>
    <w:rsid w:val="003F0FB0"/>
    <w:rsid w:val="003F1356"/>
    <w:rsid w:val="003F150A"/>
    <w:rsid w:val="003F1F28"/>
    <w:rsid w:val="003F2112"/>
    <w:rsid w:val="003F2B6A"/>
    <w:rsid w:val="003F2F58"/>
    <w:rsid w:val="003F38DF"/>
    <w:rsid w:val="003F39D9"/>
    <w:rsid w:val="003F4273"/>
    <w:rsid w:val="003F4A6C"/>
    <w:rsid w:val="003F4F65"/>
    <w:rsid w:val="003F5060"/>
    <w:rsid w:val="003F542F"/>
    <w:rsid w:val="003F5CF6"/>
    <w:rsid w:val="003F5E32"/>
    <w:rsid w:val="003F5E81"/>
    <w:rsid w:val="003F687C"/>
    <w:rsid w:val="003F697F"/>
    <w:rsid w:val="003F6A43"/>
    <w:rsid w:val="003F71A6"/>
    <w:rsid w:val="003F7972"/>
    <w:rsid w:val="003F79FA"/>
    <w:rsid w:val="003F7C28"/>
    <w:rsid w:val="003F7F29"/>
    <w:rsid w:val="00400215"/>
    <w:rsid w:val="00400456"/>
    <w:rsid w:val="004006F9"/>
    <w:rsid w:val="004007D3"/>
    <w:rsid w:val="00401571"/>
    <w:rsid w:val="00401740"/>
    <w:rsid w:val="00401794"/>
    <w:rsid w:val="00401BCE"/>
    <w:rsid w:val="0040213D"/>
    <w:rsid w:val="00402F63"/>
    <w:rsid w:val="00403193"/>
    <w:rsid w:val="0040379F"/>
    <w:rsid w:val="00403FF6"/>
    <w:rsid w:val="004046B8"/>
    <w:rsid w:val="00404F2B"/>
    <w:rsid w:val="0040513A"/>
    <w:rsid w:val="004053E6"/>
    <w:rsid w:val="0040575D"/>
    <w:rsid w:val="00406842"/>
    <w:rsid w:val="00406B1A"/>
    <w:rsid w:val="00406CF7"/>
    <w:rsid w:val="00407024"/>
    <w:rsid w:val="00407716"/>
    <w:rsid w:val="00407C17"/>
    <w:rsid w:val="00407D87"/>
    <w:rsid w:val="0041009E"/>
    <w:rsid w:val="00410401"/>
    <w:rsid w:val="004107C6"/>
    <w:rsid w:val="00410A48"/>
    <w:rsid w:val="00410F63"/>
    <w:rsid w:val="004115EB"/>
    <w:rsid w:val="004119F0"/>
    <w:rsid w:val="00411A9B"/>
    <w:rsid w:val="00411F8E"/>
    <w:rsid w:val="004123B5"/>
    <w:rsid w:val="004128B8"/>
    <w:rsid w:val="004128E9"/>
    <w:rsid w:val="00412AA4"/>
    <w:rsid w:val="00413156"/>
    <w:rsid w:val="00413384"/>
    <w:rsid w:val="00413416"/>
    <w:rsid w:val="00413432"/>
    <w:rsid w:val="00413636"/>
    <w:rsid w:val="00413925"/>
    <w:rsid w:val="00413BDB"/>
    <w:rsid w:val="00413DF9"/>
    <w:rsid w:val="00413EBA"/>
    <w:rsid w:val="004145BA"/>
    <w:rsid w:val="00414E86"/>
    <w:rsid w:val="004150D0"/>
    <w:rsid w:val="004157B5"/>
    <w:rsid w:val="00415F36"/>
    <w:rsid w:val="00416107"/>
    <w:rsid w:val="004202FE"/>
    <w:rsid w:val="00420ED4"/>
    <w:rsid w:val="0042105D"/>
    <w:rsid w:val="004212D1"/>
    <w:rsid w:val="004213ED"/>
    <w:rsid w:val="00421E7C"/>
    <w:rsid w:val="004221BB"/>
    <w:rsid w:val="00422B52"/>
    <w:rsid w:val="00422DB6"/>
    <w:rsid w:val="00423098"/>
    <w:rsid w:val="00423CB1"/>
    <w:rsid w:val="00423DC9"/>
    <w:rsid w:val="00424B67"/>
    <w:rsid w:val="00425079"/>
    <w:rsid w:val="004253D5"/>
    <w:rsid w:val="0042548C"/>
    <w:rsid w:val="004264F8"/>
    <w:rsid w:val="00426566"/>
    <w:rsid w:val="00426681"/>
    <w:rsid w:val="00426D64"/>
    <w:rsid w:val="00427108"/>
    <w:rsid w:val="00427A3F"/>
    <w:rsid w:val="00427EAE"/>
    <w:rsid w:val="0043060E"/>
    <w:rsid w:val="00430EF5"/>
    <w:rsid w:val="00431300"/>
    <w:rsid w:val="00433736"/>
    <w:rsid w:val="00433B25"/>
    <w:rsid w:val="00434005"/>
    <w:rsid w:val="0043410B"/>
    <w:rsid w:val="004344F2"/>
    <w:rsid w:val="00434634"/>
    <w:rsid w:val="00434750"/>
    <w:rsid w:val="004359CB"/>
    <w:rsid w:val="00435BBA"/>
    <w:rsid w:val="00436306"/>
    <w:rsid w:val="004364AF"/>
    <w:rsid w:val="0043667F"/>
    <w:rsid w:val="00436C3A"/>
    <w:rsid w:val="00437803"/>
    <w:rsid w:val="004378E5"/>
    <w:rsid w:val="0044012E"/>
    <w:rsid w:val="004407F8"/>
    <w:rsid w:val="00440BFF"/>
    <w:rsid w:val="004410EA"/>
    <w:rsid w:val="0044135C"/>
    <w:rsid w:val="00441B43"/>
    <w:rsid w:val="00441BD3"/>
    <w:rsid w:val="00441FD9"/>
    <w:rsid w:val="00443EB3"/>
    <w:rsid w:val="00443FAF"/>
    <w:rsid w:val="004447DE"/>
    <w:rsid w:val="00444BC6"/>
    <w:rsid w:val="00444C7D"/>
    <w:rsid w:val="00444EA3"/>
    <w:rsid w:val="0044512A"/>
    <w:rsid w:val="004456AF"/>
    <w:rsid w:val="004459E4"/>
    <w:rsid w:val="00445A34"/>
    <w:rsid w:val="0044692D"/>
    <w:rsid w:val="00450322"/>
    <w:rsid w:val="00450425"/>
    <w:rsid w:val="00451966"/>
    <w:rsid w:val="00451FDA"/>
    <w:rsid w:val="004525D2"/>
    <w:rsid w:val="0045273F"/>
    <w:rsid w:val="0045289A"/>
    <w:rsid w:val="00452E8B"/>
    <w:rsid w:val="004531E6"/>
    <w:rsid w:val="004532FE"/>
    <w:rsid w:val="00453D91"/>
    <w:rsid w:val="00454EE1"/>
    <w:rsid w:val="004557B5"/>
    <w:rsid w:val="00455873"/>
    <w:rsid w:val="004574BB"/>
    <w:rsid w:val="00457A49"/>
    <w:rsid w:val="00457FEE"/>
    <w:rsid w:val="004607C9"/>
    <w:rsid w:val="004615B6"/>
    <w:rsid w:val="0046208A"/>
    <w:rsid w:val="00462145"/>
    <w:rsid w:val="004625B6"/>
    <w:rsid w:val="004630DE"/>
    <w:rsid w:val="004636FA"/>
    <w:rsid w:val="00463718"/>
    <w:rsid w:val="004639C6"/>
    <w:rsid w:val="004642C8"/>
    <w:rsid w:val="00464A0C"/>
    <w:rsid w:val="00464BCE"/>
    <w:rsid w:val="004654D5"/>
    <w:rsid w:val="0046562F"/>
    <w:rsid w:val="004658CB"/>
    <w:rsid w:val="00465933"/>
    <w:rsid w:val="00465DF2"/>
    <w:rsid w:val="00466223"/>
    <w:rsid w:val="004668DD"/>
    <w:rsid w:val="00466C1D"/>
    <w:rsid w:val="00467941"/>
    <w:rsid w:val="00467A8D"/>
    <w:rsid w:val="00467C5E"/>
    <w:rsid w:val="00467C64"/>
    <w:rsid w:val="00467F1C"/>
    <w:rsid w:val="0047008A"/>
    <w:rsid w:val="00470105"/>
    <w:rsid w:val="00470390"/>
    <w:rsid w:val="004706E2"/>
    <w:rsid w:val="004709B6"/>
    <w:rsid w:val="00470C57"/>
    <w:rsid w:val="00471D2B"/>
    <w:rsid w:val="00471EBD"/>
    <w:rsid w:val="00472373"/>
    <w:rsid w:val="004725ED"/>
    <w:rsid w:val="00472703"/>
    <w:rsid w:val="00473313"/>
    <w:rsid w:val="00473577"/>
    <w:rsid w:val="00473B97"/>
    <w:rsid w:val="00473CFF"/>
    <w:rsid w:val="004741D2"/>
    <w:rsid w:val="00474F41"/>
    <w:rsid w:val="00474FA4"/>
    <w:rsid w:val="00475088"/>
    <w:rsid w:val="00476EEF"/>
    <w:rsid w:val="00477717"/>
    <w:rsid w:val="00477975"/>
    <w:rsid w:val="004779E8"/>
    <w:rsid w:val="00480C3C"/>
    <w:rsid w:val="00480DCF"/>
    <w:rsid w:val="00480E71"/>
    <w:rsid w:val="00481003"/>
    <w:rsid w:val="00481213"/>
    <w:rsid w:val="004812A7"/>
    <w:rsid w:val="004819BB"/>
    <w:rsid w:val="00482960"/>
    <w:rsid w:val="00482E07"/>
    <w:rsid w:val="00483123"/>
    <w:rsid w:val="00483403"/>
    <w:rsid w:val="004835E7"/>
    <w:rsid w:val="0048384D"/>
    <w:rsid w:val="0048478C"/>
    <w:rsid w:val="00485C8B"/>
    <w:rsid w:val="00486213"/>
    <w:rsid w:val="00486591"/>
    <w:rsid w:val="004866B7"/>
    <w:rsid w:val="004867EF"/>
    <w:rsid w:val="00486BBB"/>
    <w:rsid w:val="0048703F"/>
    <w:rsid w:val="00487906"/>
    <w:rsid w:val="00487D5B"/>
    <w:rsid w:val="00487F1D"/>
    <w:rsid w:val="004912E9"/>
    <w:rsid w:val="00491BF9"/>
    <w:rsid w:val="00491CA4"/>
    <w:rsid w:val="00491CDA"/>
    <w:rsid w:val="00492153"/>
    <w:rsid w:val="0049234C"/>
    <w:rsid w:val="00492784"/>
    <w:rsid w:val="0049302A"/>
    <w:rsid w:val="00493348"/>
    <w:rsid w:val="004939D8"/>
    <w:rsid w:val="00493BF3"/>
    <w:rsid w:val="00493F55"/>
    <w:rsid w:val="0049421A"/>
    <w:rsid w:val="004957D3"/>
    <w:rsid w:val="0049596A"/>
    <w:rsid w:val="00495D46"/>
    <w:rsid w:val="0049601F"/>
    <w:rsid w:val="0049619A"/>
    <w:rsid w:val="0049628F"/>
    <w:rsid w:val="004966A8"/>
    <w:rsid w:val="00496D9E"/>
    <w:rsid w:val="004972FA"/>
    <w:rsid w:val="00497894"/>
    <w:rsid w:val="00497AFE"/>
    <w:rsid w:val="004A02EF"/>
    <w:rsid w:val="004A06EC"/>
    <w:rsid w:val="004A0724"/>
    <w:rsid w:val="004A16DF"/>
    <w:rsid w:val="004A1AF7"/>
    <w:rsid w:val="004A26C6"/>
    <w:rsid w:val="004A2867"/>
    <w:rsid w:val="004A430D"/>
    <w:rsid w:val="004A43FB"/>
    <w:rsid w:val="004A4B2F"/>
    <w:rsid w:val="004A4C56"/>
    <w:rsid w:val="004A4EB3"/>
    <w:rsid w:val="004A5DC6"/>
    <w:rsid w:val="004A70C4"/>
    <w:rsid w:val="004A735C"/>
    <w:rsid w:val="004B060C"/>
    <w:rsid w:val="004B0BD5"/>
    <w:rsid w:val="004B0E82"/>
    <w:rsid w:val="004B108B"/>
    <w:rsid w:val="004B149A"/>
    <w:rsid w:val="004B14E5"/>
    <w:rsid w:val="004B1578"/>
    <w:rsid w:val="004B1642"/>
    <w:rsid w:val="004B1907"/>
    <w:rsid w:val="004B1FC8"/>
    <w:rsid w:val="004B24DC"/>
    <w:rsid w:val="004B28C5"/>
    <w:rsid w:val="004B2D0D"/>
    <w:rsid w:val="004B2E98"/>
    <w:rsid w:val="004B322F"/>
    <w:rsid w:val="004B35A0"/>
    <w:rsid w:val="004B3999"/>
    <w:rsid w:val="004B3D8E"/>
    <w:rsid w:val="004B3F6A"/>
    <w:rsid w:val="004B4008"/>
    <w:rsid w:val="004B47FD"/>
    <w:rsid w:val="004B491D"/>
    <w:rsid w:val="004B4DBA"/>
    <w:rsid w:val="004B4ED1"/>
    <w:rsid w:val="004B55EB"/>
    <w:rsid w:val="004B5675"/>
    <w:rsid w:val="004B6486"/>
    <w:rsid w:val="004B6508"/>
    <w:rsid w:val="004B69EF"/>
    <w:rsid w:val="004B6A89"/>
    <w:rsid w:val="004B73F2"/>
    <w:rsid w:val="004B7424"/>
    <w:rsid w:val="004B7A62"/>
    <w:rsid w:val="004C0068"/>
    <w:rsid w:val="004C0252"/>
    <w:rsid w:val="004C0D75"/>
    <w:rsid w:val="004C162E"/>
    <w:rsid w:val="004C2046"/>
    <w:rsid w:val="004C28A4"/>
    <w:rsid w:val="004C2DCB"/>
    <w:rsid w:val="004C2ED5"/>
    <w:rsid w:val="004C32EE"/>
    <w:rsid w:val="004C3C59"/>
    <w:rsid w:val="004C3DC5"/>
    <w:rsid w:val="004C43DE"/>
    <w:rsid w:val="004C45FA"/>
    <w:rsid w:val="004C479B"/>
    <w:rsid w:val="004C4BD3"/>
    <w:rsid w:val="004C5079"/>
    <w:rsid w:val="004C5780"/>
    <w:rsid w:val="004C71F9"/>
    <w:rsid w:val="004C798D"/>
    <w:rsid w:val="004D003B"/>
    <w:rsid w:val="004D0F66"/>
    <w:rsid w:val="004D0FB2"/>
    <w:rsid w:val="004D2971"/>
    <w:rsid w:val="004D2A9E"/>
    <w:rsid w:val="004D37F5"/>
    <w:rsid w:val="004D4518"/>
    <w:rsid w:val="004D4914"/>
    <w:rsid w:val="004D5033"/>
    <w:rsid w:val="004D5059"/>
    <w:rsid w:val="004D561C"/>
    <w:rsid w:val="004D59AC"/>
    <w:rsid w:val="004D59B4"/>
    <w:rsid w:val="004D5BA8"/>
    <w:rsid w:val="004D6295"/>
    <w:rsid w:val="004D6A80"/>
    <w:rsid w:val="004D6F51"/>
    <w:rsid w:val="004D7021"/>
    <w:rsid w:val="004D706A"/>
    <w:rsid w:val="004D72A8"/>
    <w:rsid w:val="004D733C"/>
    <w:rsid w:val="004D77C5"/>
    <w:rsid w:val="004E0BF0"/>
    <w:rsid w:val="004E205F"/>
    <w:rsid w:val="004E3A1E"/>
    <w:rsid w:val="004E3EBF"/>
    <w:rsid w:val="004E3F0C"/>
    <w:rsid w:val="004E4952"/>
    <w:rsid w:val="004E4AE8"/>
    <w:rsid w:val="004E4C42"/>
    <w:rsid w:val="004E4ED9"/>
    <w:rsid w:val="004E512B"/>
    <w:rsid w:val="004E52B0"/>
    <w:rsid w:val="004E55A6"/>
    <w:rsid w:val="004E6763"/>
    <w:rsid w:val="004E68C5"/>
    <w:rsid w:val="004E69BB"/>
    <w:rsid w:val="004F0666"/>
    <w:rsid w:val="004F08C8"/>
    <w:rsid w:val="004F0E20"/>
    <w:rsid w:val="004F1253"/>
    <w:rsid w:val="004F15DA"/>
    <w:rsid w:val="004F18F1"/>
    <w:rsid w:val="004F202C"/>
    <w:rsid w:val="004F235E"/>
    <w:rsid w:val="004F2606"/>
    <w:rsid w:val="004F2786"/>
    <w:rsid w:val="004F2CDE"/>
    <w:rsid w:val="004F31EC"/>
    <w:rsid w:val="004F367A"/>
    <w:rsid w:val="004F4223"/>
    <w:rsid w:val="004F5CB8"/>
    <w:rsid w:val="004F6CBF"/>
    <w:rsid w:val="004F6E96"/>
    <w:rsid w:val="004F701B"/>
    <w:rsid w:val="004F70F1"/>
    <w:rsid w:val="004F7A4C"/>
    <w:rsid w:val="004F7B33"/>
    <w:rsid w:val="00500563"/>
    <w:rsid w:val="005005FD"/>
    <w:rsid w:val="00500B04"/>
    <w:rsid w:val="00500EF1"/>
    <w:rsid w:val="00501C6F"/>
    <w:rsid w:val="00501D38"/>
    <w:rsid w:val="00501F7B"/>
    <w:rsid w:val="00502417"/>
    <w:rsid w:val="005024B3"/>
    <w:rsid w:val="00502A59"/>
    <w:rsid w:val="0050320E"/>
    <w:rsid w:val="00503B48"/>
    <w:rsid w:val="00504040"/>
    <w:rsid w:val="005045EC"/>
    <w:rsid w:val="00505345"/>
    <w:rsid w:val="005057BB"/>
    <w:rsid w:val="00506034"/>
    <w:rsid w:val="005063C6"/>
    <w:rsid w:val="0050644D"/>
    <w:rsid w:val="00506F84"/>
    <w:rsid w:val="005071B3"/>
    <w:rsid w:val="00507CB7"/>
    <w:rsid w:val="00507CBC"/>
    <w:rsid w:val="00507D21"/>
    <w:rsid w:val="00507FBA"/>
    <w:rsid w:val="0051047E"/>
    <w:rsid w:val="005105EE"/>
    <w:rsid w:val="00510A18"/>
    <w:rsid w:val="00510ACB"/>
    <w:rsid w:val="00510F8C"/>
    <w:rsid w:val="00511138"/>
    <w:rsid w:val="005118CF"/>
    <w:rsid w:val="00511DDF"/>
    <w:rsid w:val="0051222E"/>
    <w:rsid w:val="00513219"/>
    <w:rsid w:val="0051324D"/>
    <w:rsid w:val="005136D1"/>
    <w:rsid w:val="00513EBF"/>
    <w:rsid w:val="00514200"/>
    <w:rsid w:val="005156AF"/>
    <w:rsid w:val="00515C85"/>
    <w:rsid w:val="00516206"/>
    <w:rsid w:val="005168E7"/>
    <w:rsid w:val="00516D0C"/>
    <w:rsid w:val="0051709E"/>
    <w:rsid w:val="005175F3"/>
    <w:rsid w:val="00517958"/>
    <w:rsid w:val="00520F7B"/>
    <w:rsid w:val="0052113E"/>
    <w:rsid w:val="00522102"/>
    <w:rsid w:val="00522629"/>
    <w:rsid w:val="00522FA5"/>
    <w:rsid w:val="00523966"/>
    <w:rsid w:val="0052449C"/>
    <w:rsid w:val="00524BA6"/>
    <w:rsid w:val="0052540E"/>
    <w:rsid w:val="0052681B"/>
    <w:rsid w:val="00526907"/>
    <w:rsid w:val="00526B5B"/>
    <w:rsid w:val="00527088"/>
    <w:rsid w:val="00527CB9"/>
    <w:rsid w:val="00527FE8"/>
    <w:rsid w:val="0053017F"/>
    <w:rsid w:val="00530194"/>
    <w:rsid w:val="00530407"/>
    <w:rsid w:val="0053075C"/>
    <w:rsid w:val="00530A8A"/>
    <w:rsid w:val="00531192"/>
    <w:rsid w:val="00531466"/>
    <w:rsid w:val="00531D4B"/>
    <w:rsid w:val="00532398"/>
    <w:rsid w:val="00532E52"/>
    <w:rsid w:val="005330AB"/>
    <w:rsid w:val="005345CB"/>
    <w:rsid w:val="00534790"/>
    <w:rsid w:val="0053558B"/>
    <w:rsid w:val="005357C1"/>
    <w:rsid w:val="005358DF"/>
    <w:rsid w:val="0053614B"/>
    <w:rsid w:val="00536468"/>
    <w:rsid w:val="005367F8"/>
    <w:rsid w:val="00536C5B"/>
    <w:rsid w:val="00536D15"/>
    <w:rsid w:val="00536E75"/>
    <w:rsid w:val="005370B9"/>
    <w:rsid w:val="00537A04"/>
    <w:rsid w:val="00537E67"/>
    <w:rsid w:val="0054048B"/>
    <w:rsid w:val="00540EC8"/>
    <w:rsid w:val="0054128B"/>
    <w:rsid w:val="00541929"/>
    <w:rsid w:val="005419E5"/>
    <w:rsid w:val="00542AF2"/>
    <w:rsid w:val="005436D3"/>
    <w:rsid w:val="00543766"/>
    <w:rsid w:val="00543C3B"/>
    <w:rsid w:val="00543C43"/>
    <w:rsid w:val="00544037"/>
    <w:rsid w:val="00544116"/>
    <w:rsid w:val="00545092"/>
    <w:rsid w:val="005450EA"/>
    <w:rsid w:val="00546499"/>
    <w:rsid w:val="00546FE1"/>
    <w:rsid w:val="00547785"/>
    <w:rsid w:val="00547E2B"/>
    <w:rsid w:val="00550D0A"/>
    <w:rsid w:val="00550F27"/>
    <w:rsid w:val="00551093"/>
    <w:rsid w:val="00551364"/>
    <w:rsid w:val="0055136E"/>
    <w:rsid w:val="00551450"/>
    <w:rsid w:val="00551B20"/>
    <w:rsid w:val="00551EA0"/>
    <w:rsid w:val="00552348"/>
    <w:rsid w:val="005527ED"/>
    <w:rsid w:val="00552989"/>
    <w:rsid w:val="00552A65"/>
    <w:rsid w:val="0055348C"/>
    <w:rsid w:val="005534EE"/>
    <w:rsid w:val="00554D15"/>
    <w:rsid w:val="0055540E"/>
    <w:rsid w:val="005556B5"/>
    <w:rsid w:val="00555719"/>
    <w:rsid w:val="00556FB4"/>
    <w:rsid w:val="00557237"/>
    <w:rsid w:val="00557604"/>
    <w:rsid w:val="00557653"/>
    <w:rsid w:val="005576FA"/>
    <w:rsid w:val="0056017C"/>
    <w:rsid w:val="005601A3"/>
    <w:rsid w:val="005601A6"/>
    <w:rsid w:val="0056020E"/>
    <w:rsid w:val="005615F1"/>
    <w:rsid w:val="00561C21"/>
    <w:rsid w:val="00561D78"/>
    <w:rsid w:val="00562EAF"/>
    <w:rsid w:val="00562EB7"/>
    <w:rsid w:val="0056325B"/>
    <w:rsid w:val="005638CD"/>
    <w:rsid w:val="005641D8"/>
    <w:rsid w:val="0056424A"/>
    <w:rsid w:val="0056435A"/>
    <w:rsid w:val="00564686"/>
    <w:rsid w:val="00565384"/>
    <w:rsid w:val="00565418"/>
    <w:rsid w:val="00565869"/>
    <w:rsid w:val="005659C6"/>
    <w:rsid w:val="005662C0"/>
    <w:rsid w:val="00566DBF"/>
    <w:rsid w:val="005675B6"/>
    <w:rsid w:val="005677C7"/>
    <w:rsid w:val="00567932"/>
    <w:rsid w:val="00567FFD"/>
    <w:rsid w:val="00570E96"/>
    <w:rsid w:val="00571765"/>
    <w:rsid w:val="00572820"/>
    <w:rsid w:val="00572CEC"/>
    <w:rsid w:val="0057311B"/>
    <w:rsid w:val="005735EF"/>
    <w:rsid w:val="00573949"/>
    <w:rsid w:val="00573954"/>
    <w:rsid w:val="005739B4"/>
    <w:rsid w:val="00573A50"/>
    <w:rsid w:val="0057410D"/>
    <w:rsid w:val="00574532"/>
    <w:rsid w:val="005745FA"/>
    <w:rsid w:val="00574879"/>
    <w:rsid w:val="00574F7D"/>
    <w:rsid w:val="00574FB7"/>
    <w:rsid w:val="00575536"/>
    <w:rsid w:val="00576B37"/>
    <w:rsid w:val="00576E05"/>
    <w:rsid w:val="00576E26"/>
    <w:rsid w:val="005770BE"/>
    <w:rsid w:val="005771FA"/>
    <w:rsid w:val="00577532"/>
    <w:rsid w:val="00577937"/>
    <w:rsid w:val="00577BBE"/>
    <w:rsid w:val="00577D9A"/>
    <w:rsid w:val="00580DC5"/>
    <w:rsid w:val="005818AF"/>
    <w:rsid w:val="00581B4C"/>
    <w:rsid w:val="00581E61"/>
    <w:rsid w:val="005826BD"/>
    <w:rsid w:val="00582EB9"/>
    <w:rsid w:val="005830AB"/>
    <w:rsid w:val="00583857"/>
    <w:rsid w:val="00583DD1"/>
    <w:rsid w:val="00584B18"/>
    <w:rsid w:val="00584D28"/>
    <w:rsid w:val="005857C7"/>
    <w:rsid w:val="00585D14"/>
    <w:rsid w:val="00586033"/>
    <w:rsid w:val="00586165"/>
    <w:rsid w:val="00586604"/>
    <w:rsid w:val="00586892"/>
    <w:rsid w:val="00587070"/>
    <w:rsid w:val="0058714A"/>
    <w:rsid w:val="00587DCB"/>
    <w:rsid w:val="00590144"/>
    <w:rsid w:val="00590AF5"/>
    <w:rsid w:val="00590E87"/>
    <w:rsid w:val="00591005"/>
    <w:rsid w:val="005914F7"/>
    <w:rsid w:val="00591AAD"/>
    <w:rsid w:val="005920DD"/>
    <w:rsid w:val="00592BD0"/>
    <w:rsid w:val="00592E08"/>
    <w:rsid w:val="00593233"/>
    <w:rsid w:val="00593320"/>
    <w:rsid w:val="00594209"/>
    <w:rsid w:val="00594678"/>
    <w:rsid w:val="00594959"/>
    <w:rsid w:val="00594CB0"/>
    <w:rsid w:val="00595AC5"/>
    <w:rsid w:val="00595D86"/>
    <w:rsid w:val="0059607F"/>
    <w:rsid w:val="0059629B"/>
    <w:rsid w:val="005962CF"/>
    <w:rsid w:val="005962D5"/>
    <w:rsid w:val="005963DD"/>
    <w:rsid w:val="0059653B"/>
    <w:rsid w:val="005969EB"/>
    <w:rsid w:val="00597213"/>
    <w:rsid w:val="005A0103"/>
    <w:rsid w:val="005A03B9"/>
    <w:rsid w:val="005A08A8"/>
    <w:rsid w:val="005A128C"/>
    <w:rsid w:val="005A171D"/>
    <w:rsid w:val="005A1920"/>
    <w:rsid w:val="005A2126"/>
    <w:rsid w:val="005A2BC0"/>
    <w:rsid w:val="005A30FA"/>
    <w:rsid w:val="005A3934"/>
    <w:rsid w:val="005A44A7"/>
    <w:rsid w:val="005A4BCC"/>
    <w:rsid w:val="005A4DAA"/>
    <w:rsid w:val="005A5CF0"/>
    <w:rsid w:val="005A5D39"/>
    <w:rsid w:val="005A68DA"/>
    <w:rsid w:val="005A69BF"/>
    <w:rsid w:val="005A6AF0"/>
    <w:rsid w:val="005A6C0C"/>
    <w:rsid w:val="005A7542"/>
    <w:rsid w:val="005A79E8"/>
    <w:rsid w:val="005A7A69"/>
    <w:rsid w:val="005A7BCE"/>
    <w:rsid w:val="005A7CEF"/>
    <w:rsid w:val="005A7D74"/>
    <w:rsid w:val="005B0B42"/>
    <w:rsid w:val="005B0DD1"/>
    <w:rsid w:val="005B1C10"/>
    <w:rsid w:val="005B2139"/>
    <w:rsid w:val="005B2279"/>
    <w:rsid w:val="005B2331"/>
    <w:rsid w:val="005B2466"/>
    <w:rsid w:val="005B289D"/>
    <w:rsid w:val="005B2DA8"/>
    <w:rsid w:val="005B2DD8"/>
    <w:rsid w:val="005B2E9E"/>
    <w:rsid w:val="005B3141"/>
    <w:rsid w:val="005B393C"/>
    <w:rsid w:val="005B3BB3"/>
    <w:rsid w:val="005B3F96"/>
    <w:rsid w:val="005B4B80"/>
    <w:rsid w:val="005B4CE2"/>
    <w:rsid w:val="005B4D9A"/>
    <w:rsid w:val="005B529F"/>
    <w:rsid w:val="005B5FA8"/>
    <w:rsid w:val="005B715B"/>
    <w:rsid w:val="005B7B8C"/>
    <w:rsid w:val="005C0563"/>
    <w:rsid w:val="005C1323"/>
    <w:rsid w:val="005C1AC6"/>
    <w:rsid w:val="005C1B8F"/>
    <w:rsid w:val="005C2152"/>
    <w:rsid w:val="005C29BC"/>
    <w:rsid w:val="005C2A1E"/>
    <w:rsid w:val="005C2EAB"/>
    <w:rsid w:val="005C38C9"/>
    <w:rsid w:val="005C3B73"/>
    <w:rsid w:val="005C3F34"/>
    <w:rsid w:val="005C416A"/>
    <w:rsid w:val="005C4C88"/>
    <w:rsid w:val="005C5AC4"/>
    <w:rsid w:val="005C60C9"/>
    <w:rsid w:val="005C6153"/>
    <w:rsid w:val="005C6500"/>
    <w:rsid w:val="005C67CB"/>
    <w:rsid w:val="005C6A24"/>
    <w:rsid w:val="005C740E"/>
    <w:rsid w:val="005C762C"/>
    <w:rsid w:val="005D098E"/>
    <w:rsid w:val="005D10C6"/>
    <w:rsid w:val="005D1C28"/>
    <w:rsid w:val="005D1C76"/>
    <w:rsid w:val="005D1E67"/>
    <w:rsid w:val="005D2016"/>
    <w:rsid w:val="005D27EC"/>
    <w:rsid w:val="005D2909"/>
    <w:rsid w:val="005D2B43"/>
    <w:rsid w:val="005D3008"/>
    <w:rsid w:val="005D3126"/>
    <w:rsid w:val="005D3969"/>
    <w:rsid w:val="005D3A25"/>
    <w:rsid w:val="005D3F6D"/>
    <w:rsid w:val="005D499A"/>
    <w:rsid w:val="005D4C3C"/>
    <w:rsid w:val="005D4FE5"/>
    <w:rsid w:val="005D6377"/>
    <w:rsid w:val="005D69EC"/>
    <w:rsid w:val="005D7725"/>
    <w:rsid w:val="005D7BA0"/>
    <w:rsid w:val="005D7E88"/>
    <w:rsid w:val="005E06F7"/>
    <w:rsid w:val="005E0AA3"/>
    <w:rsid w:val="005E0E69"/>
    <w:rsid w:val="005E1443"/>
    <w:rsid w:val="005E199B"/>
    <w:rsid w:val="005E1B52"/>
    <w:rsid w:val="005E1C19"/>
    <w:rsid w:val="005E4158"/>
    <w:rsid w:val="005E44AA"/>
    <w:rsid w:val="005E4932"/>
    <w:rsid w:val="005E494B"/>
    <w:rsid w:val="005E4EFC"/>
    <w:rsid w:val="005E531F"/>
    <w:rsid w:val="005E5D6B"/>
    <w:rsid w:val="005E615E"/>
    <w:rsid w:val="005E62E4"/>
    <w:rsid w:val="005E6A31"/>
    <w:rsid w:val="005E737D"/>
    <w:rsid w:val="005E7658"/>
    <w:rsid w:val="005E78A1"/>
    <w:rsid w:val="005E7F46"/>
    <w:rsid w:val="005F0901"/>
    <w:rsid w:val="005F1167"/>
    <w:rsid w:val="005F16CD"/>
    <w:rsid w:val="005F2B12"/>
    <w:rsid w:val="005F2E35"/>
    <w:rsid w:val="005F2FB8"/>
    <w:rsid w:val="005F4AE6"/>
    <w:rsid w:val="005F4D6B"/>
    <w:rsid w:val="005F5576"/>
    <w:rsid w:val="005F5A00"/>
    <w:rsid w:val="005F613F"/>
    <w:rsid w:val="005F6325"/>
    <w:rsid w:val="005F6B0B"/>
    <w:rsid w:val="005F73CE"/>
    <w:rsid w:val="005F7BA8"/>
    <w:rsid w:val="005F7D57"/>
    <w:rsid w:val="00600401"/>
    <w:rsid w:val="00600688"/>
    <w:rsid w:val="00600AC1"/>
    <w:rsid w:val="00600C4E"/>
    <w:rsid w:val="00600CCC"/>
    <w:rsid w:val="00600D93"/>
    <w:rsid w:val="00601028"/>
    <w:rsid w:val="00601094"/>
    <w:rsid w:val="0060267F"/>
    <w:rsid w:val="006029F8"/>
    <w:rsid w:val="00602B2D"/>
    <w:rsid w:val="006033A4"/>
    <w:rsid w:val="006035E0"/>
    <w:rsid w:val="0060367D"/>
    <w:rsid w:val="00603775"/>
    <w:rsid w:val="006042C1"/>
    <w:rsid w:val="0060463C"/>
    <w:rsid w:val="00604EE9"/>
    <w:rsid w:val="00605F40"/>
    <w:rsid w:val="006060FA"/>
    <w:rsid w:val="006067FD"/>
    <w:rsid w:val="00606A8F"/>
    <w:rsid w:val="006075F1"/>
    <w:rsid w:val="00607D3E"/>
    <w:rsid w:val="00607F3C"/>
    <w:rsid w:val="00610411"/>
    <w:rsid w:val="006109C3"/>
    <w:rsid w:val="00611491"/>
    <w:rsid w:val="006115D8"/>
    <w:rsid w:val="00611937"/>
    <w:rsid w:val="00611973"/>
    <w:rsid w:val="00611C95"/>
    <w:rsid w:val="00611E43"/>
    <w:rsid w:val="00611F31"/>
    <w:rsid w:val="006121A3"/>
    <w:rsid w:val="006122A4"/>
    <w:rsid w:val="00612468"/>
    <w:rsid w:val="00612F58"/>
    <w:rsid w:val="00613CB5"/>
    <w:rsid w:val="00613D01"/>
    <w:rsid w:val="00613EC9"/>
    <w:rsid w:val="0061489D"/>
    <w:rsid w:val="00614956"/>
    <w:rsid w:val="00615011"/>
    <w:rsid w:val="00615500"/>
    <w:rsid w:val="00615E2F"/>
    <w:rsid w:val="00616258"/>
    <w:rsid w:val="006169E0"/>
    <w:rsid w:val="006177E1"/>
    <w:rsid w:val="006210CD"/>
    <w:rsid w:val="006215FE"/>
    <w:rsid w:val="00621FD6"/>
    <w:rsid w:val="0062285C"/>
    <w:rsid w:val="00622A28"/>
    <w:rsid w:val="00623DA0"/>
    <w:rsid w:val="00623F3B"/>
    <w:rsid w:val="006245B8"/>
    <w:rsid w:val="00624B09"/>
    <w:rsid w:val="00624B68"/>
    <w:rsid w:val="00624F6D"/>
    <w:rsid w:val="00626366"/>
    <w:rsid w:val="006268CC"/>
    <w:rsid w:val="00626A72"/>
    <w:rsid w:val="00626B6C"/>
    <w:rsid w:val="00627046"/>
    <w:rsid w:val="00627283"/>
    <w:rsid w:val="00627FC4"/>
    <w:rsid w:val="0063058E"/>
    <w:rsid w:val="006308C8"/>
    <w:rsid w:val="00631C35"/>
    <w:rsid w:val="00631E02"/>
    <w:rsid w:val="0063212B"/>
    <w:rsid w:val="00632185"/>
    <w:rsid w:val="006329AF"/>
    <w:rsid w:val="00632AC3"/>
    <w:rsid w:val="006343C5"/>
    <w:rsid w:val="0063444F"/>
    <w:rsid w:val="00634C08"/>
    <w:rsid w:val="0063548F"/>
    <w:rsid w:val="006359A3"/>
    <w:rsid w:val="00636824"/>
    <w:rsid w:val="00636A38"/>
    <w:rsid w:val="00636FA6"/>
    <w:rsid w:val="00637426"/>
    <w:rsid w:val="006376F3"/>
    <w:rsid w:val="00637948"/>
    <w:rsid w:val="00637D24"/>
    <w:rsid w:val="00637DF6"/>
    <w:rsid w:val="0064006F"/>
    <w:rsid w:val="00640F87"/>
    <w:rsid w:val="00641E2E"/>
    <w:rsid w:val="0064209A"/>
    <w:rsid w:val="006422D3"/>
    <w:rsid w:val="006423EB"/>
    <w:rsid w:val="0064240D"/>
    <w:rsid w:val="006429AF"/>
    <w:rsid w:val="00642A56"/>
    <w:rsid w:val="00643445"/>
    <w:rsid w:val="00643860"/>
    <w:rsid w:val="00643872"/>
    <w:rsid w:val="00644054"/>
    <w:rsid w:val="006441FD"/>
    <w:rsid w:val="00644612"/>
    <w:rsid w:val="0064461A"/>
    <w:rsid w:val="00644666"/>
    <w:rsid w:val="00644AE2"/>
    <w:rsid w:val="00644D0B"/>
    <w:rsid w:val="00644F4C"/>
    <w:rsid w:val="00644FD6"/>
    <w:rsid w:val="00645986"/>
    <w:rsid w:val="00645BF9"/>
    <w:rsid w:val="00645DE7"/>
    <w:rsid w:val="0064637C"/>
    <w:rsid w:val="00646B0C"/>
    <w:rsid w:val="00647929"/>
    <w:rsid w:val="00647F46"/>
    <w:rsid w:val="0065012B"/>
    <w:rsid w:val="00650596"/>
    <w:rsid w:val="006511B9"/>
    <w:rsid w:val="00652399"/>
    <w:rsid w:val="0065351A"/>
    <w:rsid w:val="00653829"/>
    <w:rsid w:val="00653AAC"/>
    <w:rsid w:val="006543D1"/>
    <w:rsid w:val="00654E0B"/>
    <w:rsid w:val="00655E72"/>
    <w:rsid w:val="0065609A"/>
    <w:rsid w:val="0065653D"/>
    <w:rsid w:val="006573DE"/>
    <w:rsid w:val="006574C6"/>
    <w:rsid w:val="00657CB2"/>
    <w:rsid w:val="00657D31"/>
    <w:rsid w:val="00657EF9"/>
    <w:rsid w:val="006600D6"/>
    <w:rsid w:val="00660867"/>
    <w:rsid w:val="00660D89"/>
    <w:rsid w:val="0066256E"/>
    <w:rsid w:val="00662A75"/>
    <w:rsid w:val="00662A81"/>
    <w:rsid w:val="00662CE5"/>
    <w:rsid w:val="00663743"/>
    <w:rsid w:val="00663D7A"/>
    <w:rsid w:val="0066465E"/>
    <w:rsid w:val="00664ACD"/>
    <w:rsid w:val="00665210"/>
    <w:rsid w:val="0066522A"/>
    <w:rsid w:val="00665446"/>
    <w:rsid w:val="0066558B"/>
    <w:rsid w:val="00665817"/>
    <w:rsid w:val="00665E92"/>
    <w:rsid w:val="00666587"/>
    <w:rsid w:val="00666A41"/>
    <w:rsid w:val="006700EF"/>
    <w:rsid w:val="00670663"/>
    <w:rsid w:val="006706C6"/>
    <w:rsid w:val="00670721"/>
    <w:rsid w:val="006708B2"/>
    <w:rsid w:val="00670E3C"/>
    <w:rsid w:val="00670FE4"/>
    <w:rsid w:val="00671A7A"/>
    <w:rsid w:val="0067277C"/>
    <w:rsid w:val="00672BC6"/>
    <w:rsid w:val="00672F36"/>
    <w:rsid w:val="00673322"/>
    <w:rsid w:val="00673718"/>
    <w:rsid w:val="006738B9"/>
    <w:rsid w:val="00673EA9"/>
    <w:rsid w:val="006740C0"/>
    <w:rsid w:val="006745DB"/>
    <w:rsid w:val="00674AA0"/>
    <w:rsid w:val="00675A96"/>
    <w:rsid w:val="00675B3E"/>
    <w:rsid w:val="00675CC5"/>
    <w:rsid w:val="00675D83"/>
    <w:rsid w:val="00675E9D"/>
    <w:rsid w:val="00676443"/>
    <w:rsid w:val="00676B27"/>
    <w:rsid w:val="00676C0C"/>
    <w:rsid w:val="00676F6B"/>
    <w:rsid w:val="00677083"/>
    <w:rsid w:val="00677F07"/>
    <w:rsid w:val="00680227"/>
    <w:rsid w:val="00680CCE"/>
    <w:rsid w:val="0068160B"/>
    <w:rsid w:val="00681A2B"/>
    <w:rsid w:val="00682436"/>
    <w:rsid w:val="00682515"/>
    <w:rsid w:val="006825C9"/>
    <w:rsid w:val="006826A0"/>
    <w:rsid w:val="00682ABE"/>
    <w:rsid w:val="00682E05"/>
    <w:rsid w:val="00683101"/>
    <w:rsid w:val="0068326A"/>
    <w:rsid w:val="0068331A"/>
    <w:rsid w:val="0068332A"/>
    <w:rsid w:val="00683E2A"/>
    <w:rsid w:val="00684B28"/>
    <w:rsid w:val="00685489"/>
    <w:rsid w:val="006855AF"/>
    <w:rsid w:val="00685619"/>
    <w:rsid w:val="00685645"/>
    <w:rsid w:val="0068574A"/>
    <w:rsid w:val="00685E1A"/>
    <w:rsid w:val="00686065"/>
    <w:rsid w:val="006860F2"/>
    <w:rsid w:val="00686BC5"/>
    <w:rsid w:val="00686DC5"/>
    <w:rsid w:val="00687E92"/>
    <w:rsid w:val="006901EC"/>
    <w:rsid w:val="00690523"/>
    <w:rsid w:val="006917D5"/>
    <w:rsid w:val="00692034"/>
    <w:rsid w:val="006922C0"/>
    <w:rsid w:val="006923E9"/>
    <w:rsid w:val="006926B4"/>
    <w:rsid w:val="006941A0"/>
    <w:rsid w:val="00694515"/>
    <w:rsid w:val="00694E29"/>
    <w:rsid w:val="00695C2B"/>
    <w:rsid w:val="00696131"/>
    <w:rsid w:val="00696910"/>
    <w:rsid w:val="00696AB6"/>
    <w:rsid w:val="00697421"/>
    <w:rsid w:val="00697C90"/>
    <w:rsid w:val="006A1018"/>
    <w:rsid w:val="006A21C8"/>
    <w:rsid w:val="006A2C81"/>
    <w:rsid w:val="006A344F"/>
    <w:rsid w:val="006A3BB3"/>
    <w:rsid w:val="006A3BB8"/>
    <w:rsid w:val="006A4DAF"/>
    <w:rsid w:val="006A53AD"/>
    <w:rsid w:val="006A5428"/>
    <w:rsid w:val="006A59DB"/>
    <w:rsid w:val="006A5AF0"/>
    <w:rsid w:val="006A655C"/>
    <w:rsid w:val="006A7A28"/>
    <w:rsid w:val="006B0147"/>
    <w:rsid w:val="006B0818"/>
    <w:rsid w:val="006B0972"/>
    <w:rsid w:val="006B0B6A"/>
    <w:rsid w:val="006B1558"/>
    <w:rsid w:val="006B28D6"/>
    <w:rsid w:val="006B2CE5"/>
    <w:rsid w:val="006B2D2C"/>
    <w:rsid w:val="006B33B9"/>
    <w:rsid w:val="006B362E"/>
    <w:rsid w:val="006B379B"/>
    <w:rsid w:val="006B3E3B"/>
    <w:rsid w:val="006B4DFD"/>
    <w:rsid w:val="006B505A"/>
    <w:rsid w:val="006B5B8C"/>
    <w:rsid w:val="006B5C35"/>
    <w:rsid w:val="006B66B1"/>
    <w:rsid w:val="006B6824"/>
    <w:rsid w:val="006B6923"/>
    <w:rsid w:val="006B6CB1"/>
    <w:rsid w:val="006B6F85"/>
    <w:rsid w:val="006B70D6"/>
    <w:rsid w:val="006B787F"/>
    <w:rsid w:val="006C0548"/>
    <w:rsid w:val="006C1236"/>
    <w:rsid w:val="006C13E4"/>
    <w:rsid w:val="006C192F"/>
    <w:rsid w:val="006C1A19"/>
    <w:rsid w:val="006C2294"/>
    <w:rsid w:val="006C27A9"/>
    <w:rsid w:val="006C3019"/>
    <w:rsid w:val="006C3EB6"/>
    <w:rsid w:val="006C43BA"/>
    <w:rsid w:val="006C4795"/>
    <w:rsid w:val="006C4A34"/>
    <w:rsid w:val="006C5021"/>
    <w:rsid w:val="006C5047"/>
    <w:rsid w:val="006C50A5"/>
    <w:rsid w:val="006C5467"/>
    <w:rsid w:val="006C5680"/>
    <w:rsid w:val="006C6763"/>
    <w:rsid w:val="006C6F20"/>
    <w:rsid w:val="006C7287"/>
    <w:rsid w:val="006C75B8"/>
    <w:rsid w:val="006C7BAD"/>
    <w:rsid w:val="006C7D35"/>
    <w:rsid w:val="006D03D2"/>
    <w:rsid w:val="006D07A4"/>
    <w:rsid w:val="006D0BE8"/>
    <w:rsid w:val="006D0FFD"/>
    <w:rsid w:val="006D11F1"/>
    <w:rsid w:val="006D160D"/>
    <w:rsid w:val="006D1785"/>
    <w:rsid w:val="006D2B04"/>
    <w:rsid w:val="006D2D69"/>
    <w:rsid w:val="006D2E38"/>
    <w:rsid w:val="006D38E3"/>
    <w:rsid w:val="006D3C5B"/>
    <w:rsid w:val="006D3C67"/>
    <w:rsid w:val="006D4E77"/>
    <w:rsid w:val="006D56A4"/>
    <w:rsid w:val="006D5C24"/>
    <w:rsid w:val="006D6F64"/>
    <w:rsid w:val="006D742B"/>
    <w:rsid w:val="006D79F2"/>
    <w:rsid w:val="006D7A5D"/>
    <w:rsid w:val="006D7C2E"/>
    <w:rsid w:val="006E038F"/>
    <w:rsid w:val="006E03EC"/>
    <w:rsid w:val="006E04B1"/>
    <w:rsid w:val="006E0B56"/>
    <w:rsid w:val="006E0D79"/>
    <w:rsid w:val="006E1C59"/>
    <w:rsid w:val="006E2141"/>
    <w:rsid w:val="006E2728"/>
    <w:rsid w:val="006E2BC4"/>
    <w:rsid w:val="006E2C67"/>
    <w:rsid w:val="006E37AA"/>
    <w:rsid w:val="006E3A34"/>
    <w:rsid w:val="006E4861"/>
    <w:rsid w:val="006E4B07"/>
    <w:rsid w:val="006E507C"/>
    <w:rsid w:val="006E63BD"/>
    <w:rsid w:val="006E7015"/>
    <w:rsid w:val="006F0241"/>
    <w:rsid w:val="006F083B"/>
    <w:rsid w:val="006F0B90"/>
    <w:rsid w:val="006F0E62"/>
    <w:rsid w:val="006F1E29"/>
    <w:rsid w:val="006F1EB0"/>
    <w:rsid w:val="006F26EC"/>
    <w:rsid w:val="006F26FF"/>
    <w:rsid w:val="006F2985"/>
    <w:rsid w:val="006F2E00"/>
    <w:rsid w:val="006F3827"/>
    <w:rsid w:val="006F38C8"/>
    <w:rsid w:val="006F44EB"/>
    <w:rsid w:val="006F4571"/>
    <w:rsid w:val="006F4655"/>
    <w:rsid w:val="006F4AD4"/>
    <w:rsid w:val="006F4B01"/>
    <w:rsid w:val="006F4BCB"/>
    <w:rsid w:val="006F508E"/>
    <w:rsid w:val="006F5B4A"/>
    <w:rsid w:val="006F5CB9"/>
    <w:rsid w:val="006F6067"/>
    <w:rsid w:val="006F7434"/>
    <w:rsid w:val="006F7922"/>
    <w:rsid w:val="006F7A31"/>
    <w:rsid w:val="007000CA"/>
    <w:rsid w:val="00700900"/>
    <w:rsid w:val="00700999"/>
    <w:rsid w:val="00700A98"/>
    <w:rsid w:val="00700CD4"/>
    <w:rsid w:val="00701010"/>
    <w:rsid w:val="007010A4"/>
    <w:rsid w:val="00701FA8"/>
    <w:rsid w:val="00702360"/>
    <w:rsid w:val="007029A4"/>
    <w:rsid w:val="007032F4"/>
    <w:rsid w:val="00703549"/>
    <w:rsid w:val="0070364A"/>
    <w:rsid w:val="007038EB"/>
    <w:rsid w:val="00703A56"/>
    <w:rsid w:val="00703AFB"/>
    <w:rsid w:val="00703D36"/>
    <w:rsid w:val="00704A66"/>
    <w:rsid w:val="00704BEB"/>
    <w:rsid w:val="00704F6D"/>
    <w:rsid w:val="0070537F"/>
    <w:rsid w:val="0070557F"/>
    <w:rsid w:val="00705876"/>
    <w:rsid w:val="00705C09"/>
    <w:rsid w:val="00706109"/>
    <w:rsid w:val="0070675B"/>
    <w:rsid w:val="007072DB"/>
    <w:rsid w:val="0070775C"/>
    <w:rsid w:val="00710078"/>
    <w:rsid w:val="00710BBA"/>
    <w:rsid w:val="00710D0A"/>
    <w:rsid w:val="00710DD0"/>
    <w:rsid w:val="007118A2"/>
    <w:rsid w:val="00712314"/>
    <w:rsid w:val="00712A63"/>
    <w:rsid w:val="00712C04"/>
    <w:rsid w:val="00712F15"/>
    <w:rsid w:val="00713390"/>
    <w:rsid w:val="007148FD"/>
    <w:rsid w:val="00714AAC"/>
    <w:rsid w:val="00714CC4"/>
    <w:rsid w:val="00715321"/>
    <w:rsid w:val="00716A64"/>
    <w:rsid w:val="00717040"/>
    <w:rsid w:val="00717158"/>
    <w:rsid w:val="00717792"/>
    <w:rsid w:val="00717E6A"/>
    <w:rsid w:val="0072002A"/>
    <w:rsid w:val="007209CF"/>
    <w:rsid w:val="00720D7C"/>
    <w:rsid w:val="00721700"/>
    <w:rsid w:val="007218D6"/>
    <w:rsid w:val="00721B9A"/>
    <w:rsid w:val="00721E61"/>
    <w:rsid w:val="007222C2"/>
    <w:rsid w:val="00722442"/>
    <w:rsid w:val="00722F00"/>
    <w:rsid w:val="00724801"/>
    <w:rsid w:val="007248C2"/>
    <w:rsid w:val="00724B3F"/>
    <w:rsid w:val="00725658"/>
    <w:rsid w:val="00725EC3"/>
    <w:rsid w:val="00725F4F"/>
    <w:rsid w:val="00726264"/>
    <w:rsid w:val="007265C9"/>
    <w:rsid w:val="00726EFA"/>
    <w:rsid w:val="0072723A"/>
    <w:rsid w:val="0072771C"/>
    <w:rsid w:val="00727EC6"/>
    <w:rsid w:val="00727F31"/>
    <w:rsid w:val="00730450"/>
    <w:rsid w:val="007309CC"/>
    <w:rsid w:val="00730A19"/>
    <w:rsid w:val="00730C23"/>
    <w:rsid w:val="0073186D"/>
    <w:rsid w:val="007321DD"/>
    <w:rsid w:val="00732842"/>
    <w:rsid w:val="00732FC1"/>
    <w:rsid w:val="00733529"/>
    <w:rsid w:val="00734457"/>
    <w:rsid w:val="0073466E"/>
    <w:rsid w:val="007349AB"/>
    <w:rsid w:val="00734E6D"/>
    <w:rsid w:val="00735029"/>
    <w:rsid w:val="007356C3"/>
    <w:rsid w:val="00735FAE"/>
    <w:rsid w:val="0073674F"/>
    <w:rsid w:val="00737CF6"/>
    <w:rsid w:val="0074008A"/>
    <w:rsid w:val="00740654"/>
    <w:rsid w:val="00740CE7"/>
    <w:rsid w:val="00740EA2"/>
    <w:rsid w:val="0074123E"/>
    <w:rsid w:val="007413E9"/>
    <w:rsid w:val="007414C1"/>
    <w:rsid w:val="007419D0"/>
    <w:rsid w:val="00741A95"/>
    <w:rsid w:val="00741CBD"/>
    <w:rsid w:val="00742113"/>
    <w:rsid w:val="00742EC7"/>
    <w:rsid w:val="00743888"/>
    <w:rsid w:val="007438C3"/>
    <w:rsid w:val="00743CBD"/>
    <w:rsid w:val="00743F3C"/>
    <w:rsid w:val="00743FD0"/>
    <w:rsid w:val="007440BE"/>
    <w:rsid w:val="0074533D"/>
    <w:rsid w:val="00745BC7"/>
    <w:rsid w:val="007470F7"/>
    <w:rsid w:val="00747347"/>
    <w:rsid w:val="007501B6"/>
    <w:rsid w:val="00750238"/>
    <w:rsid w:val="00750925"/>
    <w:rsid w:val="00750A06"/>
    <w:rsid w:val="007510E8"/>
    <w:rsid w:val="00751524"/>
    <w:rsid w:val="007516BF"/>
    <w:rsid w:val="00751C11"/>
    <w:rsid w:val="007531AB"/>
    <w:rsid w:val="007538F7"/>
    <w:rsid w:val="00753C63"/>
    <w:rsid w:val="00753D1A"/>
    <w:rsid w:val="00753D21"/>
    <w:rsid w:val="00754970"/>
    <w:rsid w:val="00754EBD"/>
    <w:rsid w:val="0075504A"/>
    <w:rsid w:val="0075539F"/>
    <w:rsid w:val="00755A07"/>
    <w:rsid w:val="00755B96"/>
    <w:rsid w:val="00755BF3"/>
    <w:rsid w:val="00755F55"/>
    <w:rsid w:val="007560F4"/>
    <w:rsid w:val="0075619D"/>
    <w:rsid w:val="00756206"/>
    <w:rsid w:val="00756B6F"/>
    <w:rsid w:val="007573F5"/>
    <w:rsid w:val="00757B9B"/>
    <w:rsid w:val="00757E43"/>
    <w:rsid w:val="00757F57"/>
    <w:rsid w:val="0076029B"/>
    <w:rsid w:val="00760FC8"/>
    <w:rsid w:val="007614F4"/>
    <w:rsid w:val="007619D6"/>
    <w:rsid w:val="00762B76"/>
    <w:rsid w:val="007654F4"/>
    <w:rsid w:val="00765A96"/>
    <w:rsid w:val="00765D8B"/>
    <w:rsid w:val="007662DC"/>
    <w:rsid w:val="007669AD"/>
    <w:rsid w:val="00766C04"/>
    <w:rsid w:val="00766E86"/>
    <w:rsid w:val="00766F59"/>
    <w:rsid w:val="007671AE"/>
    <w:rsid w:val="007675C8"/>
    <w:rsid w:val="00770F3C"/>
    <w:rsid w:val="0077100B"/>
    <w:rsid w:val="00771172"/>
    <w:rsid w:val="0077199B"/>
    <w:rsid w:val="00771E88"/>
    <w:rsid w:val="00772348"/>
    <w:rsid w:val="00772A44"/>
    <w:rsid w:val="00772B57"/>
    <w:rsid w:val="007736AC"/>
    <w:rsid w:val="007736EC"/>
    <w:rsid w:val="00773B22"/>
    <w:rsid w:val="00773E68"/>
    <w:rsid w:val="00773F60"/>
    <w:rsid w:val="00774B38"/>
    <w:rsid w:val="00774F7F"/>
    <w:rsid w:val="00775012"/>
    <w:rsid w:val="00775370"/>
    <w:rsid w:val="00775B0D"/>
    <w:rsid w:val="00775B93"/>
    <w:rsid w:val="00775FCE"/>
    <w:rsid w:val="00776654"/>
    <w:rsid w:val="0077694B"/>
    <w:rsid w:val="00777162"/>
    <w:rsid w:val="00780355"/>
    <w:rsid w:val="00780F4D"/>
    <w:rsid w:val="007825F0"/>
    <w:rsid w:val="00782EDB"/>
    <w:rsid w:val="0078312D"/>
    <w:rsid w:val="007832E6"/>
    <w:rsid w:val="007834BB"/>
    <w:rsid w:val="00783799"/>
    <w:rsid w:val="00783FC5"/>
    <w:rsid w:val="00785D21"/>
    <w:rsid w:val="00785E52"/>
    <w:rsid w:val="0078623B"/>
    <w:rsid w:val="00786A06"/>
    <w:rsid w:val="00790157"/>
    <w:rsid w:val="00790561"/>
    <w:rsid w:val="00790E49"/>
    <w:rsid w:val="00791F5B"/>
    <w:rsid w:val="00792680"/>
    <w:rsid w:val="00792B9C"/>
    <w:rsid w:val="00793880"/>
    <w:rsid w:val="00793FC6"/>
    <w:rsid w:val="007943C0"/>
    <w:rsid w:val="007943F6"/>
    <w:rsid w:val="00794C05"/>
    <w:rsid w:val="00795A69"/>
    <w:rsid w:val="00795B02"/>
    <w:rsid w:val="00796BCD"/>
    <w:rsid w:val="00796CE8"/>
    <w:rsid w:val="007975F0"/>
    <w:rsid w:val="00797EA8"/>
    <w:rsid w:val="007A004F"/>
    <w:rsid w:val="007A0A84"/>
    <w:rsid w:val="007A0D90"/>
    <w:rsid w:val="007A127E"/>
    <w:rsid w:val="007A1887"/>
    <w:rsid w:val="007A1F23"/>
    <w:rsid w:val="007A232C"/>
    <w:rsid w:val="007A2A7F"/>
    <w:rsid w:val="007A3282"/>
    <w:rsid w:val="007A4014"/>
    <w:rsid w:val="007A4C79"/>
    <w:rsid w:val="007A5200"/>
    <w:rsid w:val="007A5E21"/>
    <w:rsid w:val="007A76D7"/>
    <w:rsid w:val="007A78CD"/>
    <w:rsid w:val="007A7E28"/>
    <w:rsid w:val="007B035C"/>
    <w:rsid w:val="007B284B"/>
    <w:rsid w:val="007B305F"/>
    <w:rsid w:val="007B385A"/>
    <w:rsid w:val="007B403F"/>
    <w:rsid w:val="007B40D0"/>
    <w:rsid w:val="007B4297"/>
    <w:rsid w:val="007B499B"/>
    <w:rsid w:val="007B4E7B"/>
    <w:rsid w:val="007B57FF"/>
    <w:rsid w:val="007B5B6E"/>
    <w:rsid w:val="007B6145"/>
    <w:rsid w:val="007B6666"/>
    <w:rsid w:val="007B6A17"/>
    <w:rsid w:val="007B6B18"/>
    <w:rsid w:val="007B7842"/>
    <w:rsid w:val="007B78DE"/>
    <w:rsid w:val="007B7DA1"/>
    <w:rsid w:val="007C08CF"/>
    <w:rsid w:val="007C0A30"/>
    <w:rsid w:val="007C1696"/>
    <w:rsid w:val="007C1BF2"/>
    <w:rsid w:val="007C211F"/>
    <w:rsid w:val="007C26E4"/>
    <w:rsid w:val="007C2F6C"/>
    <w:rsid w:val="007C32A7"/>
    <w:rsid w:val="007C415F"/>
    <w:rsid w:val="007C4650"/>
    <w:rsid w:val="007C5083"/>
    <w:rsid w:val="007C5816"/>
    <w:rsid w:val="007C5A50"/>
    <w:rsid w:val="007C5CEF"/>
    <w:rsid w:val="007C6309"/>
    <w:rsid w:val="007C702B"/>
    <w:rsid w:val="007C7728"/>
    <w:rsid w:val="007C7A85"/>
    <w:rsid w:val="007D0DEE"/>
    <w:rsid w:val="007D104B"/>
    <w:rsid w:val="007D1378"/>
    <w:rsid w:val="007D24D9"/>
    <w:rsid w:val="007D2C05"/>
    <w:rsid w:val="007D2D4F"/>
    <w:rsid w:val="007D327B"/>
    <w:rsid w:val="007D3FE2"/>
    <w:rsid w:val="007D504C"/>
    <w:rsid w:val="007D50A3"/>
    <w:rsid w:val="007D5D0C"/>
    <w:rsid w:val="007D617F"/>
    <w:rsid w:val="007D6E6D"/>
    <w:rsid w:val="007D7A18"/>
    <w:rsid w:val="007D7CB6"/>
    <w:rsid w:val="007D7FF0"/>
    <w:rsid w:val="007E0002"/>
    <w:rsid w:val="007E008F"/>
    <w:rsid w:val="007E0173"/>
    <w:rsid w:val="007E0529"/>
    <w:rsid w:val="007E0BBE"/>
    <w:rsid w:val="007E1657"/>
    <w:rsid w:val="007E16AF"/>
    <w:rsid w:val="007E17AA"/>
    <w:rsid w:val="007E1E98"/>
    <w:rsid w:val="007E2129"/>
    <w:rsid w:val="007E24EB"/>
    <w:rsid w:val="007E2808"/>
    <w:rsid w:val="007E2B8D"/>
    <w:rsid w:val="007E3C16"/>
    <w:rsid w:val="007E3D60"/>
    <w:rsid w:val="007E3FD7"/>
    <w:rsid w:val="007E4353"/>
    <w:rsid w:val="007E4585"/>
    <w:rsid w:val="007E505A"/>
    <w:rsid w:val="007E507D"/>
    <w:rsid w:val="007E5524"/>
    <w:rsid w:val="007E5583"/>
    <w:rsid w:val="007E5B5D"/>
    <w:rsid w:val="007E5B6F"/>
    <w:rsid w:val="007E6F50"/>
    <w:rsid w:val="007E7009"/>
    <w:rsid w:val="007E73D4"/>
    <w:rsid w:val="007E746C"/>
    <w:rsid w:val="007E7493"/>
    <w:rsid w:val="007F0B2A"/>
    <w:rsid w:val="007F0BD7"/>
    <w:rsid w:val="007F1EE7"/>
    <w:rsid w:val="007F2889"/>
    <w:rsid w:val="007F2BB8"/>
    <w:rsid w:val="007F3217"/>
    <w:rsid w:val="007F434F"/>
    <w:rsid w:val="007F4576"/>
    <w:rsid w:val="007F4B97"/>
    <w:rsid w:val="007F547C"/>
    <w:rsid w:val="007F559D"/>
    <w:rsid w:val="007F5F0C"/>
    <w:rsid w:val="007F6462"/>
    <w:rsid w:val="007F6E4F"/>
    <w:rsid w:val="007F75B0"/>
    <w:rsid w:val="007F796C"/>
    <w:rsid w:val="007F79CB"/>
    <w:rsid w:val="007F7FAE"/>
    <w:rsid w:val="008003F1"/>
    <w:rsid w:val="00800EDE"/>
    <w:rsid w:val="0080150A"/>
    <w:rsid w:val="00801989"/>
    <w:rsid w:val="00801C4A"/>
    <w:rsid w:val="00801CB3"/>
    <w:rsid w:val="0080212D"/>
    <w:rsid w:val="00802721"/>
    <w:rsid w:val="00802D7C"/>
    <w:rsid w:val="00802F8A"/>
    <w:rsid w:val="008031FB"/>
    <w:rsid w:val="008037DF"/>
    <w:rsid w:val="008044A9"/>
    <w:rsid w:val="00804AC2"/>
    <w:rsid w:val="00804BA0"/>
    <w:rsid w:val="00804E32"/>
    <w:rsid w:val="008053AD"/>
    <w:rsid w:val="00806746"/>
    <w:rsid w:val="0080680F"/>
    <w:rsid w:val="0080690F"/>
    <w:rsid w:val="00806A08"/>
    <w:rsid w:val="00806A7D"/>
    <w:rsid w:val="0080729A"/>
    <w:rsid w:val="00807380"/>
    <w:rsid w:val="008125B2"/>
    <w:rsid w:val="00812AC6"/>
    <w:rsid w:val="00812CEF"/>
    <w:rsid w:val="00812E61"/>
    <w:rsid w:val="008132B3"/>
    <w:rsid w:val="0081346F"/>
    <w:rsid w:val="0081398F"/>
    <w:rsid w:val="00813EF4"/>
    <w:rsid w:val="008143BE"/>
    <w:rsid w:val="00814823"/>
    <w:rsid w:val="00814B7C"/>
    <w:rsid w:val="0081540A"/>
    <w:rsid w:val="0081580B"/>
    <w:rsid w:val="00815C02"/>
    <w:rsid w:val="008177E1"/>
    <w:rsid w:val="008178C1"/>
    <w:rsid w:val="00817EAC"/>
    <w:rsid w:val="00820257"/>
    <w:rsid w:val="008203C6"/>
    <w:rsid w:val="0082057C"/>
    <w:rsid w:val="008205FE"/>
    <w:rsid w:val="00820CB1"/>
    <w:rsid w:val="00820CB4"/>
    <w:rsid w:val="008218EA"/>
    <w:rsid w:val="008224B1"/>
    <w:rsid w:val="008225FB"/>
    <w:rsid w:val="00822CC1"/>
    <w:rsid w:val="00822D6A"/>
    <w:rsid w:val="00822E30"/>
    <w:rsid w:val="00823442"/>
    <w:rsid w:val="008238D5"/>
    <w:rsid w:val="00823E08"/>
    <w:rsid w:val="00823E6E"/>
    <w:rsid w:val="00824337"/>
    <w:rsid w:val="00824C6E"/>
    <w:rsid w:val="0082521E"/>
    <w:rsid w:val="0082580A"/>
    <w:rsid w:val="0082611D"/>
    <w:rsid w:val="00826BBE"/>
    <w:rsid w:val="008273AA"/>
    <w:rsid w:val="00827E37"/>
    <w:rsid w:val="00827EBE"/>
    <w:rsid w:val="00827F23"/>
    <w:rsid w:val="008301FE"/>
    <w:rsid w:val="008306D4"/>
    <w:rsid w:val="00830952"/>
    <w:rsid w:val="0083107A"/>
    <w:rsid w:val="008314C8"/>
    <w:rsid w:val="00831964"/>
    <w:rsid w:val="00831B77"/>
    <w:rsid w:val="00832146"/>
    <w:rsid w:val="008321AE"/>
    <w:rsid w:val="008324A4"/>
    <w:rsid w:val="008326A8"/>
    <w:rsid w:val="008332DD"/>
    <w:rsid w:val="008335E3"/>
    <w:rsid w:val="0083369F"/>
    <w:rsid w:val="00833B96"/>
    <w:rsid w:val="00833F7B"/>
    <w:rsid w:val="00835628"/>
    <w:rsid w:val="0083575C"/>
    <w:rsid w:val="00836690"/>
    <w:rsid w:val="00836ECF"/>
    <w:rsid w:val="0083713A"/>
    <w:rsid w:val="00837A4D"/>
    <w:rsid w:val="00837CB0"/>
    <w:rsid w:val="00840313"/>
    <w:rsid w:val="0084097A"/>
    <w:rsid w:val="00840AD3"/>
    <w:rsid w:val="0084120E"/>
    <w:rsid w:val="008412D4"/>
    <w:rsid w:val="008418FE"/>
    <w:rsid w:val="00841941"/>
    <w:rsid w:val="008422C3"/>
    <w:rsid w:val="008425FB"/>
    <w:rsid w:val="008432EA"/>
    <w:rsid w:val="008434D9"/>
    <w:rsid w:val="008435A3"/>
    <w:rsid w:val="008442B9"/>
    <w:rsid w:val="00844340"/>
    <w:rsid w:val="008446FA"/>
    <w:rsid w:val="00844B1B"/>
    <w:rsid w:val="00845BD0"/>
    <w:rsid w:val="00845C08"/>
    <w:rsid w:val="00845DD5"/>
    <w:rsid w:val="00846A25"/>
    <w:rsid w:val="00847692"/>
    <w:rsid w:val="00847FBC"/>
    <w:rsid w:val="00850BF6"/>
    <w:rsid w:val="00850CEA"/>
    <w:rsid w:val="00851A72"/>
    <w:rsid w:val="00851ACD"/>
    <w:rsid w:val="00852341"/>
    <w:rsid w:val="00852633"/>
    <w:rsid w:val="0085317E"/>
    <w:rsid w:val="00853A52"/>
    <w:rsid w:val="008541BB"/>
    <w:rsid w:val="00854C4D"/>
    <w:rsid w:val="00855A57"/>
    <w:rsid w:val="0085632E"/>
    <w:rsid w:val="00857206"/>
    <w:rsid w:val="008573CF"/>
    <w:rsid w:val="00857657"/>
    <w:rsid w:val="0085797B"/>
    <w:rsid w:val="00857B3B"/>
    <w:rsid w:val="008606C8"/>
    <w:rsid w:val="00861E6F"/>
    <w:rsid w:val="00862040"/>
    <w:rsid w:val="00862345"/>
    <w:rsid w:val="00862B7A"/>
    <w:rsid w:val="00862D2A"/>
    <w:rsid w:val="00864247"/>
    <w:rsid w:val="00864410"/>
    <w:rsid w:val="00864595"/>
    <w:rsid w:val="00864CDF"/>
    <w:rsid w:val="008658F2"/>
    <w:rsid w:val="008664DD"/>
    <w:rsid w:val="00867E1C"/>
    <w:rsid w:val="00867FEB"/>
    <w:rsid w:val="008705A0"/>
    <w:rsid w:val="00870B06"/>
    <w:rsid w:val="00870D33"/>
    <w:rsid w:val="008725E2"/>
    <w:rsid w:val="0087343D"/>
    <w:rsid w:val="008735A1"/>
    <w:rsid w:val="00873E2C"/>
    <w:rsid w:val="00873EA7"/>
    <w:rsid w:val="00874006"/>
    <w:rsid w:val="008741EC"/>
    <w:rsid w:val="00874A84"/>
    <w:rsid w:val="008755F8"/>
    <w:rsid w:val="00875A11"/>
    <w:rsid w:val="00875EF2"/>
    <w:rsid w:val="0087618E"/>
    <w:rsid w:val="00877200"/>
    <w:rsid w:val="00877D0F"/>
    <w:rsid w:val="0088069B"/>
    <w:rsid w:val="00880A56"/>
    <w:rsid w:val="00881767"/>
    <w:rsid w:val="0088189E"/>
    <w:rsid w:val="00882228"/>
    <w:rsid w:val="00882389"/>
    <w:rsid w:val="0088291F"/>
    <w:rsid w:val="0088298F"/>
    <w:rsid w:val="00883070"/>
    <w:rsid w:val="0088372E"/>
    <w:rsid w:val="00883A8A"/>
    <w:rsid w:val="00883D15"/>
    <w:rsid w:val="008840AA"/>
    <w:rsid w:val="0088468C"/>
    <w:rsid w:val="008846FE"/>
    <w:rsid w:val="00884C30"/>
    <w:rsid w:val="00885165"/>
    <w:rsid w:val="00885B99"/>
    <w:rsid w:val="008860E5"/>
    <w:rsid w:val="0088674A"/>
    <w:rsid w:val="0088703D"/>
    <w:rsid w:val="00887CB6"/>
    <w:rsid w:val="00887F64"/>
    <w:rsid w:val="00890588"/>
    <w:rsid w:val="00890A0D"/>
    <w:rsid w:val="00890C48"/>
    <w:rsid w:val="008912B4"/>
    <w:rsid w:val="008929A2"/>
    <w:rsid w:val="00892A1B"/>
    <w:rsid w:val="00892AC8"/>
    <w:rsid w:val="00893A17"/>
    <w:rsid w:val="00893C25"/>
    <w:rsid w:val="008947F5"/>
    <w:rsid w:val="00895365"/>
    <w:rsid w:val="00895479"/>
    <w:rsid w:val="00895740"/>
    <w:rsid w:val="0089587B"/>
    <w:rsid w:val="00895B7B"/>
    <w:rsid w:val="00895FC7"/>
    <w:rsid w:val="00896A2B"/>
    <w:rsid w:val="00896D34"/>
    <w:rsid w:val="00896E1B"/>
    <w:rsid w:val="008979DD"/>
    <w:rsid w:val="008979DE"/>
    <w:rsid w:val="00897A66"/>
    <w:rsid w:val="00897BCF"/>
    <w:rsid w:val="008A0BC2"/>
    <w:rsid w:val="008A17EE"/>
    <w:rsid w:val="008A20E6"/>
    <w:rsid w:val="008A2965"/>
    <w:rsid w:val="008A2EB4"/>
    <w:rsid w:val="008A32F1"/>
    <w:rsid w:val="008A3498"/>
    <w:rsid w:val="008A3CE8"/>
    <w:rsid w:val="008A3E49"/>
    <w:rsid w:val="008A44B8"/>
    <w:rsid w:val="008A5569"/>
    <w:rsid w:val="008A579E"/>
    <w:rsid w:val="008A6134"/>
    <w:rsid w:val="008A639B"/>
    <w:rsid w:val="008A64F8"/>
    <w:rsid w:val="008A6D06"/>
    <w:rsid w:val="008A7416"/>
    <w:rsid w:val="008A7611"/>
    <w:rsid w:val="008A7652"/>
    <w:rsid w:val="008A7B86"/>
    <w:rsid w:val="008A7E3D"/>
    <w:rsid w:val="008B0176"/>
    <w:rsid w:val="008B03A2"/>
    <w:rsid w:val="008B0B34"/>
    <w:rsid w:val="008B0DAF"/>
    <w:rsid w:val="008B127F"/>
    <w:rsid w:val="008B1399"/>
    <w:rsid w:val="008B1519"/>
    <w:rsid w:val="008B1CFA"/>
    <w:rsid w:val="008B1F9B"/>
    <w:rsid w:val="008B285B"/>
    <w:rsid w:val="008B3745"/>
    <w:rsid w:val="008B3C78"/>
    <w:rsid w:val="008B3ED8"/>
    <w:rsid w:val="008B441E"/>
    <w:rsid w:val="008B4517"/>
    <w:rsid w:val="008B4916"/>
    <w:rsid w:val="008B49C0"/>
    <w:rsid w:val="008B4F63"/>
    <w:rsid w:val="008B68BB"/>
    <w:rsid w:val="008B6B19"/>
    <w:rsid w:val="008C060F"/>
    <w:rsid w:val="008C0C2C"/>
    <w:rsid w:val="008C121E"/>
    <w:rsid w:val="008C1263"/>
    <w:rsid w:val="008C12EA"/>
    <w:rsid w:val="008C1928"/>
    <w:rsid w:val="008C1C83"/>
    <w:rsid w:val="008C1E11"/>
    <w:rsid w:val="008C2573"/>
    <w:rsid w:val="008C25F7"/>
    <w:rsid w:val="008C26D1"/>
    <w:rsid w:val="008C2DFF"/>
    <w:rsid w:val="008C2F2B"/>
    <w:rsid w:val="008C3322"/>
    <w:rsid w:val="008C39C1"/>
    <w:rsid w:val="008C404A"/>
    <w:rsid w:val="008C4CC1"/>
    <w:rsid w:val="008C503F"/>
    <w:rsid w:val="008C515E"/>
    <w:rsid w:val="008C5337"/>
    <w:rsid w:val="008C5446"/>
    <w:rsid w:val="008C630A"/>
    <w:rsid w:val="008C6697"/>
    <w:rsid w:val="008C77A4"/>
    <w:rsid w:val="008C77F5"/>
    <w:rsid w:val="008C7F83"/>
    <w:rsid w:val="008D0A00"/>
    <w:rsid w:val="008D0D26"/>
    <w:rsid w:val="008D19CC"/>
    <w:rsid w:val="008D1B54"/>
    <w:rsid w:val="008D1D61"/>
    <w:rsid w:val="008D2361"/>
    <w:rsid w:val="008D23DF"/>
    <w:rsid w:val="008D2A29"/>
    <w:rsid w:val="008D2C62"/>
    <w:rsid w:val="008D335D"/>
    <w:rsid w:val="008D33EE"/>
    <w:rsid w:val="008D3744"/>
    <w:rsid w:val="008D3B78"/>
    <w:rsid w:val="008D3EDA"/>
    <w:rsid w:val="008D42A2"/>
    <w:rsid w:val="008D4375"/>
    <w:rsid w:val="008D47B0"/>
    <w:rsid w:val="008D47F5"/>
    <w:rsid w:val="008D529C"/>
    <w:rsid w:val="008D5AD0"/>
    <w:rsid w:val="008D5DB7"/>
    <w:rsid w:val="008D681B"/>
    <w:rsid w:val="008D6E63"/>
    <w:rsid w:val="008D7295"/>
    <w:rsid w:val="008D7374"/>
    <w:rsid w:val="008D7AE8"/>
    <w:rsid w:val="008E043E"/>
    <w:rsid w:val="008E07D8"/>
    <w:rsid w:val="008E093E"/>
    <w:rsid w:val="008E0C45"/>
    <w:rsid w:val="008E1640"/>
    <w:rsid w:val="008E275C"/>
    <w:rsid w:val="008E288F"/>
    <w:rsid w:val="008E30EF"/>
    <w:rsid w:val="008E3393"/>
    <w:rsid w:val="008E3576"/>
    <w:rsid w:val="008E36FC"/>
    <w:rsid w:val="008E3C39"/>
    <w:rsid w:val="008E3FDB"/>
    <w:rsid w:val="008E4259"/>
    <w:rsid w:val="008E42E5"/>
    <w:rsid w:val="008E4387"/>
    <w:rsid w:val="008E4499"/>
    <w:rsid w:val="008E473D"/>
    <w:rsid w:val="008E4EAF"/>
    <w:rsid w:val="008E54E9"/>
    <w:rsid w:val="008E5A88"/>
    <w:rsid w:val="008E5C2E"/>
    <w:rsid w:val="008E6CEE"/>
    <w:rsid w:val="008E702A"/>
    <w:rsid w:val="008E7791"/>
    <w:rsid w:val="008E77C0"/>
    <w:rsid w:val="008E78C6"/>
    <w:rsid w:val="008F005F"/>
    <w:rsid w:val="008F00B0"/>
    <w:rsid w:val="008F086E"/>
    <w:rsid w:val="008F0C3C"/>
    <w:rsid w:val="008F0DE6"/>
    <w:rsid w:val="008F0FFF"/>
    <w:rsid w:val="008F1217"/>
    <w:rsid w:val="008F1806"/>
    <w:rsid w:val="008F2162"/>
    <w:rsid w:val="008F230E"/>
    <w:rsid w:val="008F2C74"/>
    <w:rsid w:val="008F33C8"/>
    <w:rsid w:val="008F3811"/>
    <w:rsid w:val="008F45DA"/>
    <w:rsid w:val="008F472B"/>
    <w:rsid w:val="008F4732"/>
    <w:rsid w:val="008F4B4C"/>
    <w:rsid w:val="008F514B"/>
    <w:rsid w:val="008F5598"/>
    <w:rsid w:val="008F5B1B"/>
    <w:rsid w:val="008F6608"/>
    <w:rsid w:val="008F6BE1"/>
    <w:rsid w:val="008F6F63"/>
    <w:rsid w:val="008F7715"/>
    <w:rsid w:val="008F773D"/>
    <w:rsid w:val="00900FBC"/>
    <w:rsid w:val="00901857"/>
    <w:rsid w:val="0090187A"/>
    <w:rsid w:val="00901D86"/>
    <w:rsid w:val="00902F12"/>
    <w:rsid w:val="0090331B"/>
    <w:rsid w:val="00903B02"/>
    <w:rsid w:val="00903CF1"/>
    <w:rsid w:val="00904125"/>
    <w:rsid w:val="00904600"/>
    <w:rsid w:val="00904DC2"/>
    <w:rsid w:val="00905627"/>
    <w:rsid w:val="00905763"/>
    <w:rsid w:val="009057AB"/>
    <w:rsid w:val="00905D7C"/>
    <w:rsid w:val="00906077"/>
    <w:rsid w:val="0090623B"/>
    <w:rsid w:val="0090630F"/>
    <w:rsid w:val="0090635F"/>
    <w:rsid w:val="00906387"/>
    <w:rsid w:val="009066EE"/>
    <w:rsid w:val="00906998"/>
    <w:rsid w:val="009069F4"/>
    <w:rsid w:val="00906B29"/>
    <w:rsid w:val="00906B6B"/>
    <w:rsid w:val="00906DEB"/>
    <w:rsid w:val="009076FA"/>
    <w:rsid w:val="0091003B"/>
    <w:rsid w:val="00910480"/>
    <w:rsid w:val="00910C12"/>
    <w:rsid w:val="00911484"/>
    <w:rsid w:val="00911ABE"/>
    <w:rsid w:val="00911BE1"/>
    <w:rsid w:val="00911D65"/>
    <w:rsid w:val="00912696"/>
    <w:rsid w:val="009128B6"/>
    <w:rsid w:val="00912D5B"/>
    <w:rsid w:val="00913C56"/>
    <w:rsid w:val="00913F8D"/>
    <w:rsid w:val="0091439C"/>
    <w:rsid w:val="00914889"/>
    <w:rsid w:val="00914B87"/>
    <w:rsid w:val="00914F53"/>
    <w:rsid w:val="00915022"/>
    <w:rsid w:val="00915BE8"/>
    <w:rsid w:val="009160CF"/>
    <w:rsid w:val="00916306"/>
    <w:rsid w:val="00916508"/>
    <w:rsid w:val="0091723E"/>
    <w:rsid w:val="009173DD"/>
    <w:rsid w:val="00917B21"/>
    <w:rsid w:val="00917B73"/>
    <w:rsid w:val="00917D67"/>
    <w:rsid w:val="0092058D"/>
    <w:rsid w:val="0092063D"/>
    <w:rsid w:val="009208AB"/>
    <w:rsid w:val="00921354"/>
    <w:rsid w:val="00922014"/>
    <w:rsid w:val="00922A86"/>
    <w:rsid w:val="00922EB4"/>
    <w:rsid w:val="00923314"/>
    <w:rsid w:val="0092331F"/>
    <w:rsid w:val="0092390D"/>
    <w:rsid w:val="00923ADC"/>
    <w:rsid w:val="00924D9C"/>
    <w:rsid w:val="0092521D"/>
    <w:rsid w:val="00925743"/>
    <w:rsid w:val="00925919"/>
    <w:rsid w:val="00925C98"/>
    <w:rsid w:val="00926454"/>
    <w:rsid w:val="00926A15"/>
    <w:rsid w:val="00926D37"/>
    <w:rsid w:val="0092754E"/>
    <w:rsid w:val="00927D3B"/>
    <w:rsid w:val="00927FE5"/>
    <w:rsid w:val="00931731"/>
    <w:rsid w:val="00932894"/>
    <w:rsid w:val="00933B80"/>
    <w:rsid w:val="0093430B"/>
    <w:rsid w:val="009348A5"/>
    <w:rsid w:val="00934C88"/>
    <w:rsid w:val="009351D8"/>
    <w:rsid w:val="00935E75"/>
    <w:rsid w:val="00935F83"/>
    <w:rsid w:val="0093634C"/>
    <w:rsid w:val="00936902"/>
    <w:rsid w:val="0093770E"/>
    <w:rsid w:val="0094021C"/>
    <w:rsid w:val="0094086A"/>
    <w:rsid w:val="009417B8"/>
    <w:rsid w:val="00942125"/>
    <w:rsid w:val="0094213F"/>
    <w:rsid w:val="0094239B"/>
    <w:rsid w:val="00942460"/>
    <w:rsid w:val="0094252D"/>
    <w:rsid w:val="009429C1"/>
    <w:rsid w:val="00942E63"/>
    <w:rsid w:val="00943CB3"/>
    <w:rsid w:val="00944066"/>
    <w:rsid w:val="009440E7"/>
    <w:rsid w:val="00944351"/>
    <w:rsid w:val="00944A73"/>
    <w:rsid w:val="00944C38"/>
    <w:rsid w:val="009450CF"/>
    <w:rsid w:val="00945309"/>
    <w:rsid w:val="009455E8"/>
    <w:rsid w:val="00945853"/>
    <w:rsid w:val="00945B78"/>
    <w:rsid w:val="009460C9"/>
    <w:rsid w:val="009461B9"/>
    <w:rsid w:val="00946E4A"/>
    <w:rsid w:val="00947039"/>
    <w:rsid w:val="00947089"/>
    <w:rsid w:val="009471AD"/>
    <w:rsid w:val="00947297"/>
    <w:rsid w:val="009476EF"/>
    <w:rsid w:val="00947A6C"/>
    <w:rsid w:val="00947D0E"/>
    <w:rsid w:val="0095056D"/>
    <w:rsid w:val="0095123D"/>
    <w:rsid w:val="009514C0"/>
    <w:rsid w:val="00951519"/>
    <w:rsid w:val="00951E6F"/>
    <w:rsid w:val="0095219D"/>
    <w:rsid w:val="00952436"/>
    <w:rsid w:val="00952E13"/>
    <w:rsid w:val="00953085"/>
    <w:rsid w:val="009537CB"/>
    <w:rsid w:val="00953AB9"/>
    <w:rsid w:val="00953B2C"/>
    <w:rsid w:val="00953E35"/>
    <w:rsid w:val="00953FC0"/>
    <w:rsid w:val="009540CC"/>
    <w:rsid w:val="009548A0"/>
    <w:rsid w:val="00954A0A"/>
    <w:rsid w:val="00954F22"/>
    <w:rsid w:val="00956309"/>
    <w:rsid w:val="0095674D"/>
    <w:rsid w:val="00956950"/>
    <w:rsid w:val="00956C8B"/>
    <w:rsid w:val="009576FC"/>
    <w:rsid w:val="00957EBC"/>
    <w:rsid w:val="009607F3"/>
    <w:rsid w:val="009610A6"/>
    <w:rsid w:val="00961D58"/>
    <w:rsid w:val="00961D90"/>
    <w:rsid w:val="00962E25"/>
    <w:rsid w:val="009633D7"/>
    <w:rsid w:val="00963D00"/>
    <w:rsid w:val="00963E04"/>
    <w:rsid w:val="0096437D"/>
    <w:rsid w:val="00964811"/>
    <w:rsid w:val="00964B92"/>
    <w:rsid w:val="00964BF1"/>
    <w:rsid w:val="00965C97"/>
    <w:rsid w:val="00966DE2"/>
    <w:rsid w:val="00966F98"/>
    <w:rsid w:val="0097007D"/>
    <w:rsid w:val="00970805"/>
    <w:rsid w:val="00970C50"/>
    <w:rsid w:val="00970DAC"/>
    <w:rsid w:val="00971322"/>
    <w:rsid w:val="009734CC"/>
    <w:rsid w:val="00973992"/>
    <w:rsid w:val="009744F2"/>
    <w:rsid w:val="00974C79"/>
    <w:rsid w:val="00974D6B"/>
    <w:rsid w:val="0097506F"/>
    <w:rsid w:val="00975505"/>
    <w:rsid w:val="009757F9"/>
    <w:rsid w:val="00975E83"/>
    <w:rsid w:val="00976810"/>
    <w:rsid w:val="00976E30"/>
    <w:rsid w:val="00977382"/>
    <w:rsid w:val="00977819"/>
    <w:rsid w:val="009801E1"/>
    <w:rsid w:val="0098159B"/>
    <w:rsid w:val="009815DB"/>
    <w:rsid w:val="00981998"/>
    <w:rsid w:val="0098279B"/>
    <w:rsid w:val="0098279E"/>
    <w:rsid w:val="00982A9F"/>
    <w:rsid w:val="00983026"/>
    <w:rsid w:val="00983A55"/>
    <w:rsid w:val="00983CAC"/>
    <w:rsid w:val="009846AC"/>
    <w:rsid w:val="0098600F"/>
    <w:rsid w:val="0098628B"/>
    <w:rsid w:val="0098649E"/>
    <w:rsid w:val="00986DD1"/>
    <w:rsid w:val="0098730E"/>
    <w:rsid w:val="0098739F"/>
    <w:rsid w:val="00987605"/>
    <w:rsid w:val="00987B96"/>
    <w:rsid w:val="00987DF4"/>
    <w:rsid w:val="00990204"/>
    <w:rsid w:val="00990414"/>
    <w:rsid w:val="00990FDF"/>
    <w:rsid w:val="00991134"/>
    <w:rsid w:val="00991335"/>
    <w:rsid w:val="00991CEA"/>
    <w:rsid w:val="00991E5D"/>
    <w:rsid w:val="00991FB4"/>
    <w:rsid w:val="00992451"/>
    <w:rsid w:val="00992599"/>
    <w:rsid w:val="00992766"/>
    <w:rsid w:val="00992F58"/>
    <w:rsid w:val="0099334D"/>
    <w:rsid w:val="009933BD"/>
    <w:rsid w:val="009934BE"/>
    <w:rsid w:val="00993561"/>
    <w:rsid w:val="009937F6"/>
    <w:rsid w:val="0099388A"/>
    <w:rsid w:val="00993A3B"/>
    <w:rsid w:val="00993F3B"/>
    <w:rsid w:val="00993F4A"/>
    <w:rsid w:val="0099501D"/>
    <w:rsid w:val="0099538B"/>
    <w:rsid w:val="009958AB"/>
    <w:rsid w:val="00995C14"/>
    <w:rsid w:val="009964EE"/>
    <w:rsid w:val="0099664E"/>
    <w:rsid w:val="00996F71"/>
    <w:rsid w:val="00997248"/>
    <w:rsid w:val="009972C1"/>
    <w:rsid w:val="009974D8"/>
    <w:rsid w:val="00997DBB"/>
    <w:rsid w:val="009A0F28"/>
    <w:rsid w:val="009A1052"/>
    <w:rsid w:val="009A16A4"/>
    <w:rsid w:val="009A1E27"/>
    <w:rsid w:val="009A1E60"/>
    <w:rsid w:val="009A213D"/>
    <w:rsid w:val="009A23A7"/>
    <w:rsid w:val="009A2C78"/>
    <w:rsid w:val="009A2DDA"/>
    <w:rsid w:val="009A33F6"/>
    <w:rsid w:val="009A3958"/>
    <w:rsid w:val="009A3CA7"/>
    <w:rsid w:val="009A3EFE"/>
    <w:rsid w:val="009A41E4"/>
    <w:rsid w:val="009A4278"/>
    <w:rsid w:val="009A4378"/>
    <w:rsid w:val="009A4A6F"/>
    <w:rsid w:val="009A5A37"/>
    <w:rsid w:val="009A629F"/>
    <w:rsid w:val="009A66A7"/>
    <w:rsid w:val="009A7025"/>
    <w:rsid w:val="009A722E"/>
    <w:rsid w:val="009A732E"/>
    <w:rsid w:val="009A773F"/>
    <w:rsid w:val="009A7748"/>
    <w:rsid w:val="009B09C1"/>
    <w:rsid w:val="009B1395"/>
    <w:rsid w:val="009B178D"/>
    <w:rsid w:val="009B1D18"/>
    <w:rsid w:val="009B1DF0"/>
    <w:rsid w:val="009B1EAF"/>
    <w:rsid w:val="009B21CE"/>
    <w:rsid w:val="009B2E11"/>
    <w:rsid w:val="009B378F"/>
    <w:rsid w:val="009B3834"/>
    <w:rsid w:val="009B386E"/>
    <w:rsid w:val="009B3F86"/>
    <w:rsid w:val="009B414C"/>
    <w:rsid w:val="009B43F7"/>
    <w:rsid w:val="009B4CA8"/>
    <w:rsid w:val="009B5533"/>
    <w:rsid w:val="009B5751"/>
    <w:rsid w:val="009B5A8F"/>
    <w:rsid w:val="009B5B3D"/>
    <w:rsid w:val="009B6332"/>
    <w:rsid w:val="009B65CC"/>
    <w:rsid w:val="009B7231"/>
    <w:rsid w:val="009B75C9"/>
    <w:rsid w:val="009B7711"/>
    <w:rsid w:val="009B7B8A"/>
    <w:rsid w:val="009C017B"/>
    <w:rsid w:val="009C01DE"/>
    <w:rsid w:val="009C0918"/>
    <w:rsid w:val="009C09FF"/>
    <w:rsid w:val="009C0B8E"/>
    <w:rsid w:val="009C0F5E"/>
    <w:rsid w:val="009C1C56"/>
    <w:rsid w:val="009C1ECD"/>
    <w:rsid w:val="009C1F44"/>
    <w:rsid w:val="009C2748"/>
    <w:rsid w:val="009C2807"/>
    <w:rsid w:val="009C34A6"/>
    <w:rsid w:val="009C352B"/>
    <w:rsid w:val="009C371E"/>
    <w:rsid w:val="009C3924"/>
    <w:rsid w:val="009C45D0"/>
    <w:rsid w:val="009C47EB"/>
    <w:rsid w:val="009C49E9"/>
    <w:rsid w:val="009C4A86"/>
    <w:rsid w:val="009C5034"/>
    <w:rsid w:val="009C57AD"/>
    <w:rsid w:val="009C6315"/>
    <w:rsid w:val="009C64DE"/>
    <w:rsid w:val="009C6527"/>
    <w:rsid w:val="009C6760"/>
    <w:rsid w:val="009C6834"/>
    <w:rsid w:val="009C6964"/>
    <w:rsid w:val="009C72C3"/>
    <w:rsid w:val="009C7788"/>
    <w:rsid w:val="009C7BEF"/>
    <w:rsid w:val="009C7D36"/>
    <w:rsid w:val="009D008B"/>
    <w:rsid w:val="009D090F"/>
    <w:rsid w:val="009D0AFF"/>
    <w:rsid w:val="009D0CF6"/>
    <w:rsid w:val="009D1A77"/>
    <w:rsid w:val="009D1D57"/>
    <w:rsid w:val="009D1E9F"/>
    <w:rsid w:val="009D223F"/>
    <w:rsid w:val="009D2298"/>
    <w:rsid w:val="009D2A34"/>
    <w:rsid w:val="009D2A59"/>
    <w:rsid w:val="009D4C77"/>
    <w:rsid w:val="009D5C99"/>
    <w:rsid w:val="009D61AA"/>
    <w:rsid w:val="009D6856"/>
    <w:rsid w:val="009D6943"/>
    <w:rsid w:val="009D69CD"/>
    <w:rsid w:val="009D7E8B"/>
    <w:rsid w:val="009E0270"/>
    <w:rsid w:val="009E030A"/>
    <w:rsid w:val="009E0905"/>
    <w:rsid w:val="009E0CC6"/>
    <w:rsid w:val="009E1713"/>
    <w:rsid w:val="009E1A8E"/>
    <w:rsid w:val="009E1FE1"/>
    <w:rsid w:val="009E248A"/>
    <w:rsid w:val="009E2946"/>
    <w:rsid w:val="009E2D39"/>
    <w:rsid w:val="009E3075"/>
    <w:rsid w:val="009E32A2"/>
    <w:rsid w:val="009E4175"/>
    <w:rsid w:val="009E4433"/>
    <w:rsid w:val="009E5151"/>
    <w:rsid w:val="009E54F6"/>
    <w:rsid w:val="009E606F"/>
    <w:rsid w:val="009E6790"/>
    <w:rsid w:val="009E6865"/>
    <w:rsid w:val="009E69E4"/>
    <w:rsid w:val="009E73B8"/>
    <w:rsid w:val="009F04C1"/>
    <w:rsid w:val="009F153A"/>
    <w:rsid w:val="009F1B33"/>
    <w:rsid w:val="009F1F01"/>
    <w:rsid w:val="009F203E"/>
    <w:rsid w:val="009F206C"/>
    <w:rsid w:val="009F393E"/>
    <w:rsid w:val="009F3C3F"/>
    <w:rsid w:val="009F46C0"/>
    <w:rsid w:val="009F4772"/>
    <w:rsid w:val="009F4930"/>
    <w:rsid w:val="009F56B9"/>
    <w:rsid w:val="009F5961"/>
    <w:rsid w:val="009F5A52"/>
    <w:rsid w:val="009F5AF9"/>
    <w:rsid w:val="009F5CBA"/>
    <w:rsid w:val="009F67BC"/>
    <w:rsid w:val="009F7347"/>
    <w:rsid w:val="009F77E4"/>
    <w:rsid w:val="009F7D1D"/>
    <w:rsid w:val="00A00C4F"/>
    <w:rsid w:val="00A00D14"/>
    <w:rsid w:val="00A00DC9"/>
    <w:rsid w:val="00A01A43"/>
    <w:rsid w:val="00A01C02"/>
    <w:rsid w:val="00A01F9A"/>
    <w:rsid w:val="00A0323B"/>
    <w:rsid w:val="00A03BAE"/>
    <w:rsid w:val="00A03BF2"/>
    <w:rsid w:val="00A03C6D"/>
    <w:rsid w:val="00A040DE"/>
    <w:rsid w:val="00A046F0"/>
    <w:rsid w:val="00A049DB"/>
    <w:rsid w:val="00A04D1A"/>
    <w:rsid w:val="00A0515D"/>
    <w:rsid w:val="00A061C6"/>
    <w:rsid w:val="00A072A7"/>
    <w:rsid w:val="00A0742D"/>
    <w:rsid w:val="00A106FF"/>
    <w:rsid w:val="00A114D6"/>
    <w:rsid w:val="00A11CFF"/>
    <w:rsid w:val="00A11EB6"/>
    <w:rsid w:val="00A11F18"/>
    <w:rsid w:val="00A12549"/>
    <w:rsid w:val="00A12BF2"/>
    <w:rsid w:val="00A13862"/>
    <w:rsid w:val="00A13DFC"/>
    <w:rsid w:val="00A1445A"/>
    <w:rsid w:val="00A147E8"/>
    <w:rsid w:val="00A15266"/>
    <w:rsid w:val="00A15377"/>
    <w:rsid w:val="00A155F5"/>
    <w:rsid w:val="00A15914"/>
    <w:rsid w:val="00A15D4E"/>
    <w:rsid w:val="00A15F29"/>
    <w:rsid w:val="00A17778"/>
    <w:rsid w:val="00A17988"/>
    <w:rsid w:val="00A17B89"/>
    <w:rsid w:val="00A202D3"/>
    <w:rsid w:val="00A20560"/>
    <w:rsid w:val="00A21010"/>
    <w:rsid w:val="00A219A0"/>
    <w:rsid w:val="00A21E1D"/>
    <w:rsid w:val="00A23577"/>
    <w:rsid w:val="00A2383C"/>
    <w:rsid w:val="00A23931"/>
    <w:rsid w:val="00A23986"/>
    <w:rsid w:val="00A2467C"/>
    <w:rsid w:val="00A25062"/>
    <w:rsid w:val="00A252BB"/>
    <w:rsid w:val="00A2536D"/>
    <w:rsid w:val="00A25842"/>
    <w:rsid w:val="00A25861"/>
    <w:rsid w:val="00A261B3"/>
    <w:rsid w:val="00A27C2E"/>
    <w:rsid w:val="00A302CD"/>
    <w:rsid w:val="00A30A8B"/>
    <w:rsid w:val="00A30DEB"/>
    <w:rsid w:val="00A31B35"/>
    <w:rsid w:val="00A31F17"/>
    <w:rsid w:val="00A32232"/>
    <w:rsid w:val="00A32844"/>
    <w:rsid w:val="00A33121"/>
    <w:rsid w:val="00A33371"/>
    <w:rsid w:val="00A3373C"/>
    <w:rsid w:val="00A33CE5"/>
    <w:rsid w:val="00A347CD"/>
    <w:rsid w:val="00A35AE1"/>
    <w:rsid w:val="00A35B33"/>
    <w:rsid w:val="00A35CCA"/>
    <w:rsid w:val="00A35E3E"/>
    <w:rsid w:val="00A3656B"/>
    <w:rsid w:val="00A36AD3"/>
    <w:rsid w:val="00A370E2"/>
    <w:rsid w:val="00A37E99"/>
    <w:rsid w:val="00A40011"/>
    <w:rsid w:val="00A40F30"/>
    <w:rsid w:val="00A41086"/>
    <w:rsid w:val="00A413A1"/>
    <w:rsid w:val="00A4175B"/>
    <w:rsid w:val="00A41BBD"/>
    <w:rsid w:val="00A41EF6"/>
    <w:rsid w:val="00A42444"/>
    <w:rsid w:val="00A42504"/>
    <w:rsid w:val="00A42686"/>
    <w:rsid w:val="00A42CD0"/>
    <w:rsid w:val="00A42EF3"/>
    <w:rsid w:val="00A430CF"/>
    <w:rsid w:val="00A43358"/>
    <w:rsid w:val="00A43577"/>
    <w:rsid w:val="00A43823"/>
    <w:rsid w:val="00A43E71"/>
    <w:rsid w:val="00A43FB7"/>
    <w:rsid w:val="00A4465B"/>
    <w:rsid w:val="00A4506D"/>
    <w:rsid w:val="00A4549D"/>
    <w:rsid w:val="00A45654"/>
    <w:rsid w:val="00A46510"/>
    <w:rsid w:val="00A466C8"/>
    <w:rsid w:val="00A466D2"/>
    <w:rsid w:val="00A47B29"/>
    <w:rsid w:val="00A47CDC"/>
    <w:rsid w:val="00A50717"/>
    <w:rsid w:val="00A52806"/>
    <w:rsid w:val="00A52FB7"/>
    <w:rsid w:val="00A53484"/>
    <w:rsid w:val="00A537B4"/>
    <w:rsid w:val="00A5380F"/>
    <w:rsid w:val="00A5394F"/>
    <w:rsid w:val="00A53AC8"/>
    <w:rsid w:val="00A53D20"/>
    <w:rsid w:val="00A5418D"/>
    <w:rsid w:val="00A54319"/>
    <w:rsid w:val="00A5513B"/>
    <w:rsid w:val="00A552E3"/>
    <w:rsid w:val="00A553B4"/>
    <w:rsid w:val="00A55854"/>
    <w:rsid w:val="00A55FB3"/>
    <w:rsid w:val="00A56116"/>
    <w:rsid w:val="00A566BD"/>
    <w:rsid w:val="00A56FDF"/>
    <w:rsid w:val="00A57101"/>
    <w:rsid w:val="00A57A28"/>
    <w:rsid w:val="00A57A9A"/>
    <w:rsid w:val="00A60D2F"/>
    <w:rsid w:val="00A6120D"/>
    <w:rsid w:val="00A612D8"/>
    <w:rsid w:val="00A61686"/>
    <w:rsid w:val="00A61AFC"/>
    <w:rsid w:val="00A61E31"/>
    <w:rsid w:val="00A62602"/>
    <w:rsid w:val="00A62960"/>
    <w:rsid w:val="00A629F3"/>
    <w:rsid w:val="00A62E13"/>
    <w:rsid w:val="00A62F7E"/>
    <w:rsid w:val="00A63125"/>
    <w:rsid w:val="00A63285"/>
    <w:rsid w:val="00A63C9C"/>
    <w:rsid w:val="00A63F12"/>
    <w:rsid w:val="00A644E4"/>
    <w:rsid w:val="00A64B89"/>
    <w:rsid w:val="00A64F3E"/>
    <w:rsid w:val="00A64F4C"/>
    <w:rsid w:val="00A662EF"/>
    <w:rsid w:val="00A664EC"/>
    <w:rsid w:val="00A677AC"/>
    <w:rsid w:val="00A67BB6"/>
    <w:rsid w:val="00A67E63"/>
    <w:rsid w:val="00A70076"/>
    <w:rsid w:val="00A7134F"/>
    <w:rsid w:val="00A729CC"/>
    <w:rsid w:val="00A72AD8"/>
    <w:rsid w:val="00A730CC"/>
    <w:rsid w:val="00A73385"/>
    <w:rsid w:val="00A74273"/>
    <w:rsid w:val="00A7465B"/>
    <w:rsid w:val="00A746A0"/>
    <w:rsid w:val="00A750ED"/>
    <w:rsid w:val="00A7530A"/>
    <w:rsid w:val="00A75B57"/>
    <w:rsid w:val="00A75E61"/>
    <w:rsid w:val="00A76216"/>
    <w:rsid w:val="00A7776F"/>
    <w:rsid w:val="00A802E4"/>
    <w:rsid w:val="00A802E9"/>
    <w:rsid w:val="00A803F5"/>
    <w:rsid w:val="00A809E4"/>
    <w:rsid w:val="00A81160"/>
    <w:rsid w:val="00A81693"/>
    <w:rsid w:val="00A8183D"/>
    <w:rsid w:val="00A82368"/>
    <w:rsid w:val="00A8315C"/>
    <w:rsid w:val="00A83398"/>
    <w:rsid w:val="00A83546"/>
    <w:rsid w:val="00A839B4"/>
    <w:rsid w:val="00A840DD"/>
    <w:rsid w:val="00A84383"/>
    <w:rsid w:val="00A84911"/>
    <w:rsid w:val="00A84BEE"/>
    <w:rsid w:val="00A84E19"/>
    <w:rsid w:val="00A8507C"/>
    <w:rsid w:val="00A850BC"/>
    <w:rsid w:val="00A850E4"/>
    <w:rsid w:val="00A856A3"/>
    <w:rsid w:val="00A869A1"/>
    <w:rsid w:val="00A86C4F"/>
    <w:rsid w:val="00A86C62"/>
    <w:rsid w:val="00A86CD4"/>
    <w:rsid w:val="00A87426"/>
    <w:rsid w:val="00A87817"/>
    <w:rsid w:val="00A87F25"/>
    <w:rsid w:val="00A90BE0"/>
    <w:rsid w:val="00A91C90"/>
    <w:rsid w:val="00A91CEA"/>
    <w:rsid w:val="00A92C8B"/>
    <w:rsid w:val="00A92D1D"/>
    <w:rsid w:val="00A931F6"/>
    <w:rsid w:val="00A93CC5"/>
    <w:rsid w:val="00A942D4"/>
    <w:rsid w:val="00A942DE"/>
    <w:rsid w:val="00A94495"/>
    <w:rsid w:val="00A946D1"/>
    <w:rsid w:val="00A9486D"/>
    <w:rsid w:val="00A952B6"/>
    <w:rsid w:val="00A95CFA"/>
    <w:rsid w:val="00A95E6F"/>
    <w:rsid w:val="00A9695F"/>
    <w:rsid w:val="00A96ACA"/>
    <w:rsid w:val="00A96B7D"/>
    <w:rsid w:val="00A97FF0"/>
    <w:rsid w:val="00AA0518"/>
    <w:rsid w:val="00AA053F"/>
    <w:rsid w:val="00AA082D"/>
    <w:rsid w:val="00AA0B45"/>
    <w:rsid w:val="00AA179F"/>
    <w:rsid w:val="00AA17C5"/>
    <w:rsid w:val="00AA2D10"/>
    <w:rsid w:val="00AA3050"/>
    <w:rsid w:val="00AA36F9"/>
    <w:rsid w:val="00AA3923"/>
    <w:rsid w:val="00AA39F2"/>
    <w:rsid w:val="00AA3FC6"/>
    <w:rsid w:val="00AA4947"/>
    <w:rsid w:val="00AA4C0C"/>
    <w:rsid w:val="00AA5F8B"/>
    <w:rsid w:val="00AA636C"/>
    <w:rsid w:val="00AA6419"/>
    <w:rsid w:val="00AA73C0"/>
    <w:rsid w:val="00AA77FE"/>
    <w:rsid w:val="00AA783C"/>
    <w:rsid w:val="00AA7996"/>
    <w:rsid w:val="00AA7EA3"/>
    <w:rsid w:val="00AB009E"/>
    <w:rsid w:val="00AB01A8"/>
    <w:rsid w:val="00AB06E0"/>
    <w:rsid w:val="00AB18D1"/>
    <w:rsid w:val="00AB1ED6"/>
    <w:rsid w:val="00AB21E1"/>
    <w:rsid w:val="00AB296E"/>
    <w:rsid w:val="00AB2C1D"/>
    <w:rsid w:val="00AB3459"/>
    <w:rsid w:val="00AB4DA1"/>
    <w:rsid w:val="00AB4ED6"/>
    <w:rsid w:val="00AB5132"/>
    <w:rsid w:val="00AB51D0"/>
    <w:rsid w:val="00AB5623"/>
    <w:rsid w:val="00AB5B55"/>
    <w:rsid w:val="00AB61EC"/>
    <w:rsid w:val="00AB6E45"/>
    <w:rsid w:val="00AB7224"/>
    <w:rsid w:val="00AB7225"/>
    <w:rsid w:val="00AB78B3"/>
    <w:rsid w:val="00AB7E4D"/>
    <w:rsid w:val="00AC042E"/>
    <w:rsid w:val="00AC0994"/>
    <w:rsid w:val="00AC0D8A"/>
    <w:rsid w:val="00AC0FD3"/>
    <w:rsid w:val="00AC0FDA"/>
    <w:rsid w:val="00AC12D0"/>
    <w:rsid w:val="00AC19DB"/>
    <w:rsid w:val="00AC1CC9"/>
    <w:rsid w:val="00AC1D51"/>
    <w:rsid w:val="00AC203E"/>
    <w:rsid w:val="00AC265F"/>
    <w:rsid w:val="00AC2A9F"/>
    <w:rsid w:val="00AC2E4B"/>
    <w:rsid w:val="00AC2EF4"/>
    <w:rsid w:val="00AC2F6B"/>
    <w:rsid w:val="00AC301F"/>
    <w:rsid w:val="00AC308E"/>
    <w:rsid w:val="00AC3182"/>
    <w:rsid w:val="00AC327A"/>
    <w:rsid w:val="00AC37E8"/>
    <w:rsid w:val="00AC38B1"/>
    <w:rsid w:val="00AC3E62"/>
    <w:rsid w:val="00AC4688"/>
    <w:rsid w:val="00AC4A09"/>
    <w:rsid w:val="00AC4D10"/>
    <w:rsid w:val="00AC4DD8"/>
    <w:rsid w:val="00AC5318"/>
    <w:rsid w:val="00AC5371"/>
    <w:rsid w:val="00AC5467"/>
    <w:rsid w:val="00AC563E"/>
    <w:rsid w:val="00AC5893"/>
    <w:rsid w:val="00AC5E9A"/>
    <w:rsid w:val="00AC5FA7"/>
    <w:rsid w:val="00AC6444"/>
    <w:rsid w:val="00AC6E51"/>
    <w:rsid w:val="00AC758D"/>
    <w:rsid w:val="00AD046E"/>
    <w:rsid w:val="00AD0B6C"/>
    <w:rsid w:val="00AD1318"/>
    <w:rsid w:val="00AD1AA8"/>
    <w:rsid w:val="00AD2223"/>
    <w:rsid w:val="00AD269A"/>
    <w:rsid w:val="00AD41A3"/>
    <w:rsid w:val="00AD43C1"/>
    <w:rsid w:val="00AD46EE"/>
    <w:rsid w:val="00AD4CF9"/>
    <w:rsid w:val="00AD5E2F"/>
    <w:rsid w:val="00AD6A93"/>
    <w:rsid w:val="00AD6D1E"/>
    <w:rsid w:val="00AD6DA2"/>
    <w:rsid w:val="00AD7AA2"/>
    <w:rsid w:val="00AD7FF0"/>
    <w:rsid w:val="00AE016B"/>
    <w:rsid w:val="00AE0D65"/>
    <w:rsid w:val="00AE249E"/>
    <w:rsid w:val="00AE2891"/>
    <w:rsid w:val="00AE28C9"/>
    <w:rsid w:val="00AE2E4F"/>
    <w:rsid w:val="00AE3B19"/>
    <w:rsid w:val="00AE3FFF"/>
    <w:rsid w:val="00AE437B"/>
    <w:rsid w:val="00AE4828"/>
    <w:rsid w:val="00AE499C"/>
    <w:rsid w:val="00AE5278"/>
    <w:rsid w:val="00AE5AB5"/>
    <w:rsid w:val="00AE5DCA"/>
    <w:rsid w:val="00AE5DE6"/>
    <w:rsid w:val="00AE6E9F"/>
    <w:rsid w:val="00AE7079"/>
    <w:rsid w:val="00AE745D"/>
    <w:rsid w:val="00AE7A0B"/>
    <w:rsid w:val="00AE7D52"/>
    <w:rsid w:val="00AE7E1A"/>
    <w:rsid w:val="00AE7E28"/>
    <w:rsid w:val="00AF000F"/>
    <w:rsid w:val="00AF04C2"/>
    <w:rsid w:val="00AF0B67"/>
    <w:rsid w:val="00AF130F"/>
    <w:rsid w:val="00AF16AF"/>
    <w:rsid w:val="00AF182D"/>
    <w:rsid w:val="00AF1C5C"/>
    <w:rsid w:val="00AF2145"/>
    <w:rsid w:val="00AF2631"/>
    <w:rsid w:val="00AF26CA"/>
    <w:rsid w:val="00AF2B3C"/>
    <w:rsid w:val="00AF3120"/>
    <w:rsid w:val="00AF481E"/>
    <w:rsid w:val="00AF4891"/>
    <w:rsid w:val="00AF4E69"/>
    <w:rsid w:val="00AF5206"/>
    <w:rsid w:val="00AF5890"/>
    <w:rsid w:val="00AF5FDE"/>
    <w:rsid w:val="00AF6556"/>
    <w:rsid w:val="00AF6B94"/>
    <w:rsid w:val="00AF704B"/>
    <w:rsid w:val="00AF7334"/>
    <w:rsid w:val="00AF7B0B"/>
    <w:rsid w:val="00B01E43"/>
    <w:rsid w:val="00B01EBF"/>
    <w:rsid w:val="00B03364"/>
    <w:rsid w:val="00B037AC"/>
    <w:rsid w:val="00B03A79"/>
    <w:rsid w:val="00B03ABD"/>
    <w:rsid w:val="00B03E03"/>
    <w:rsid w:val="00B04FF8"/>
    <w:rsid w:val="00B05ABF"/>
    <w:rsid w:val="00B05AF3"/>
    <w:rsid w:val="00B05F17"/>
    <w:rsid w:val="00B0607E"/>
    <w:rsid w:val="00B06925"/>
    <w:rsid w:val="00B069E0"/>
    <w:rsid w:val="00B103A8"/>
    <w:rsid w:val="00B10F22"/>
    <w:rsid w:val="00B110E2"/>
    <w:rsid w:val="00B11129"/>
    <w:rsid w:val="00B114E9"/>
    <w:rsid w:val="00B11B49"/>
    <w:rsid w:val="00B11DB4"/>
    <w:rsid w:val="00B11E48"/>
    <w:rsid w:val="00B12270"/>
    <w:rsid w:val="00B122BE"/>
    <w:rsid w:val="00B127FE"/>
    <w:rsid w:val="00B12AD2"/>
    <w:rsid w:val="00B1302B"/>
    <w:rsid w:val="00B13193"/>
    <w:rsid w:val="00B1327E"/>
    <w:rsid w:val="00B1371A"/>
    <w:rsid w:val="00B139AE"/>
    <w:rsid w:val="00B13A4A"/>
    <w:rsid w:val="00B14235"/>
    <w:rsid w:val="00B14692"/>
    <w:rsid w:val="00B146F3"/>
    <w:rsid w:val="00B14A01"/>
    <w:rsid w:val="00B14E50"/>
    <w:rsid w:val="00B2011F"/>
    <w:rsid w:val="00B2184A"/>
    <w:rsid w:val="00B219A2"/>
    <w:rsid w:val="00B21B46"/>
    <w:rsid w:val="00B22682"/>
    <w:rsid w:val="00B22706"/>
    <w:rsid w:val="00B22AFB"/>
    <w:rsid w:val="00B24399"/>
    <w:rsid w:val="00B24F88"/>
    <w:rsid w:val="00B25192"/>
    <w:rsid w:val="00B256D8"/>
    <w:rsid w:val="00B259A9"/>
    <w:rsid w:val="00B25C31"/>
    <w:rsid w:val="00B26D27"/>
    <w:rsid w:val="00B27061"/>
    <w:rsid w:val="00B274A8"/>
    <w:rsid w:val="00B277E9"/>
    <w:rsid w:val="00B303BA"/>
    <w:rsid w:val="00B30581"/>
    <w:rsid w:val="00B3113B"/>
    <w:rsid w:val="00B3119A"/>
    <w:rsid w:val="00B317BE"/>
    <w:rsid w:val="00B31F71"/>
    <w:rsid w:val="00B32117"/>
    <w:rsid w:val="00B328B4"/>
    <w:rsid w:val="00B32E88"/>
    <w:rsid w:val="00B334A6"/>
    <w:rsid w:val="00B33CFE"/>
    <w:rsid w:val="00B3466D"/>
    <w:rsid w:val="00B34795"/>
    <w:rsid w:val="00B3491B"/>
    <w:rsid w:val="00B34BF6"/>
    <w:rsid w:val="00B36B64"/>
    <w:rsid w:val="00B370DA"/>
    <w:rsid w:val="00B37542"/>
    <w:rsid w:val="00B37565"/>
    <w:rsid w:val="00B37877"/>
    <w:rsid w:val="00B37B09"/>
    <w:rsid w:val="00B40411"/>
    <w:rsid w:val="00B406FB"/>
    <w:rsid w:val="00B40C5C"/>
    <w:rsid w:val="00B40E58"/>
    <w:rsid w:val="00B41243"/>
    <w:rsid w:val="00B41497"/>
    <w:rsid w:val="00B41635"/>
    <w:rsid w:val="00B41AC5"/>
    <w:rsid w:val="00B41AE5"/>
    <w:rsid w:val="00B41F1F"/>
    <w:rsid w:val="00B424F3"/>
    <w:rsid w:val="00B4278B"/>
    <w:rsid w:val="00B42B74"/>
    <w:rsid w:val="00B44053"/>
    <w:rsid w:val="00B444B7"/>
    <w:rsid w:val="00B448F6"/>
    <w:rsid w:val="00B46B58"/>
    <w:rsid w:val="00B479C2"/>
    <w:rsid w:val="00B50D52"/>
    <w:rsid w:val="00B5237E"/>
    <w:rsid w:val="00B52BBC"/>
    <w:rsid w:val="00B52C94"/>
    <w:rsid w:val="00B52C9C"/>
    <w:rsid w:val="00B52DCC"/>
    <w:rsid w:val="00B5342C"/>
    <w:rsid w:val="00B535B3"/>
    <w:rsid w:val="00B53A8A"/>
    <w:rsid w:val="00B53DAB"/>
    <w:rsid w:val="00B5447F"/>
    <w:rsid w:val="00B54523"/>
    <w:rsid w:val="00B557C3"/>
    <w:rsid w:val="00B55C1C"/>
    <w:rsid w:val="00B55DB5"/>
    <w:rsid w:val="00B55F9D"/>
    <w:rsid w:val="00B5615B"/>
    <w:rsid w:val="00B56772"/>
    <w:rsid w:val="00B56937"/>
    <w:rsid w:val="00B56A24"/>
    <w:rsid w:val="00B56A74"/>
    <w:rsid w:val="00B57749"/>
    <w:rsid w:val="00B57D62"/>
    <w:rsid w:val="00B57EE8"/>
    <w:rsid w:val="00B606F1"/>
    <w:rsid w:val="00B60789"/>
    <w:rsid w:val="00B60A08"/>
    <w:rsid w:val="00B60A1E"/>
    <w:rsid w:val="00B617A3"/>
    <w:rsid w:val="00B61C58"/>
    <w:rsid w:val="00B61D1E"/>
    <w:rsid w:val="00B62363"/>
    <w:rsid w:val="00B627E3"/>
    <w:rsid w:val="00B62D47"/>
    <w:rsid w:val="00B6360F"/>
    <w:rsid w:val="00B63EE5"/>
    <w:rsid w:val="00B6463E"/>
    <w:rsid w:val="00B646C0"/>
    <w:rsid w:val="00B64F82"/>
    <w:rsid w:val="00B64FD9"/>
    <w:rsid w:val="00B65610"/>
    <w:rsid w:val="00B6587E"/>
    <w:rsid w:val="00B65AC9"/>
    <w:rsid w:val="00B65C86"/>
    <w:rsid w:val="00B65D31"/>
    <w:rsid w:val="00B6615A"/>
    <w:rsid w:val="00B6637F"/>
    <w:rsid w:val="00B669AB"/>
    <w:rsid w:val="00B669F5"/>
    <w:rsid w:val="00B6705F"/>
    <w:rsid w:val="00B67109"/>
    <w:rsid w:val="00B67927"/>
    <w:rsid w:val="00B67D28"/>
    <w:rsid w:val="00B67D64"/>
    <w:rsid w:val="00B703F0"/>
    <w:rsid w:val="00B70435"/>
    <w:rsid w:val="00B706F7"/>
    <w:rsid w:val="00B70CF0"/>
    <w:rsid w:val="00B7103A"/>
    <w:rsid w:val="00B7133B"/>
    <w:rsid w:val="00B715EB"/>
    <w:rsid w:val="00B7186E"/>
    <w:rsid w:val="00B7232C"/>
    <w:rsid w:val="00B72624"/>
    <w:rsid w:val="00B72931"/>
    <w:rsid w:val="00B729B5"/>
    <w:rsid w:val="00B72FA2"/>
    <w:rsid w:val="00B731E7"/>
    <w:rsid w:val="00B73C5A"/>
    <w:rsid w:val="00B7432C"/>
    <w:rsid w:val="00B7447F"/>
    <w:rsid w:val="00B74536"/>
    <w:rsid w:val="00B74A24"/>
    <w:rsid w:val="00B75C6E"/>
    <w:rsid w:val="00B767AE"/>
    <w:rsid w:val="00B76B44"/>
    <w:rsid w:val="00B77173"/>
    <w:rsid w:val="00B77440"/>
    <w:rsid w:val="00B774C4"/>
    <w:rsid w:val="00B77EC8"/>
    <w:rsid w:val="00B803FB"/>
    <w:rsid w:val="00B8044F"/>
    <w:rsid w:val="00B805F6"/>
    <w:rsid w:val="00B80C0C"/>
    <w:rsid w:val="00B80F8E"/>
    <w:rsid w:val="00B81214"/>
    <w:rsid w:val="00B812B2"/>
    <w:rsid w:val="00B812C8"/>
    <w:rsid w:val="00B82767"/>
    <w:rsid w:val="00B82947"/>
    <w:rsid w:val="00B82AFC"/>
    <w:rsid w:val="00B82EC3"/>
    <w:rsid w:val="00B8330F"/>
    <w:rsid w:val="00B83778"/>
    <w:rsid w:val="00B8491D"/>
    <w:rsid w:val="00B84B8D"/>
    <w:rsid w:val="00B84DBB"/>
    <w:rsid w:val="00B856B7"/>
    <w:rsid w:val="00B8582F"/>
    <w:rsid w:val="00B86D25"/>
    <w:rsid w:val="00B87CAA"/>
    <w:rsid w:val="00B900A7"/>
    <w:rsid w:val="00B9011B"/>
    <w:rsid w:val="00B90326"/>
    <w:rsid w:val="00B905A6"/>
    <w:rsid w:val="00B9068B"/>
    <w:rsid w:val="00B90781"/>
    <w:rsid w:val="00B91C88"/>
    <w:rsid w:val="00B9323D"/>
    <w:rsid w:val="00B93382"/>
    <w:rsid w:val="00B93412"/>
    <w:rsid w:val="00B93A01"/>
    <w:rsid w:val="00B93D27"/>
    <w:rsid w:val="00B94C64"/>
    <w:rsid w:val="00B94E34"/>
    <w:rsid w:val="00B95369"/>
    <w:rsid w:val="00B95A6D"/>
    <w:rsid w:val="00B95D04"/>
    <w:rsid w:val="00B961CC"/>
    <w:rsid w:val="00B97088"/>
    <w:rsid w:val="00B973B4"/>
    <w:rsid w:val="00B97542"/>
    <w:rsid w:val="00B975EB"/>
    <w:rsid w:val="00B97CAE"/>
    <w:rsid w:val="00BA0E58"/>
    <w:rsid w:val="00BA12DF"/>
    <w:rsid w:val="00BA169E"/>
    <w:rsid w:val="00BA1959"/>
    <w:rsid w:val="00BA23C6"/>
    <w:rsid w:val="00BA25BE"/>
    <w:rsid w:val="00BA2BB7"/>
    <w:rsid w:val="00BA30E3"/>
    <w:rsid w:val="00BA3113"/>
    <w:rsid w:val="00BA35F4"/>
    <w:rsid w:val="00BA49B4"/>
    <w:rsid w:val="00BA4B3C"/>
    <w:rsid w:val="00BA4FA9"/>
    <w:rsid w:val="00BA5861"/>
    <w:rsid w:val="00BA58B1"/>
    <w:rsid w:val="00BA5BFA"/>
    <w:rsid w:val="00BA5D01"/>
    <w:rsid w:val="00BA608D"/>
    <w:rsid w:val="00BA61A8"/>
    <w:rsid w:val="00BA6BD7"/>
    <w:rsid w:val="00BA747C"/>
    <w:rsid w:val="00BA759F"/>
    <w:rsid w:val="00BA797E"/>
    <w:rsid w:val="00BA79B1"/>
    <w:rsid w:val="00BB01A1"/>
    <w:rsid w:val="00BB027D"/>
    <w:rsid w:val="00BB0407"/>
    <w:rsid w:val="00BB0588"/>
    <w:rsid w:val="00BB0C40"/>
    <w:rsid w:val="00BB0D4E"/>
    <w:rsid w:val="00BB0E38"/>
    <w:rsid w:val="00BB12CE"/>
    <w:rsid w:val="00BB193A"/>
    <w:rsid w:val="00BB25D0"/>
    <w:rsid w:val="00BB28FC"/>
    <w:rsid w:val="00BB29D1"/>
    <w:rsid w:val="00BB39B9"/>
    <w:rsid w:val="00BB3F30"/>
    <w:rsid w:val="00BB4090"/>
    <w:rsid w:val="00BB472D"/>
    <w:rsid w:val="00BB4BBC"/>
    <w:rsid w:val="00BB51DD"/>
    <w:rsid w:val="00BB53FA"/>
    <w:rsid w:val="00BB54DA"/>
    <w:rsid w:val="00BB5F4D"/>
    <w:rsid w:val="00BB5F4E"/>
    <w:rsid w:val="00BB5FFA"/>
    <w:rsid w:val="00BB7360"/>
    <w:rsid w:val="00BB75A8"/>
    <w:rsid w:val="00BC14A4"/>
    <w:rsid w:val="00BC14F7"/>
    <w:rsid w:val="00BC2275"/>
    <w:rsid w:val="00BC2ACE"/>
    <w:rsid w:val="00BC2B8A"/>
    <w:rsid w:val="00BC2DB7"/>
    <w:rsid w:val="00BC2FB6"/>
    <w:rsid w:val="00BC3144"/>
    <w:rsid w:val="00BC369B"/>
    <w:rsid w:val="00BC4339"/>
    <w:rsid w:val="00BC47A1"/>
    <w:rsid w:val="00BC482A"/>
    <w:rsid w:val="00BC4C4B"/>
    <w:rsid w:val="00BC4DC3"/>
    <w:rsid w:val="00BC4DEF"/>
    <w:rsid w:val="00BC4EEF"/>
    <w:rsid w:val="00BC5D86"/>
    <w:rsid w:val="00BC60BC"/>
    <w:rsid w:val="00BC672B"/>
    <w:rsid w:val="00BC69BC"/>
    <w:rsid w:val="00BC6D34"/>
    <w:rsid w:val="00BC6EC2"/>
    <w:rsid w:val="00BC761E"/>
    <w:rsid w:val="00BD010C"/>
    <w:rsid w:val="00BD07A2"/>
    <w:rsid w:val="00BD0C8C"/>
    <w:rsid w:val="00BD0D9E"/>
    <w:rsid w:val="00BD1C72"/>
    <w:rsid w:val="00BD2177"/>
    <w:rsid w:val="00BD2861"/>
    <w:rsid w:val="00BD2E56"/>
    <w:rsid w:val="00BD34BF"/>
    <w:rsid w:val="00BD3A41"/>
    <w:rsid w:val="00BD3B40"/>
    <w:rsid w:val="00BD450A"/>
    <w:rsid w:val="00BD4D92"/>
    <w:rsid w:val="00BD5012"/>
    <w:rsid w:val="00BD5B08"/>
    <w:rsid w:val="00BD5C25"/>
    <w:rsid w:val="00BD67A7"/>
    <w:rsid w:val="00BD6E04"/>
    <w:rsid w:val="00BD74B2"/>
    <w:rsid w:val="00BD755F"/>
    <w:rsid w:val="00BD7AC3"/>
    <w:rsid w:val="00BE04B0"/>
    <w:rsid w:val="00BE06AE"/>
    <w:rsid w:val="00BE0BC9"/>
    <w:rsid w:val="00BE0FD4"/>
    <w:rsid w:val="00BE1926"/>
    <w:rsid w:val="00BE238D"/>
    <w:rsid w:val="00BE264E"/>
    <w:rsid w:val="00BE2F2D"/>
    <w:rsid w:val="00BE302C"/>
    <w:rsid w:val="00BE3682"/>
    <w:rsid w:val="00BE3A87"/>
    <w:rsid w:val="00BE3CF1"/>
    <w:rsid w:val="00BE3D76"/>
    <w:rsid w:val="00BE3F58"/>
    <w:rsid w:val="00BE4126"/>
    <w:rsid w:val="00BE4CE6"/>
    <w:rsid w:val="00BE5DE1"/>
    <w:rsid w:val="00BE5ED1"/>
    <w:rsid w:val="00BE6F9F"/>
    <w:rsid w:val="00BE74C1"/>
    <w:rsid w:val="00BE7FC9"/>
    <w:rsid w:val="00BF0334"/>
    <w:rsid w:val="00BF0379"/>
    <w:rsid w:val="00BF04C1"/>
    <w:rsid w:val="00BF04F0"/>
    <w:rsid w:val="00BF06CE"/>
    <w:rsid w:val="00BF13E2"/>
    <w:rsid w:val="00BF1446"/>
    <w:rsid w:val="00BF1DA4"/>
    <w:rsid w:val="00BF29B6"/>
    <w:rsid w:val="00BF2E92"/>
    <w:rsid w:val="00BF3096"/>
    <w:rsid w:val="00BF342B"/>
    <w:rsid w:val="00BF354E"/>
    <w:rsid w:val="00BF397B"/>
    <w:rsid w:val="00BF3C68"/>
    <w:rsid w:val="00BF547E"/>
    <w:rsid w:val="00BF5B81"/>
    <w:rsid w:val="00BF6001"/>
    <w:rsid w:val="00BF614D"/>
    <w:rsid w:val="00BF630F"/>
    <w:rsid w:val="00BF6874"/>
    <w:rsid w:val="00BF6E4D"/>
    <w:rsid w:val="00C002FE"/>
    <w:rsid w:val="00C00560"/>
    <w:rsid w:val="00C00585"/>
    <w:rsid w:val="00C00706"/>
    <w:rsid w:val="00C01004"/>
    <w:rsid w:val="00C01958"/>
    <w:rsid w:val="00C02E93"/>
    <w:rsid w:val="00C03248"/>
    <w:rsid w:val="00C03662"/>
    <w:rsid w:val="00C03C3B"/>
    <w:rsid w:val="00C04879"/>
    <w:rsid w:val="00C04B8B"/>
    <w:rsid w:val="00C0562B"/>
    <w:rsid w:val="00C060C3"/>
    <w:rsid w:val="00C060D7"/>
    <w:rsid w:val="00C06393"/>
    <w:rsid w:val="00C06A1A"/>
    <w:rsid w:val="00C07017"/>
    <w:rsid w:val="00C072D7"/>
    <w:rsid w:val="00C0749F"/>
    <w:rsid w:val="00C076C9"/>
    <w:rsid w:val="00C07F0C"/>
    <w:rsid w:val="00C11C54"/>
    <w:rsid w:val="00C1215D"/>
    <w:rsid w:val="00C1265A"/>
    <w:rsid w:val="00C12A40"/>
    <w:rsid w:val="00C12C54"/>
    <w:rsid w:val="00C13345"/>
    <w:rsid w:val="00C135CE"/>
    <w:rsid w:val="00C13CE8"/>
    <w:rsid w:val="00C14C72"/>
    <w:rsid w:val="00C15157"/>
    <w:rsid w:val="00C151C2"/>
    <w:rsid w:val="00C16C9A"/>
    <w:rsid w:val="00C16D9D"/>
    <w:rsid w:val="00C17909"/>
    <w:rsid w:val="00C17DD4"/>
    <w:rsid w:val="00C20C56"/>
    <w:rsid w:val="00C20DFD"/>
    <w:rsid w:val="00C2148D"/>
    <w:rsid w:val="00C2191C"/>
    <w:rsid w:val="00C21AA5"/>
    <w:rsid w:val="00C21FE3"/>
    <w:rsid w:val="00C22224"/>
    <w:rsid w:val="00C22CC9"/>
    <w:rsid w:val="00C22FB4"/>
    <w:rsid w:val="00C23068"/>
    <w:rsid w:val="00C243BC"/>
    <w:rsid w:val="00C244BC"/>
    <w:rsid w:val="00C245C0"/>
    <w:rsid w:val="00C249DB"/>
    <w:rsid w:val="00C24D01"/>
    <w:rsid w:val="00C254BE"/>
    <w:rsid w:val="00C2599E"/>
    <w:rsid w:val="00C25E3B"/>
    <w:rsid w:val="00C2628C"/>
    <w:rsid w:val="00C26392"/>
    <w:rsid w:val="00C26575"/>
    <w:rsid w:val="00C26785"/>
    <w:rsid w:val="00C26E90"/>
    <w:rsid w:val="00C3018C"/>
    <w:rsid w:val="00C30376"/>
    <w:rsid w:val="00C30665"/>
    <w:rsid w:val="00C30A4B"/>
    <w:rsid w:val="00C31156"/>
    <w:rsid w:val="00C316BD"/>
    <w:rsid w:val="00C32F41"/>
    <w:rsid w:val="00C334AC"/>
    <w:rsid w:val="00C33D1D"/>
    <w:rsid w:val="00C3495E"/>
    <w:rsid w:val="00C34A6D"/>
    <w:rsid w:val="00C352B6"/>
    <w:rsid w:val="00C35822"/>
    <w:rsid w:val="00C35888"/>
    <w:rsid w:val="00C35D62"/>
    <w:rsid w:val="00C35D93"/>
    <w:rsid w:val="00C36C72"/>
    <w:rsid w:val="00C36D43"/>
    <w:rsid w:val="00C37239"/>
    <w:rsid w:val="00C37F00"/>
    <w:rsid w:val="00C4089C"/>
    <w:rsid w:val="00C409E2"/>
    <w:rsid w:val="00C40DC5"/>
    <w:rsid w:val="00C40F04"/>
    <w:rsid w:val="00C41325"/>
    <w:rsid w:val="00C417FB"/>
    <w:rsid w:val="00C41A9B"/>
    <w:rsid w:val="00C41C8B"/>
    <w:rsid w:val="00C41D76"/>
    <w:rsid w:val="00C4253B"/>
    <w:rsid w:val="00C42981"/>
    <w:rsid w:val="00C429DF"/>
    <w:rsid w:val="00C42B58"/>
    <w:rsid w:val="00C42E94"/>
    <w:rsid w:val="00C4363A"/>
    <w:rsid w:val="00C43E20"/>
    <w:rsid w:val="00C451FE"/>
    <w:rsid w:val="00C45621"/>
    <w:rsid w:val="00C45648"/>
    <w:rsid w:val="00C469BE"/>
    <w:rsid w:val="00C47320"/>
    <w:rsid w:val="00C474E7"/>
    <w:rsid w:val="00C47BE8"/>
    <w:rsid w:val="00C47F4C"/>
    <w:rsid w:val="00C501A7"/>
    <w:rsid w:val="00C502C8"/>
    <w:rsid w:val="00C50635"/>
    <w:rsid w:val="00C5068B"/>
    <w:rsid w:val="00C50E11"/>
    <w:rsid w:val="00C50E7B"/>
    <w:rsid w:val="00C50E9C"/>
    <w:rsid w:val="00C50EE2"/>
    <w:rsid w:val="00C51360"/>
    <w:rsid w:val="00C5172A"/>
    <w:rsid w:val="00C51C45"/>
    <w:rsid w:val="00C51E38"/>
    <w:rsid w:val="00C5202E"/>
    <w:rsid w:val="00C5211C"/>
    <w:rsid w:val="00C525D2"/>
    <w:rsid w:val="00C53A6E"/>
    <w:rsid w:val="00C54261"/>
    <w:rsid w:val="00C543B7"/>
    <w:rsid w:val="00C545B4"/>
    <w:rsid w:val="00C548C6"/>
    <w:rsid w:val="00C54E1F"/>
    <w:rsid w:val="00C551C1"/>
    <w:rsid w:val="00C554B9"/>
    <w:rsid w:val="00C5644E"/>
    <w:rsid w:val="00C564C9"/>
    <w:rsid w:val="00C56CA7"/>
    <w:rsid w:val="00C56E4E"/>
    <w:rsid w:val="00C572D3"/>
    <w:rsid w:val="00C57366"/>
    <w:rsid w:val="00C5779B"/>
    <w:rsid w:val="00C60807"/>
    <w:rsid w:val="00C60D4F"/>
    <w:rsid w:val="00C6110F"/>
    <w:rsid w:val="00C611C5"/>
    <w:rsid w:val="00C61316"/>
    <w:rsid w:val="00C61460"/>
    <w:rsid w:val="00C61469"/>
    <w:rsid w:val="00C616AC"/>
    <w:rsid w:val="00C61BCD"/>
    <w:rsid w:val="00C61D56"/>
    <w:rsid w:val="00C620F2"/>
    <w:rsid w:val="00C62512"/>
    <w:rsid w:val="00C62ABB"/>
    <w:rsid w:val="00C62D38"/>
    <w:rsid w:val="00C634FF"/>
    <w:rsid w:val="00C63653"/>
    <w:rsid w:val="00C63DB7"/>
    <w:rsid w:val="00C63DC2"/>
    <w:rsid w:val="00C643D2"/>
    <w:rsid w:val="00C64473"/>
    <w:rsid w:val="00C644DC"/>
    <w:rsid w:val="00C6450A"/>
    <w:rsid w:val="00C648A2"/>
    <w:rsid w:val="00C64949"/>
    <w:rsid w:val="00C65B53"/>
    <w:rsid w:val="00C65B61"/>
    <w:rsid w:val="00C65B75"/>
    <w:rsid w:val="00C65F36"/>
    <w:rsid w:val="00C66465"/>
    <w:rsid w:val="00C66725"/>
    <w:rsid w:val="00C66EB6"/>
    <w:rsid w:val="00C670C9"/>
    <w:rsid w:val="00C67180"/>
    <w:rsid w:val="00C67673"/>
    <w:rsid w:val="00C6769E"/>
    <w:rsid w:val="00C67BF9"/>
    <w:rsid w:val="00C67DC1"/>
    <w:rsid w:val="00C67E75"/>
    <w:rsid w:val="00C70263"/>
    <w:rsid w:val="00C7106E"/>
    <w:rsid w:val="00C71AF1"/>
    <w:rsid w:val="00C72295"/>
    <w:rsid w:val="00C72ACF"/>
    <w:rsid w:val="00C731FF"/>
    <w:rsid w:val="00C73E10"/>
    <w:rsid w:val="00C74757"/>
    <w:rsid w:val="00C74A04"/>
    <w:rsid w:val="00C74AE6"/>
    <w:rsid w:val="00C74C14"/>
    <w:rsid w:val="00C75381"/>
    <w:rsid w:val="00C75866"/>
    <w:rsid w:val="00C75FB4"/>
    <w:rsid w:val="00C7624F"/>
    <w:rsid w:val="00C76D23"/>
    <w:rsid w:val="00C7739D"/>
    <w:rsid w:val="00C77D21"/>
    <w:rsid w:val="00C77FB6"/>
    <w:rsid w:val="00C80680"/>
    <w:rsid w:val="00C8122B"/>
    <w:rsid w:val="00C81468"/>
    <w:rsid w:val="00C81819"/>
    <w:rsid w:val="00C81CBE"/>
    <w:rsid w:val="00C81E9E"/>
    <w:rsid w:val="00C81EE6"/>
    <w:rsid w:val="00C830CA"/>
    <w:rsid w:val="00C8357E"/>
    <w:rsid w:val="00C8361E"/>
    <w:rsid w:val="00C836D8"/>
    <w:rsid w:val="00C83732"/>
    <w:rsid w:val="00C8378F"/>
    <w:rsid w:val="00C838A0"/>
    <w:rsid w:val="00C83D18"/>
    <w:rsid w:val="00C83EE0"/>
    <w:rsid w:val="00C84447"/>
    <w:rsid w:val="00C8447D"/>
    <w:rsid w:val="00C84633"/>
    <w:rsid w:val="00C859E6"/>
    <w:rsid w:val="00C8627C"/>
    <w:rsid w:val="00C86C97"/>
    <w:rsid w:val="00C87A9A"/>
    <w:rsid w:val="00C87DDD"/>
    <w:rsid w:val="00C90D4D"/>
    <w:rsid w:val="00C924A4"/>
    <w:rsid w:val="00C92BDC"/>
    <w:rsid w:val="00C92DE4"/>
    <w:rsid w:val="00C9305A"/>
    <w:rsid w:val="00C934D3"/>
    <w:rsid w:val="00C93862"/>
    <w:rsid w:val="00C93B80"/>
    <w:rsid w:val="00C93CE9"/>
    <w:rsid w:val="00C9434B"/>
    <w:rsid w:val="00C94418"/>
    <w:rsid w:val="00C948BA"/>
    <w:rsid w:val="00C95501"/>
    <w:rsid w:val="00C9554B"/>
    <w:rsid w:val="00C957CF"/>
    <w:rsid w:val="00C96B21"/>
    <w:rsid w:val="00C974F4"/>
    <w:rsid w:val="00C97A0E"/>
    <w:rsid w:val="00C97E8C"/>
    <w:rsid w:val="00C97FC0"/>
    <w:rsid w:val="00CA0054"/>
    <w:rsid w:val="00CA049B"/>
    <w:rsid w:val="00CA0DA8"/>
    <w:rsid w:val="00CA1086"/>
    <w:rsid w:val="00CA17EE"/>
    <w:rsid w:val="00CA35AB"/>
    <w:rsid w:val="00CA3C18"/>
    <w:rsid w:val="00CA3E3C"/>
    <w:rsid w:val="00CA4425"/>
    <w:rsid w:val="00CA4CC3"/>
    <w:rsid w:val="00CA58D1"/>
    <w:rsid w:val="00CA5C49"/>
    <w:rsid w:val="00CA601F"/>
    <w:rsid w:val="00CA6186"/>
    <w:rsid w:val="00CA62EE"/>
    <w:rsid w:val="00CA634F"/>
    <w:rsid w:val="00CA703D"/>
    <w:rsid w:val="00CA7534"/>
    <w:rsid w:val="00CA7797"/>
    <w:rsid w:val="00CB05E8"/>
    <w:rsid w:val="00CB0A6E"/>
    <w:rsid w:val="00CB0D98"/>
    <w:rsid w:val="00CB0EB7"/>
    <w:rsid w:val="00CB13B6"/>
    <w:rsid w:val="00CB1D44"/>
    <w:rsid w:val="00CB28BB"/>
    <w:rsid w:val="00CB2ACA"/>
    <w:rsid w:val="00CB3080"/>
    <w:rsid w:val="00CB3376"/>
    <w:rsid w:val="00CB3F59"/>
    <w:rsid w:val="00CB43C4"/>
    <w:rsid w:val="00CB4800"/>
    <w:rsid w:val="00CB4B27"/>
    <w:rsid w:val="00CB5271"/>
    <w:rsid w:val="00CB5828"/>
    <w:rsid w:val="00CB587E"/>
    <w:rsid w:val="00CB5A10"/>
    <w:rsid w:val="00CB6837"/>
    <w:rsid w:val="00CB6B49"/>
    <w:rsid w:val="00CB6DAC"/>
    <w:rsid w:val="00CB71DD"/>
    <w:rsid w:val="00CB73A9"/>
    <w:rsid w:val="00CB7455"/>
    <w:rsid w:val="00CB7601"/>
    <w:rsid w:val="00CB7676"/>
    <w:rsid w:val="00CB7DB6"/>
    <w:rsid w:val="00CB7FF2"/>
    <w:rsid w:val="00CC04AB"/>
    <w:rsid w:val="00CC0836"/>
    <w:rsid w:val="00CC0A84"/>
    <w:rsid w:val="00CC1472"/>
    <w:rsid w:val="00CC15F1"/>
    <w:rsid w:val="00CC24D2"/>
    <w:rsid w:val="00CC27CB"/>
    <w:rsid w:val="00CC3008"/>
    <w:rsid w:val="00CC33EA"/>
    <w:rsid w:val="00CC3E18"/>
    <w:rsid w:val="00CC42BC"/>
    <w:rsid w:val="00CC4304"/>
    <w:rsid w:val="00CC436B"/>
    <w:rsid w:val="00CC45E1"/>
    <w:rsid w:val="00CC4701"/>
    <w:rsid w:val="00CC4FB4"/>
    <w:rsid w:val="00CC5546"/>
    <w:rsid w:val="00CC5C27"/>
    <w:rsid w:val="00CC5E8D"/>
    <w:rsid w:val="00CC62A9"/>
    <w:rsid w:val="00CC6550"/>
    <w:rsid w:val="00CC659B"/>
    <w:rsid w:val="00CC6EBF"/>
    <w:rsid w:val="00CC6F37"/>
    <w:rsid w:val="00CC72FE"/>
    <w:rsid w:val="00CC789A"/>
    <w:rsid w:val="00CD0037"/>
    <w:rsid w:val="00CD0315"/>
    <w:rsid w:val="00CD04A6"/>
    <w:rsid w:val="00CD0758"/>
    <w:rsid w:val="00CD184F"/>
    <w:rsid w:val="00CD185E"/>
    <w:rsid w:val="00CD1FC8"/>
    <w:rsid w:val="00CD2180"/>
    <w:rsid w:val="00CD2479"/>
    <w:rsid w:val="00CD2A5A"/>
    <w:rsid w:val="00CD3500"/>
    <w:rsid w:val="00CD3707"/>
    <w:rsid w:val="00CD4644"/>
    <w:rsid w:val="00CD48B7"/>
    <w:rsid w:val="00CD501F"/>
    <w:rsid w:val="00CD6E45"/>
    <w:rsid w:val="00CD757D"/>
    <w:rsid w:val="00CD77C7"/>
    <w:rsid w:val="00CE011E"/>
    <w:rsid w:val="00CE07DC"/>
    <w:rsid w:val="00CE1904"/>
    <w:rsid w:val="00CE1BA9"/>
    <w:rsid w:val="00CE1F48"/>
    <w:rsid w:val="00CE20C8"/>
    <w:rsid w:val="00CE2A58"/>
    <w:rsid w:val="00CE2C58"/>
    <w:rsid w:val="00CE2CCD"/>
    <w:rsid w:val="00CE30DE"/>
    <w:rsid w:val="00CE33B5"/>
    <w:rsid w:val="00CE38FE"/>
    <w:rsid w:val="00CE46A0"/>
    <w:rsid w:val="00CE47F3"/>
    <w:rsid w:val="00CE4ED3"/>
    <w:rsid w:val="00CE555E"/>
    <w:rsid w:val="00CE58D7"/>
    <w:rsid w:val="00CE61A6"/>
    <w:rsid w:val="00CE6224"/>
    <w:rsid w:val="00CE6CCB"/>
    <w:rsid w:val="00CE6D4F"/>
    <w:rsid w:val="00CE6EF7"/>
    <w:rsid w:val="00CE74D8"/>
    <w:rsid w:val="00CE7DF8"/>
    <w:rsid w:val="00CF0DF7"/>
    <w:rsid w:val="00CF1783"/>
    <w:rsid w:val="00CF19C3"/>
    <w:rsid w:val="00CF1BAA"/>
    <w:rsid w:val="00CF20F1"/>
    <w:rsid w:val="00CF21A4"/>
    <w:rsid w:val="00CF2ADA"/>
    <w:rsid w:val="00CF30D6"/>
    <w:rsid w:val="00CF3A79"/>
    <w:rsid w:val="00CF3AB6"/>
    <w:rsid w:val="00CF3BA1"/>
    <w:rsid w:val="00CF3CA1"/>
    <w:rsid w:val="00CF4353"/>
    <w:rsid w:val="00CF4362"/>
    <w:rsid w:val="00CF4953"/>
    <w:rsid w:val="00CF5B65"/>
    <w:rsid w:val="00CF7002"/>
    <w:rsid w:val="00CF7610"/>
    <w:rsid w:val="00CF7972"/>
    <w:rsid w:val="00CF79A2"/>
    <w:rsid w:val="00CF7BE6"/>
    <w:rsid w:val="00CF7D76"/>
    <w:rsid w:val="00D00612"/>
    <w:rsid w:val="00D00929"/>
    <w:rsid w:val="00D00D4A"/>
    <w:rsid w:val="00D00E7E"/>
    <w:rsid w:val="00D011F6"/>
    <w:rsid w:val="00D01D26"/>
    <w:rsid w:val="00D021D8"/>
    <w:rsid w:val="00D02229"/>
    <w:rsid w:val="00D02B66"/>
    <w:rsid w:val="00D02C17"/>
    <w:rsid w:val="00D03729"/>
    <w:rsid w:val="00D03731"/>
    <w:rsid w:val="00D047CD"/>
    <w:rsid w:val="00D04B6E"/>
    <w:rsid w:val="00D054EA"/>
    <w:rsid w:val="00D05701"/>
    <w:rsid w:val="00D0571D"/>
    <w:rsid w:val="00D057DA"/>
    <w:rsid w:val="00D05E78"/>
    <w:rsid w:val="00D0614B"/>
    <w:rsid w:val="00D062E5"/>
    <w:rsid w:val="00D06499"/>
    <w:rsid w:val="00D07632"/>
    <w:rsid w:val="00D0783A"/>
    <w:rsid w:val="00D07AEA"/>
    <w:rsid w:val="00D07F07"/>
    <w:rsid w:val="00D10369"/>
    <w:rsid w:val="00D10549"/>
    <w:rsid w:val="00D10743"/>
    <w:rsid w:val="00D1186C"/>
    <w:rsid w:val="00D12355"/>
    <w:rsid w:val="00D1268D"/>
    <w:rsid w:val="00D126CB"/>
    <w:rsid w:val="00D12910"/>
    <w:rsid w:val="00D13295"/>
    <w:rsid w:val="00D13B34"/>
    <w:rsid w:val="00D15215"/>
    <w:rsid w:val="00D15232"/>
    <w:rsid w:val="00D1682D"/>
    <w:rsid w:val="00D16982"/>
    <w:rsid w:val="00D172B8"/>
    <w:rsid w:val="00D17DE0"/>
    <w:rsid w:val="00D2023E"/>
    <w:rsid w:val="00D2088B"/>
    <w:rsid w:val="00D209FF"/>
    <w:rsid w:val="00D20A78"/>
    <w:rsid w:val="00D20B8B"/>
    <w:rsid w:val="00D20BF8"/>
    <w:rsid w:val="00D20C13"/>
    <w:rsid w:val="00D20DC2"/>
    <w:rsid w:val="00D20DCE"/>
    <w:rsid w:val="00D210D5"/>
    <w:rsid w:val="00D210DA"/>
    <w:rsid w:val="00D2113B"/>
    <w:rsid w:val="00D21D8D"/>
    <w:rsid w:val="00D21EEB"/>
    <w:rsid w:val="00D221F7"/>
    <w:rsid w:val="00D222B0"/>
    <w:rsid w:val="00D232E3"/>
    <w:rsid w:val="00D233CF"/>
    <w:rsid w:val="00D2378C"/>
    <w:rsid w:val="00D24637"/>
    <w:rsid w:val="00D24D83"/>
    <w:rsid w:val="00D24E13"/>
    <w:rsid w:val="00D256E0"/>
    <w:rsid w:val="00D25C4A"/>
    <w:rsid w:val="00D26289"/>
    <w:rsid w:val="00D27206"/>
    <w:rsid w:val="00D277AB"/>
    <w:rsid w:val="00D2785B"/>
    <w:rsid w:val="00D312CF"/>
    <w:rsid w:val="00D312E5"/>
    <w:rsid w:val="00D312E8"/>
    <w:rsid w:val="00D31C15"/>
    <w:rsid w:val="00D3324C"/>
    <w:rsid w:val="00D33C2F"/>
    <w:rsid w:val="00D3427C"/>
    <w:rsid w:val="00D347E2"/>
    <w:rsid w:val="00D34806"/>
    <w:rsid w:val="00D34A4C"/>
    <w:rsid w:val="00D3542A"/>
    <w:rsid w:val="00D3543D"/>
    <w:rsid w:val="00D35464"/>
    <w:rsid w:val="00D35594"/>
    <w:rsid w:val="00D3569F"/>
    <w:rsid w:val="00D356F3"/>
    <w:rsid w:val="00D35A05"/>
    <w:rsid w:val="00D35C42"/>
    <w:rsid w:val="00D35D41"/>
    <w:rsid w:val="00D35DD4"/>
    <w:rsid w:val="00D365DF"/>
    <w:rsid w:val="00D370F0"/>
    <w:rsid w:val="00D37156"/>
    <w:rsid w:val="00D37158"/>
    <w:rsid w:val="00D37931"/>
    <w:rsid w:val="00D37A84"/>
    <w:rsid w:val="00D406B4"/>
    <w:rsid w:val="00D41DB9"/>
    <w:rsid w:val="00D4203E"/>
    <w:rsid w:val="00D42051"/>
    <w:rsid w:val="00D42B56"/>
    <w:rsid w:val="00D42DC0"/>
    <w:rsid w:val="00D43317"/>
    <w:rsid w:val="00D433F3"/>
    <w:rsid w:val="00D436E0"/>
    <w:rsid w:val="00D436FD"/>
    <w:rsid w:val="00D437B4"/>
    <w:rsid w:val="00D43F79"/>
    <w:rsid w:val="00D44D50"/>
    <w:rsid w:val="00D4500A"/>
    <w:rsid w:val="00D451C5"/>
    <w:rsid w:val="00D457F5"/>
    <w:rsid w:val="00D45F32"/>
    <w:rsid w:val="00D47B04"/>
    <w:rsid w:val="00D501D4"/>
    <w:rsid w:val="00D50791"/>
    <w:rsid w:val="00D50E3A"/>
    <w:rsid w:val="00D512DF"/>
    <w:rsid w:val="00D516D8"/>
    <w:rsid w:val="00D51CB7"/>
    <w:rsid w:val="00D51F8C"/>
    <w:rsid w:val="00D529C6"/>
    <w:rsid w:val="00D52D7D"/>
    <w:rsid w:val="00D53FEE"/>
    <w:rsid w:val="00D544B2"/>
    <w:rsid w:val="00D54685"/>
    <w:rsid w:val="00D5471C"/>
    <w:rsid w:val="00D54880"/>
    <w:rsid w:val="00D55673"/>
    <w:rsid w:val="00D569A7"/>
    <w:rsid w:val="00D571CE"/>
    <w:rsid w:val="00D57300"/>
    <w:rsid w:val="00D57A90"/>
    <w:rsid w:val="00D57C6A"/>
    <w:rsid w:val="00D6042F"/>
    <w:rsid w:val="00D6067B"/>
    <w:rsid w:val="00D60994"/>
    <w:rsid w:val="00D60C32"/>
    <w:rsid w:val="00D60DCE"/>
    <w:rsid w:val="00D61046"/>
    <w:rsid w:val="00D614D0"/>
    <w:rsid w:val="00D61BF9"/>
    <w:rsid w:val="00D62489"/>
    <w:rsid w:val="00D62A1E"/>
    <w:rsid w:val="00D6384A"/>
    <w:rsid w:val="00D63C07"/>
    <w:rsid w:val="00D6409F"/>
    <w:rsid w:val="00D6564C"/>
    <w:rsid w:val="00D657C6"/>
    <w:rsid w:val="00D66D65"/>
    <w:rsid w:val="00D671A2"/>
    <w:rsid w:val="00D67561"/>
    <w:rsid w:val="00D67AD3"/>
    <w:rsid w:val="00D7080C"/>
    <w:rsid w:val="00D70940"/>
    <w:rsid w:val="00D70C4C"/>
    <w:rsid w:val="00D71175"/>
    <w:rsid w:val="00D711F4"/>
    <w:rsid w:val="00D712C0"/>
    <w:rsid w:val="00D71C31"/>
    <w:rsid w:val="00D7235A"/>
    <w:rsid w:val="00D72D98"/>
    <w:rsid w:val="00D72F36"/>
    <w:rsid w:val="00D732F8"/>
    <w:rsid w:val="00D73DD4"/>
    <w:rsid w:val="00D73DE2"/>
    <w:rsid w:val="00D7468D"/>
    <w:rsid w:val="00D76081"/>
    <w:rsid w:val="00D76B0C"/>
    <w:rsid w:val="00D76B0D"/>
    <w:rsid w:val="00D76D95"/>
    <w:rsid w:val="00D77051"/>
    <w:rsid w:val="00D77469"/>
    <w:rsid w:val="00D77780"/>
    <w:rsid w:val="00D8025A"/>
    <w:rsid w:val="00D80537"/>
    <w:rsid w:val="00D80620"/>
    <w:rsid w:val="00D80A14"/>
    <w:rsid w:val="00D8102C"/>
    <w:rsid w:val="00D814F5"/>
    <w:rsid w:val="00D82110"/>
    <w:rsid w:val="00D825D1"/>
    <w:rsid w:val="00D82D1B"/>
    <w:rsid w:val="00D82E31"/>
    <w:rsid w:val="00D83907"/>
    <w:rsid w:val="00D83B45"/>
    <w:rsid w:val="00D843A5"/>
    <w:rsid w:val="00D846EF"/>
    <w:rsid w:val="00D84A11"/>
    <w:rsid w:val="00D84C5D"/>
    <w:rsid w:val="00D84E58"/>
    <w:rsid w:val="00D856BB"/>
    <w:rsid w:val="00D85710"/>
    <w:rsid w:val="00D85E06"/>
    <w:rsid w:val="00D86581"/>
    <w:rsid w:val="00D86B44"/>
    <w:rsid w:val="00D8756F"/>
    <w:rsid w:val="00D90454"/>
    <w:rsid w:val="00D90AFA"/>
    <w:rsid w:val="00D912EC"/>
    <w:rsid w:val="00D91F1A"/>
    <w:rsid w:val="00D929F8"/>
    <w:rsid w:val="00D9326D"/>
    <w:rsid w:val="00D93377"/>
    <w:rsid w:val="00D94750"/>
    <w:rsid w:val="00D94C86"/>
    <w:rsid w:val="00D94C90"/>
    <w:rsid w:val="00D94E03"/>
    <w:rsid w:val="00D9516A"/>
    <w:rsid w:val="00D95376"/>
    <w:rsid w:val="00D958FC"/>
    <w:rsid w:val="00D95982"/>
    <w:rsid w:val="00D95B74"/>
    <w:rsid w:val="00D96198"/>
    <w:rsid w:val="00D97831"/>
    <w:rsid w:val="00D978E9"/>
    <w:rsid w:val="00DA01B9"/>
    <w:rsid w:val="00DA0768"/>
    <w:rsid w:val="00DA110C"/>
    <w:rsid w:val="00DA16E3"/>
    <w:rsid w:val="00DA1D7C"/>
    <w:rsid w:val="00DA282F"/>
    <w:rsid w:val="00DA28C8"/>
    <w:rsid w:val="00DA2AC2"/>
    <w:rsid w:val="00DA2BC3"/>
    <w:rsid w:val="00DA2F44"/>
    <w:rsid w:val="00DA3DDD"/>
    <w:rsid w:val="00DA41D4"/>
    <w:rsid w:val="00DA43F4"/>
    <w:rsid w:val="00DA46DF"/>
    <w:rsid w:val="00DA4749"/>
    <w:rsid w:val="00DA487E"/>
    <w:rsid w:val="00DA4D51"/>
    <w:rsid w:val="00DA5282"/>
    <w:rsid w:val="00DA52F5"/>
    <w:rsid w:val="00DA5650"/>
    <w:rsid w:val="00DA5A28"/>
    <w:rsid w:val="00DA66D5"/>
    <w:rsid w:val="00DA68BD"/>
    <w:rsid w:val="00DA6D83"/>
    <w:rsid w:val="00DA7272"/>
    <w:rsid w:val="00DB00C1"/>
    <w:rsid w:val="00DB01DA"/>
    <w:rsid w:val="00DB0CDC"/>
    <w:rsid w:val="00DB1874"/>
    <w:rsid w:val="00DB1F4C"/>
    <w:rsid w:val="00DB27CF"/>
    <w:rsid w:val="00DB4361"/>
    <w:rsid w:val="00DB445E"/>
    <w:rsid w:val="00DB452C"/>
    <w:rsid w:val="00DB557E"/>
    <w:rsid w:val="00DB59FB"/>
    <w:rsid w:val="00DB5A12"/>
    <w:rsid w:val="00DB6070"/>
    <w:rsid w:val="00DB60B5"/>
    <w:rsid w:val="00DB6419"/>
    <w:rsid w:val="00DB6AC4"/>
    <w:rsid w:val="00DB6B00"/>
    <w:rsid w:val="00DB7492"/>
    <w:rsid w:val="00DB7620"/>
    <w:rsid w:val="00DC020F"/>
    <w:rsid w:val="00DC0364"/>
    <w:rsid w:val="00DC05D7"/>
    <w:rsid w:val="00DC10F1"/>
    <w:rsid w:val="00DC1998"/>
    <w:rsid w:val="00DC212D"/>
    <w:rsid w:val="00DC27E7"/>
    <w:rsid w:val="00DC2EA3"/>
    <w:rsid w:val="00DC30AC"/>
    <w:rsid w:val="00DC33C0"/>
    <w:rsid w:val="00DC3A5D"/>
    <w:rsid w:val="00DC3CE6"/>
    <w:rsid w:val="00DC3F72"/>
    <w:rsid w:val="00DC431A"/>
    <w:rsid w:val="00DC46E0"/>
    <w:rsid w:val="00DC4945"/>
    <w:rsid w:val="00DC5470"/>
    <w:rsid w:val="00DC5B26"/>
    <w:rsid w:val="00DC665B"/>
    <w:rsid w:val="00DC7143"/>
    <w:rsid w:val="00DC7E26"/>
    <w:rsid w:val="00DD0042"/>
    <w:rsid w:val="00DD01AC"/>
    <w:rsid w:val="00DD066D"/>
    <w:rsid w:val="00DD14E2"/>
    <w:rsid w:val="00DD1823"/>
    <w:rsid w:val="00DD18C3"/>
    <w:rsid w:val="00DD2614"/>
    <w:rsid w:val="00DD26B6"/>
    <w:rsid w:val="00DD2729"/>
    <w:rsid w:val="00DD2C28"/>
    <w:rsid w:val="00DD2E94"/>
    <w:rsid w:val="00DD383F"/>
    <w:rsid w:val="00DD3A02"/>
    <w:rsid w:val="00DD3E53"/>
    <w:rsid w:val="00DD3FEA"/>
    <w:rsid w:val="00DD432D"/>
    <w:rsid w:val="00DD4BD3"/>
    <w:rsid w:val="00DD5160"/>
    <w:rsid w:val="00DD51C5"/>
    <w:rsid w:val="00DD6C25"/>
    <w:rsid w:val="00DD6EEB"/>
    <w:rsid w:val="00DD7396"/>
    <w:rsid w:val="00DD755D"/>
    <w:rsid w:val="00DE0153"/>
    <w:rsid w:val="00DE0265"/>
    <w:rsid w:val="00DE046D"/>
    <w:rsid w:val="00DE05A7"/>
    <w:rsid w:val="00DE1B67"/>
    <w:rsid w:val="00DE2520"/>
    <w:rsid w:val="00DE2BF6"/>
    <w:rsid w:val="00DE2CD7"/>
    <w:rsid w:val="00DE2DD7"/>
    <w:rsid w:val="00DE2E32"/>
    <w:rsid w:val="00DE2FDD"/>
    <w:rsid w:val="00DE3123"/>
    <w:rsid w:val="00DE31D0"/>
    <w:rsid w:val="00DE3424"/>
    <w:rsid w:val="00DE35A1"/>
    <w:rsid w:val="00DE36C3"/>
    <w:rsid w:val="00DE39A2"/>
    <w:rsid w:val="00DE3B63"/>
    <w:rsid w:val="00DE4584"/>
    <w:rsid w:val="00DE4CCB"/>
    <w:rsid w:val="00DE4E81"/>
    <w:rsid w:val="00DE50AB"/>
    <w:rsid w:val="00DE52A4"/>
    <w:rsid w:val="00DE54D0"/>
    <w:rsid w:val="00DE5B78"/>
    <w:rsid w:val="00DE5BAD"/>
    <w:rsid w:val="00DE5D25"/>
    <w:rsid w:val="00DE61CC"/>
    <w:rsid w:val="00DE7B59"/>
    <w:rsid w:val="00DE7C2B"/>
    <w:rsid w:val="00DF0283"/>
    <w:rsid w:val="00DF050F"/>
    <w:rsid w:val="00DF05C3"/>
    <w:rsid w:val="00DF1291"/>
    <w:rsid w:val="00DF1D8E"/>
    <w:rsid w:val="00DF2651"/>
    <w:rsid w:val="00DF364A"/>
    <w:rsid w:val="00DF3DC3"/>
    <w:rsid w:val="00DF3F63"/>
    <w:rsid w:val="00DF4809"/>
    <w:rsid w:val="00DF583F"/>
    <w:rsid w:val="00DF5A91"/>
    <w:rsid w:val="00DF605F"/>
    <w:rsid w:val="00DF6096"/>
    <w:rsid w:val="00DF6D47"/>
    <w:rsid w:val="00DF7132"/>
    <w:rsid w:val="00DF7286"/>
    <w:rsid w:val="00DF79C8"/>
    <w:rsid w:val="00DF7EA7"/>
    <w:rsid w:val="00E009AC"/>
    <w:rsid w:val="00E00E74"/>
    <w:rsid w:val="00E017E0"/>
    <w:rsid w:val="00E01C05"/>
    <w:rsid w:val="00E01D1D"/>
    <w:rsid w:val="00E02301"/>
    <w:rsid w:val="00E02793"/>
    <w:rsid w:val="00E02BF6"/>
    <w:rsid w:val="00E02DF3"/>
    <w:rsid w:val="00E030D9"/>
    <w:rsid w:val="00E035E6"/>
    <w:rsid w:val="00E03948"/>
    <w:rsid w:val="00E03ABB"/>
    <w:rsid w:val="00E03BB5"/>
    <w:rsid w:val="00E03C2D"/>
    <w:rsid w:val="00E044CC"/>
    <w:rsid w:val="00E049FE"/>
    <w:rsid w:val="00E05299"/>
    <w:rsid w:val="00E052B9"/>
    <w:rsid w:val="00E054AB"/>
    <w:rsid w:val="00E05B3F"/>
    <w:rsid w:val="00E06057"/>
    <w:rsid w:val="00E0617A"/>
    <w:rsid w:val="00E068E1"/>
    <w:rsid w:val="00E06FE6"/>
    <w:rsid w:val="00E0726E"/>
    <w:rsid w:val="00E0731F"/>
    <w:rsid w:val="00E07796"/>
    <w:rsid w:val="00E07BC5"/>
    <w:rsid w:val="00E10323"/>
    <w:rsid w:val="00E10531"/>
    <w:rsid w:val="00E10ACE"/>
    <w:rsid w:val="00E10AFB"/>
    <w:rsid w:val="00E11EEF"/>
    <w:rsid w:val="00E12323"/>
    <w:rsid w:val="00E1292F"/>
    <w:rsid w:val="00E12D6A"/>
    <w:rsid w:val="00E13308"/>
    <w:rsid w:val="00E1343D"/>
    <w:rsid w:val="00E13657"/>
    <w:rsid w:val="00E1450E"/>
    <w:rsid w:val="00E14944"/>
    <w:rsid w:val="00E1502C"/>
    <w:rsid w:val="00E1509B"/>
    <w:rsid w:val="00E15468"/>
    <w:rsid w:val="00E154D5"/>
    <w:rsid w:val="00E16679"/>
    <w:rsid w:val="00E17542"/>
    <w:rsid w:val="00E17DF4"/>
    <w:rsid w:val="00E17EC8"/>
    <w:rsid w:val="00E17F87"/>
    <w:rsid w:val="00E2026E"/>
    <w:rsid w:val="00E20741"/>
    <w:rsid w:val="00E20795"/>
    <w:rsid w:val="00E20E41"/>
    <w:rsid w:val="00E21085"/>
    <w:rsid w:val="00E21C33"/>
    <w:rsid w:val="00E22163"/>
    <w:rsid w:val="00E22693"/>
    <w:rsid w:val="00E22696"/>
    <w:rsid w:val="00E236E8"/>
    <w:rsid w:val="00E23761"/>
    <w:rsid w:val="00E23BF7"/>
    <w:rsid w:val="00E23CC8"/>
    <w:rsid w:val="00E24036"/>
    <w:rsid w:val="00E24611"/>
    <w:rsid w:val="00E24EF4"/>
    <w:rsid w:val="00E252DC"/>
    <w:rsid w:val="00E258F6"/>
    <w:rsid w:val="00E26043"/>
    <w:rsid w:val="00E2622D"/>
    <w:rsid w:val="00E26590"/>
    <w:rsid w:val="00E26A77"/>
    <w:rsid w:val="00E26AD6"/>
    <w:rsid w:val="00E26CC1"/>
    <w:rsid w:val="00E26DE0"/>
    <w:rsid w:val="00E27EFD"/>
    <w:rsid w:val="00E300DA"/>
    <w:rsid w:val="00E3087D"/>
    <w:rsid w:val="00E3090E"/>
    <w:rsid w:val="00E30E4E"/>
    <w:rsid w:val="00E316B8"/>
    <w:rsid w:val="00E317C4"/>
    <w:rsid w:val="00E3184F"/>
    <w:rsid w:val="00E31A09"/>
    <w:rsid w:val="00E31AE6"/>
    <w:rsid w:val="00E3307C"/>
    <w:rsid w:val="00E33607"/>
    <w:rsid w:val="00E336AE"/>
    <w:rsid w:val="00E337A6"/>
    <w:rsid w:val="00E3467F"/>
    <w:rsid w:val="00E3581A"/>
    <w:rsid w:val="00E35AE2"/>
    <w:rsid w:val="00E35B25"/>
    <w:rsid w:val="00E35B50"/>
    <w:rsid w:val="00E35E7E"/>
    <w:rsid w:val="00E36258"/>
    <w:rsid w:val="00E36709"/>
    <w:rsid w:val="00E36996"/>
    <w:rsid w:val="00E36ACE"/>
    <w:rsid w:val="00E37277"/>
    <w:rsid w:val="00E375BB"/>
    <w:rsid w:val="00E37FFB"/>
    <w:rsid w:val="00E405E6"/>
    <w:rsid w:val="00E40917"/>
    <w:rsid w:val="00E40AA5"/>
    <w:rsid w:val="00E40D72"/>
    <w:rsid w:val="00E41440"/>
    <w:rsid w:val="00E41843"/>
    <w:rsid w:val="00E419BB"/>
    <w:rsid w:val="00E4203A"/>
    <w:rsid w:val="00E422A9"/>
    <w:rsid w:val="00E42701"/>
    <w:rsid w:val="00E42DE1"/>
    <w:rsid w:val="00E438BB"/>
    <w:rsid w:val="00E43DF0"/>
    <w:rsid w:val="00E4406D"/>
    <w:rsid w:val="00E441DD"/>
    <w:rsid w:val="00E454A6"/>
    <w:rsid w:val="00E45821"/>
    <w:rsid w:val="00E45AB6"/>
    <w:rsid w:val="00E45AFF"/>
    <w:rsid w:val="00E46CB6"/>
    <w:rsid w:val="00E46DB9"/>
    <w:rsid w:val="00E47513"/>
    <w:rsid w:val="00E50EDD"/>
    <w:rsid w:val="00E51CF1"/>
    <w:rsid w:val="00E51E53"/>
    <w:rsid w:val="00E52D4D"/>
    <w:rsid w:val="00E52E9F"/>
    <w:rsid w:val="00E53842"/>
    <w:rsid w:val="00E5410E"/>
    <w:rsid w:val="00E547C3"/>
    <w:rsid w:val="00E55051"/>
    <w:rsid w:val="00E55AD2"/>
    <w:rsid w:val="00E55CB1"/>
    <w:rsid w:val="00E57334"/>
    <w:rsid w:val="00E5744C"/>
    <w:rsid w:val="00E57F2A"/>
    <w:rsid w:val="00E60143"/>
    <w:rsid w:val="00E603F9"/>
    <w:rsid w:val="00E60DDA"/>
    <w:rsid w:val="00E6138B"/>
    <w:rsid w:val="00E61F47"/>
    <w:rsid w:val="00E61FB3"/>
    <w:rsid w:val="00E62076"/>
    <w:rsid w:val="00E62A5F"/>
    <w:rsid w:val="00E62D03"/>
    <w:rsid w:val="00E634CB"/>
    <w:rsid w:val="00E634F2"/>
    <w:rsid w:val="00E637DA"/>
    <w:rsid w:val="00E64644"/>
    <w:rsid w:val="00E64944"/>
    <w:rsid w:val="00E654AC"/>
    <w:rsid w:val="00E6629F"/>
    <w:rsid w:val="00E669FC"/>
    <w:rsid w:val="00E66FDC"/>
    <w:rsid w:val="00E675F9"/>
    <w:rsid w:val="00E67B6E"/>
    <w:rsid w:val="00E67FF2"/>
    <w:rsid w:val="00E7035D"/>
    <w:rsid w:val="00E70796"/>
    <w:rsid w:val="00E70C63"/>
    <w:rsid w:val="00E7145B"/>
    <w:rsid w:val="00E71CD0"/>
    <w:rsid w:val="00E72101"/>
    <w:rsid w:val="00E733EB"/>
    <w:rsid w:val="00E734CC"/>
    <w:rsid w:val="00E73648"/>
    <w:rsid w:val="00E73682"/>
    <w:rsid w:val="00E7385B"/>
    <w:rsid w:val="00E738A0"/>
    <w:rsid w:val="00E73D33"/>
    <w:rsid w:val="00E740B7"/>
    <w:rsid w:val="00E745C5"/>
    <w:rsid w:val="00E7477C"/>
    <w:rsid w:val="00E74C85"/>
    <w:rsid w:val="00E754C7"/>
    <w:rsid w:val="00E765C3"/>
    <w:rsid w:val="00E76811"/>
    <w:rsid w:val="00E76CB8"/>
    <w:rsid w:val="00E77624"/>
    <w:rsid w:val="00E808F0"/>
    <w:rsid w:val="00E80E29"/>
    <w:rsid w:val="00E8206B"/>
    <w:rsid w:val="00E820A5"/>
    <w:rsid w:val="00E82149"/>
    <w:rsid w:val="00E82224"/>
    <w:rsid w:val="00E83B23"/>
    <w:rsid w:val="00E83C51"/>
    <w:rsid w:val="00E83E30"/>
    <w:rsid w:val="00E83FF9"/>
    <w:rsid w:val="00E84292"/>
    <w:rsid w:val="00E845B6"/>
    <w:rsid w:val="00E84B5B"/>
    <w:rsid w:val="00E84C57"/>
    <w:rsid w:val="00E84D5D"/>
    <w:rsid w:val="00E84E98"/>
    <w:rsid w:val="00E8505F"/>
    <w:rsid w:val="00E85480"/>
    <w:rsid w:val="00E85A0C"/>
    <w:rsid w:val="00E85C90"/>
    <w:rsid w:val="00E8646A"/>
    <w:rsid w:val="00E86874"/>
    <w:rsid w:val="00E86B47"/>
    <w:rsid w:val="00E87163"/>
    <w:rsid w:val="00E8725C"/>
    <w:rsid w:val="00E873EE"/>
    <w:rsid w:val="00E87651"/>
    <w:rsid w:val="00E87C99"/>
    <w:rsid w:val="00E902D5"/>
    <w:rsid w:val="00E904E0"/>
    <w:rsid w:val="00E9090A"/>
    <w:rsid w:val="00E912D6"/>
    <w:rsid w:val="00E91CB3"/>
    <w:rsid w:val="00E91D24"/>
    <w:rsid w:val="00E91EB4"/>
    <w:rsid w:val="00E921B6"/>
    <w:rsid w:val="00E92E5E"/>
    <w:rsid w:val="00E93484"/>
    <w:rsid w:val="00E9358A"/>
    <w:rsid w:val="00E93666"/>
    <w:rsid w:val="00E9467D"/>
    <w:rsid w:val="00E94A4D"/>
    <w:rsid w:val="00E94B33"/>
    <w:rsid w:val="00E94E84"/>
    <w:rsid w:val="00E966C0"/>
    <w:rsid w:val="00E9734B"/>
    <w:rsid w:val="00E977DB"/>
    <w:rsid w:val="00E97F92"/>
    <w:rsid w:val="00EA0DFE"/>
    <w:rsid w:val="00EA0E1B"/>
    <w:rsid w:val="00EA0FEA"/>
    <w:rsid w:val="00EA1170"/>
    <w:rsid w:val="00EA35D3"/>
    <w:rsid w:val="00EA3AFE"/>
    <w:rsid w:val="00EA3DFE"/>
    <w:rsid w:val="00EA3E36"/>
    <w:rsid w:val="00EA471A"/>
    <w:rsid w:val="00EA49BC"/>
    <w:rsid w:val="00EA4B20"/>
    <w:rsid w:val="00EA6782"/>
    <w:rsid w:val="00EA72DE"/>
    <w:rsid w:val="00EA72E7"/>
    <w:rsid w:val="00EA75A7"/>
    <w:rsid w:val="00EA7C16"/>
    <w:rsid w:val="00EB0338"/>
    <w:rsid w:val="00EB06C2"/>
    <w:rsid w:val="00EB0B12"/>
    <w:rsid w:val="00EB1212"/>
    <w:rsid w:val="00EB1256"/>
    <w:rsid w:val="00EB17B4"/>
    <w:rsid w:val="00EB24AA"/>
    <w:rsid w:val="00EB28A0"/>
    <w:rsid w:val="00EB2ED5"/>
    <w:rsid w:val="00EB2F85"/>
    <w:rsid w:val="00EB3027"/>
    <w:rsid w:val="00EB3269"/>
    <w:rsid w:val="00EB4069"/>
    <w:rsid w:val="00EB41A1"/>
    <w:rsid w:val="00EB41E3"/>
    <w:rsid w:val="00EB4612"/>
    <w:rsid w:val="00EB4FB2"/>
    <w:rsid w:val="00EB5B07"/>
    <w:rsid w:val="00EB6319"/>
    <w:rsid w:val="00EB733F"/>
    <w:rsid w:val="00EB76A2"/>
    <w:rsid w:val="00EB784A"/>
    <w:rsid w:val="00EC01CD"/>
    <w:rsid w:val="00EC0DBD"/>
    <w:rsid w:val="00EC101E"/>
    <w:rsid w:val="00EC1307"/>
    <w:rsid w:val="00EC14F8"/>
    <w:rsid w:val="00EC1F68"/>
    <w:rsid w:val="00EC2364"/>
    <w:rsid w:val="00EC260E"/>
    <w:rsid w:val="00EC287B"/>
    <w:rsid w:val="00EC2B58"/>
    <w:rsid w:val="00EC2C00"/>
    <w:rsid w:val="00EC2D2F"/>
    <w:rsid w:val="00EC306A"/>
    <w:rsid w:val="00EC3820"/>
    <w:rsid w:val="00EC3B6C"/>
    <w:rsid w:val="00EC3BD8"/>
    <w:rsid w:val="00EC3DAC"/>
    <w:rsid w:val="00EC4336"/>
    <w:rsid w:val="00EC4451"/>
    <w:rsid w:val="00EC46B9"/>
    <w:rsid w:val="00EC4C5C"/>
    <w:rsid w:val="00EC5570"/>
    <w:rsid w:val="00EC586F"/>
    <w:rsid w:val="00EC6A06"/>
    <w:rsid w:val="00EC6BB3"/>
    <w:rsid w:val="00EC6CF9"/>
    <w:rsid w:val="00EC6F7D"/>
    <w:rsid w:val="00EC771F"/>
    <w:rsid w:val="00EC7931"/>
    <w:rsid w:val="00ED041C"/>
    <w:rsid w:val="00ED1206"/>
    <w:rsid w:val="00ED13A7"/>
    <w:rsid w:val="00ED13DF"/>
    <w:rsid w:val="00ED218E"/>
    <w:rsid w:val="00ED23F3"/>
    <w:rsid w:val="00ED2688"/>
    <w:rsid w:val="00ED2B70"/>
    <w:rsid w:val="00ED31BE"/>
    <w:rsid w:val="00ED324D"/>
    <w:rsid w:val="00ED35EB"/>
    <w:rsid w:val="00ED3F92"/>
    <w:rsid w:val="00ED45E0"/>
    <w:rsid w:val="00ED4797"/>
    <w:rsid w:val="00ED4AFD"/>
    <w:rsid w:val="00ED4BC5"/>
    <w:rsid w:val="00ED4F5F"/>
    <w:rsid w:val="00ED5C49"/>
    <w:rsid w:val="00ED5F81"/>
    <w:rsid w:val="00ED65F4"/>
    <w:rsid w:val="00ED6F58"/>
    <w:rsid w:val="00ED7A21"/>
    <w:rsid w:val="00ED7EC9"/>
    <w:rsid w:val="00EE15F0"/>
    <w:rsid w:val="00EE25FD"/>
    <w:rsid w:val="00EE29E6"/>
    <w:rsid w:val="00EE36C8"/>
    <w:rsid w:val="00EE3748"/>
    <w:rsid w:val="00EE3ECF"/>
    <w:rsid w:val="00EE43DF"/>
    <w:rsid w:val="00EE45A2"/>
    <w:rsid w:val="00EE484A"/>
    <w:rsid w:val="00EE4DA3"/>
    <w:rsid w:val="00EE51F9"/>
    <w:rsid w:val="00EE5532"/>
    <w:rsid w:val="00EE59F8"/>
    <w:rsid w:val="00EE5E15"/>
    <w:rsid w:val="00EE60EF"/>
    <w:rsid w:val="00EE69E0"/>
    <w:rsid w:val="00EE6B49"/>
    <w:rsid w:val="00EE7BBE"/>
    <w:rsid w:val="00EE7D5A"/>
    <w:rsid w:val="00EF00CA"/>
    <w:rsid w:val="00EF0885"/>
    <w:rsid w:val="00EF0950"/>
    <w:rsid w:val="00EF0A03"/>
    <w:rsid w:val="00EF0A0F"/>
    <w:rsid w:val="00EF1023"/>
    <w:rsid w:val="00EF111B"/>
    <w:rsid w:val="00EF143B"/>
    <w:rsid w:val="00EF186F"/>
    <w:rsid w:val="00EF1A04"/>
    <w:rsid w:val="00EF1CA4"/>
    <w:rsid w:val="00EF22F5"/>
    <w:rsid w:val="00EF2343"/>
    <w:rsid w:val="00EF27B7"/>
    <w:rsid w:val="00EF2979"/>
    <w:rsid w:val="00EF29C0"/>
    <w:rsid w:val="00EF2AE4"/>
    <w:rsid w:val="00EF2F71"/>
    <w:rsid w:val="00EF306B"/>
    <w:rsid w:val="00EF3717"/>
    <w:rsid w:val="00EF3930"/>
    <w:rsid w:val="00EF3BAF"/>
    <w:rsid w:val="00EF3C71"/>
    <w:rsid w:val="00EF45E6"/>
    <w:rsid w:val="00EF4618"/>
    <w:rsid w:val="00EF4D2D"/>
    <w:rsid w:val="00EF5045"/>
    <w:rsid w:val="00EF51DE"/>
    <w:rsid w:val="00EF563A"/>
    <w:rsid w:val="00EF58AF"/>
    <w:rsid w:val="00EF5AE1"/>
    <w:rsid w:val="00EF5D33"/>
    <w:rsid w:val="00EF5DBC"/>
    <w:rsid w:val="00EF6111"/>
    <w:rsid w:val="00EF6ABF"/>
    <w:rsid w:val="00EF6F04"/>
    <w:rsid w:val="00EF6F78"/>
    <w:rsid w:val="00EF7080"/>
    <w:rsid w:val="00EF71B7"/>
    <w:rsid w:val="00EF732D"/>
    <w:rsid w:val="00EF7825"/>
    <w:rsid w:val="00EF7A76"/>
    <w:rsid w:val="00EF7A9C"/>
    <w:rsid w:val="00F0033D"/>
    <w:rsid w:val="00F00DD0"/>
    <w:rsid w:val="00F00FA2"/>
    <w:rsid w:val="00F015B4"/>
    <w:rsid w:val="00F0203E"/>
    <w:rsid w:val="00F024FB"/>
    <w:rsid w:val="00F027F0"/>
    <w:rsid w:val="00F02856"/>
    <w:rsid w:val="00F0286B"/>
    <w:rsid w:val="00F029B6"/>
    <w:rsid w:val="00F035AC"/>
    <w:rsid w:val="00F03716"/>
    <w:rsid w:val="00F04013"/>
    <w:rsid w:val="00F04283"/>
    <w:rsid w:val="00F045FE"/>
    <w:rsid w:val="00F04797"/>
    <w:rsid w:val="00F04A7D"/>
    <w:rsid w:val="00F0527F"/>
    <w:rsid w:val="00F052B4"/>
    <w:rsid w:val="00F05322"/>
    <w:rsid w:val="00F05832"/>
    <w:rsid w:val="00F05DF4"/>
    <w:rsid w:val="00F06765"/>
    <w:rsid w:val="00F06D92"/>
    <w:rsid w:val="00F07C9F"/>
    <w:rsid w:val="00F10363"/>
    <w:rsid w:val="00F1106C"/>
    <w:rsid w:val="00F1159D"/>
    <w:rsid w:val="00F11625"/>
    <w:rsid w:val="00F11FEA"/>
    <w:rsid w:val="00F121A1"/>
    <w:rsid w:val="00F123EB"/>
    <w:rsid w:val="00F12D2A"/>
    <w:rsid w:val="00F12D89"/>
    <w:rsid w:val="00F13AFE"/>
    <w:rsid w:val="00F14400"/>
    <w:rsid w:val="00F14885"/>
    <w:rsid w:val="00F15316"/>
    <w:rsid w:val="00F156D4"/>
    <w:rsid w:val="00F15907"/>
    <w:rsid w:val="00F1596B"/>
    <w:rsid w:val="00F1683F"/>
    <w:rsid w:val="00F17221"/>
    <w:rsid w:val="00F17234"/>
    <w:rsid w:val="00F172E2"/>
    <w:rsid w:val="00F178E0"/>
    <w:rsid w:val="00F20A89"/>
    <w:rsid w:val="00F218DC"/>
    <w:rsid w:val="00F22388"/>
    <w:rsid w:val="00F2292B"/>
    <w:rsid w:val="00F22A24"/>
    <w:rsid w:val="00F23565"/>
    <w:rsid w:val="00F239B8"/>
    <w:rsid w:val="00F23C74"/>
    <w:rsid w:val="00F24455"/>
    <w:rsid w:val="00F246BE"/>
    <w:rsid w:val="00F248A5"/>
    <w:rsid w:val="00F24BCB"/>
    <w:rsid w:val="00F25810"/>
    <w:rsid w:val="00F25BD8"/>
    <w:rsid w:val="00F26486"/>
    <w:rsid w:val="00F2686C"/>
    <w:rsid w:val="00F26C20"/>
    <w:rsid w:val="00F27284"/>
    <w:rsid w:val="00F272F9"/>
    <w:rsid w:val="00F27333"/>
    <w:rsid w:val="00F30759"/>
    <w:rsid w:val="00F309E4"/>
    <w:rsid w:val="00F30CA5"/>
    <w:rsid w:val="00F3152D"/>
    <w:rsid w:val="00F31B41"/>
    <w:rsid w:val="00F32436"/>
    <w:rsid w:val="00F3250F"/>
    <w:rsid w:val="00F32F45"/>
    <w:rsid w:val="00F33916"/>
    <w:rsid w:val="00F34355"/>
    <w:rsid w:val="00F36F7C"/>
    <w:rsid w:val="00F3761E"/>
    <w:rsid w:val="00F37A84"/>
    <w:rsid w:val="00F37EBD"/>
    <w:rsid w:val="00F37ECB"/>
    <w:rsid w:val="00F409A5"/>
    <w:rsid w:val="00F409E1"/>
    <w:rsid w:val="00F4168E"/>
    <w:rsid w:val="00F41840"/>
    <w:rsid w:val="00F419EE"/>
    <w:rsid w:val="00F41FE3"/>
    <w:rsid w:val="00F420F1"/>
    <w:rsid w:val="00F43F97"/>
    <w:rsid w:val="00F449FF"/>
    <w:rsid w:val="00F45D0F"/>
    <w:rsid w:val="00F45DB4"/>
    <w:rsid w:val="00F46054"/>
    <w:rsid w:val="00F469C1"/>
    <w:rsid w:val="00F47B29"/>
    <w:rsid w:val="00F47CFE"/>
    <w:rsid w:val="00F47DB0"/>
    <w:rsid w:val="00F47DF6"/>
    <w:rsid w:val="00F47FC1"/>
    <w:rsid w:val="00F50859"/>
    <w:rsid w:val="00F5103D"/>
    <w:rsid w:val="00F516D9"/>
    <w:rsid w:val="00F51AB4"/>
    <w:rsid w:val="00F52576"/>
    <w:rsid w:val="00F52BF7"/>
    <w:rsid w:val="00F52F74"/>
    <w:rsid w:val="00F536BE"/>
    <w:rsid w:val="00F53BFF"/>
    <w:rsid w:val="00F53D99"/>
    <w:rsid w:val="00F5451B"/>
    <w:rsid w:val="00F54899"/>
    <w:rsid w:val="00F54D27"/>
    <w:rsid w:val="00F5539F"/>
    <w:rsid w:val="00F5554E"/>
    <w:rsid w:val="00F55951"/>
    <w:rsid w:val="00F55954"/>
    <w:rsid w:val="00F56084"/>
    <w:rsid w:val="00F564D8"/>
    <w:rsid w:val="00F57748"/>
    <w:rsid w:val="00F60703"/>
    <w:rsid w:val="00F60BB2"/>
    <w:rsid w:val="00F61371"/>
    <w:rsid w:val="00F616D0"/>
    <w:rsid w:val="00F61C80"/>
    <w:rsid w:val="00F62316"/>
    <w:rsid w:val="00F630F0"/>
    <w:rsid w:val="00F631F1"/>
    <w:rsid w:val="00F633C7"/>
    <w:rsid w:val="00F6397A"/>
    <w:rsid w:val="00F6471F"/>
    <w:rsid w:val="00F65192"/>
    <w:rsid w:val="00F658ED"/>
    <w:rsid w:val="00F65CDD"/>
    <w:rsid w:val="00F65F0B"/>
    <w:rsid w:val="00F67B1B"/>
    <w:rsid w:val="00F67B85"/>
    <w:rsid w:val="00F67DB5"/>
    <w:rsid w:val="00F7092E"/>
    <w:rsid w:val="00F70D41"/>
    <w:rsid w:val="00F70DE9"/>
    <w:rsid w:val="00F70E10"/>
    <w:rsid w:val="00F71390"/>
    <w:rsid w:val="00F71449"/>
    <w:rsid w:val="00F7148D"/>
    <w:rsid w:val="00F717D5"/>
    <w:rsid w:val="00F719E1"/>
    <w:rsid w:val="00F71EF2"/>
    <w:rsid w:val="00F722A5"/>
    <w:rsid w:val="00F722FE"/>
    <w:rsid w:val="00F72885"/>
    <w:rsid w:val="00F7306C"/>
    <w:rsid w:val="00F732AB"/>
    <w:rsid w:val="00F73395"/>
    <w:rsid w:val="00F7387E"/>
    <w:rsid w:val="00F746E4"/>
    <w:rsid w:val="00F74878"/>
    <w:rsid w:val="00F75026"/>
    <w:rsid w:val="00F7515D"/>
    <w:rsid w:val="00F7574F"/>
    <w:rsid w:val="00F75A52"/>
    <w:rsid w:val="00F76028"/>
    <w:rsid w:val="00F763C4"/>
    <w:rsid w:val="00F76CFB"/>
    <w:rsid w:val="00F76D8C"/>
    <w:rsid w:val="00F77003"/>
    <w:rsid w:val="00F778E3"/>
    <w:rsid w:val="00F77C02"/>
    <w:rsid w:val="00F80655"/>
    <w:rsid w:val="00F80832"/>
    <w:rsid w:val="00F809B4"/>
    <w:rsid w:val="00F8170C"/>
    <w:rsid w:val="00F8181B"/>
    <w:rsid w:val="00F81C91"/>
    <w:rsid w:val="00F81CB1"/>
    <w:rsid w:val="00F82103"/>
    <w:rsid w:val="00F82166"/>
    <w:rsid w:val="00F823BE"/>
    <w:rsid w:val="00F82F4F"/>
    <w:rsid w:val="00F8353F"/>
    <w:rsid w:val="00F836D6"/>
    <w:rsid w:val="00F84362"/>
    <w:rsid w:val="00F84570"/>
    <w:rsid w:val="00F848E9"/>
    <w:rsid w:val="00F84DD4"/>
    <w:rsid w:val="00F850A2"/>
    <w:rsid w:val="00F858EB"/>
    <w:rsid w:val="00F85B0F"/>
    <w:rsid w:val="00F85C3D"/>
    <w:rsid w:val="00F86674"/>
    <w:rsid w:val="00F87FBB"/>
    <w:rsid w:val="00F900AF"/>
    <w:rsid w:val="00F90417"/>
    <w:rsid w:val="00F907CD"/>
    <w:rsid w:val="00F91DC4"/>
    <w:rsid w:val="00F92108"/>
    <w:rsid w:val="00F9304D"/>
    <w:rsid w:val="00F93173"/>
    <w:rsid w:val="00F93470"/>
    <w:rsid w:val="00F93B48"/>
    <w:rsid w:val="00F94259"/>
    <w:rsid w:val="00F943B5"/>
    <w:rsid w:val="00F94519"/>
    <w:rsid w:val="00F94888"/>
    <w:rsid w:val="00F94E49"/>
    <w:rsid w:val="00F95842"/>
    <w:rsid w:val="00F95B8B"/>
    <w:rsid w:val="00F96095"/>
    <w:rsid w:val="00F960C9"/>
    <w:rsid w:val="00F96599"/>
    <w:rsid w:val="00F96BC1"/>
    <w:rsid w:val="00F9732D"/>
    <w:rsid w:val="00F979EE"/>
    <w:rsid w:val="00FA04AF"/>
    <w:rsid w:val="00FA09B9"/>
    <w:rsid w:val="00FA0A01"/>
    <w:rsid w:val="00FA0C20"/>
    <w:rsid w:val="00FA0D65"/>
    <w:rsid w:val="00FA0D67"/>
    <w:rsid w:val="00FA13EF"/>
    <w:rsid w:val="00FA1797"/>
    <w:rsid w:val="00FA3240"/>
    <w:rsid w:val="00FA326C"/>
    <w:rsid w:val="00FA3653"/>
    <w:rsid w:val="00FA3B49"/>
    <w:rsid w:val="00FA3C0C"/>
    <w:rsid w:val="00FA3FBD"/>
    <w:rsid w:val="00FA44E1"/>
    <w:rsid w:val="00FA46BE"/>
    <w:rsid w:val="00FA4A1D"/>
    <w:rsid w:val="00FA4A64"/>
    <w:rsid w:val="00FA50D6"/>
    <w:rsid w:val="00FA57EA"/>
    <w:rsid w:val="00FA5865"/>
    <w:rsid w:val="00FA58D8"/>
    <w:rsid w:val="00FA6563"/>
    <w:rsid w:val="00FA680F"/>
    <w:rsid w:val="00FA6A85"/>
    <w:rsid w:val="00FA72FA"/>
    <w:rsid w:val="00FA73F4"/>
    <w:rsid w:val="00FA7BA9"/>
    <w:rsid w:val="00FB042E"/>
    <w:rsid w:val="00FB0AB8"/>
    <w:rsid w:val="00FB1644"/>
    <w:rsid w:val="00FB1A5B"/>
    <w:rsid w:val="00FB1D35"/>
    <w:rsid w:val="00FB1D67"/>
    <w:rsid w:val="00FB25F5"/>
    <w:rsid w:val="00FB2B42"/>
    <w:rsid w:val="00FB3777"/>
    <w:rsid w:val="00FB3C99"/>
    <w:rsid w:val="00FB49E9"/>
    <w:rsid w:val="00FB4AD2"/>
    <w:rsid w:val="00FB4B73"/>
    <w:rsid w:val="00FB4BF9"/>
    <w:rsid w:val="00FB4DC7"/>
    <w:rsid w:val="00FB56ED"/>
    <w:rsid w:val="00FB57B1"/>
    <w:rsid w:val="00FB5EB3"/>
    <w:rsid w:val="00FB5EF2"/>
    <w:rsid w:val="00FB65B0"/>
    <w:rsid w:val="00FB670A"/>
    <w:rsid w:val="00FB6821"/>
    <w:rsid w:val="00FB7156"/>
    <w:rsid w:val="00FB71B4"/>
    <w:rsid w:val="00FB796A"/>
    <w:rsid w:val="00FB7BA6"/>
    <w:rsid w:val="00FC0859"/>
    <w:rsid w:val="00FC08DE"/>
    <w:rsid w:val="00FC0A20"/>
    <w:rsid w:val="00FC0A5F"/>
    <w:rsid w:val="00FC0D35"/>
    <w:rsid w:val="00FC1591"/>
    <w:rsid w:val="00FC1AE7"/>
    <w:rsid w:val="00FC2402"/>
    <w:rsid w:val="00FC2662"/>
    <w:rsid w:val="00FC29DD"/>
    <w:rsid w:val="00FC2F90"/>
    <w:rsid w:val="00FC32CD"/>
    <w:rsid w:val="00FC3AAA"/>
    <w:rsid w:val="00FC4352"/>
    <w:rsid w:val="00FC440A"/>
    <w:rsid w:val="00FC4A17"/>
    <w:rsid w:val="00FC5C03"/>
    <w:rsid w:val="00FC67A3"/>
    <w:rsid w:val="00FC6FF2"/>
    <w:rsid w:val="00FC7256"/>
    <w:rsid w:val="00FC7397"/>
    <w:rsid w:val="00FC761A"/>
    <w:rsid w:val="00FC7C02"/>
    <w:rsid w:val="00FD0631"/>
    <w:rsid w:val="00FD0B9A"/>
    <w:rsid w:val="00FD0E74"/>
    <w:rsid w:val="00FD1707"/>
    <w:rsid w:val="00FD182E"/>
    <w:rsid w:val="00FD190C"/>
    <w:rsid w:val="00FD1B4D"/>
    <w:rsid w:val="00FD1EA8"/>
    <w:rsid w:val="00FD1F77"/>
    <w:rsid w:val="00FD25D5"/>
    <w:rsid w:val="00FD2649"/>
    <w:rsid w:val="00FD29F0"/>
    <w:rsid w:val="00FD2A86"/>
    <w:rsid w:val="00FD2AF9"/>
    <w:rsid w:val="00FD38CC"/>
    <w:rsid w:val="00FD3935"/>
    <w:rsid w:val="00FD3C12"/>
    <w:rsid w:val="00FD3FDA"/>
    <w:rsid w:val="00FD4503"/>
    <w:rsid w:val="00FD480B"/>
    <w:rsid w:val="00FD4D19"/>
    <w:rsid w:val="00FD62E0"/>
    <w:rsid w:val="00FD75CC"/>
    <w:rsid w:val="00FD762C"/>
    <w:rsid w:val="00FD7F38"/>
    <w:rsid w:val="00FE01D9"/>
    <w:rsid w:val="00FE093B"/>
    <w:rsid w:val="00FE0E7A"/>
    <w:rsid w:val="00FE131A"/>
    <w:rsid w:val="00FE167E"/>
    <w:rsid w:val="00FE16A4"/>
    <w:rsid w:val="00FE18BD"/>
    <w:rsid w:val="00FE1CAC"/>
    <w:rsid w:val="00FE22CC"/>
    <w:rsid w:val="00FE235B"/>
    <w:rsid w:val="00FE2C81"/>
    <w:rsid w:val="00FE2E39"/>
    <w:rsid w:val="00FE3BBD"/>
    <w:rsid w:val="00FE3D6F"/>
    <w:rsid w:val="00FE485F"/>
    <w:rsid w:val="00FE4DF1"/>
    <w:rsid w:val="00FE50B9"/>
    <w:rsid w:val="00FE50DB"/>
    <w:rsid w:val="00FE538D"/>
    <w:rsid w:val="00FE57D6"/>
    <w:rsid w:val="00FE5826"/>
    <w:rsid w:val="00FE5FF9"/>
    <w:rsid w:val="00FE6056"/>
    <w:rsid w:val="00FE77A0"/>
    <w:rsid w:val="00FE7A70"/>
    <w:rsid w:val="00FE7C2D"/>
    <w:rsid w:val="00FE7F27"/>
    <w:rsid w:val="00FF024D"/>
    <w:rsid w:val="00FF045B"/>
    <w:rsid w:val="00FF1413"/>
    <w:rsid w:val="00FF1A74"/>
    <w:rsid w:val="00FF31EF"/>
    <w:rsid w:val="00FF3E97"/>
    <w:rsid w:val="00FF4229"/>
    <w:rsid w:val="00FF44E0"/>
    <w:rsid w:val="00FF4EE7"/>
    <w:rsid w:val="00FF4FD8"/>
    <w:rsid w:val="00FF5274"/>
    <w:rsid w:val="00FF5277"/>
    <w:rsid w:val="00FF5E04"/>
    <w:rsid w:val="00FF5ECE"/>
    <w:rsid w:val="00FF6C50"/>
    <w:rsid w:val="00FF6F9E"/>
    <w:rsid w:val="00FF70CF"/>
    <w:rsid w:val="00FF7262"/>
    <w:rsid w:val="00FF7669"/>
    <w:rsid w:val="00FF769C"/>
    <w:rsid w:val="00FF7A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9fc"/>
    </o:shapedefaults>
    <o:shapelayout v:ext="edit">
      <o:idmap v:ext="edit" data="2"/>
    </o:shapelayout>
  </w:shapeDefaults>
  <w:decimalSymbol w:val="."/>
  <w:listSeparator w:val=","/>
  <w14:docId w14:val="3325324E"/>
  <w15:docId w15:val="{26E20D1B-7AC4-4FD5-8B65-356E3CB6A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2">
    <w:name w:val="Normal"/>
    <w:qFormat/>
    <w:pPr>
      <w:widowControl w:val="0"/>
      <w:jc w:val="both"/>
    </w:pPr>
    <w:rPr>
      <w:kern w:val="2"/>
      <w:sz w:val="21"/>
    </w:rPr>
  </w:style>
  <w:style w:type="paragraph" w:styleId="11">
    <w:name w:val="heading 1"/>
    <w:basedOn w:val="a2"/>
    <w:next w:val="a2"/>
    <w:qFormat/>
    <w:pPr>
      <w:keepNext/>
      <w:keepLines/>
      <w:numPr>
        <w:numId w:val="1"/>
      </w:numPr>
      <w:outlineLvl w:val="0"/>
    </w:pPr>
    <w:rPr>
      <w:b/>
      <w:kern w:val="44"/>
      <w:sz w:val="32"/>
    </w:rPr>
  </w:style>
  <w:style w:type="paragraph" w:styleId="20">
    <w:name w:val="heading 2"/>
    <w:basedOn w:val="a2"/>
    <w:next w:val="a3"/>
    <w:qFormat/>
    <w:pPr>
      <w:keepNext/>
      <w:keepLines/>
      <w:numPr>
        <w:ilvl w:val="1"/>
        <w:numId w:val="1"/>
      </w:numPr>
      <w:adjustRightInd w:val="0"/>
      <w:spacing w:before="120"/>
      <w:outlineLvl w:val="1"/>
    </w:pPr>
    <w:rPr>
      <w:rFonts w:ascii="Courier New" w:eastAsia="Helv" w:hAnsi="Courier New"/>
      <w:b/>
      <w:sz w:val="30"/>
    </w:rPr>
  </w:style>
  <w:style w:type="paragraph" w:styleId="30">
    <w:name w:val="heading 3"/>
    <w:basedOn w:val="a2"/>
    <w:next w:val="a3"/>
    <w:qFormat/>
    <w:pPr>
      <w:keepNext/>
      <w:keepLines/>
      <w:numPr>
        <w:ilvl w:val="2"/>
        <w:numId w:val="1"/>
      </w:numPr>
      <w:adjustRightInd w:val="0"/>
      <w:snapToGrid w:val="0"/>
      <w:spacing w:before="240" w:line="415" w:lineRule="auto"/>
      <w:outlineLvl w:val="2"/>
    </w:pPr>
    <w:rPr>
      <w:rFonts w:eastAsia="New York"/>
      <w:b/>
      <w:sz w:val="28"/>
    </w:rPr>
  </w:style>
  <w:style w:type="paragraph" w:styleId="4">
    <w:name w:val="heading 4"/>
    <w:basedOn w:val="a2"/>
    <w:next w:val="a3"/>
    <w:qFormat/>
    <w:pPr>
      <w:keepNext/>
      <w:numPr>
        <w:ilvl w:val="3"/>
        <w:numId w:val="1"/>
      </w:numPr>
      <w:outlineLvl w:val="3"/>
    </w:pPr>
    <w:rPr>
      <w:b/>
    </w:rPr>
  </w:style>
  <w:style w:type="paragraph" w:styleId="5">
    <w:name w:val="heading 5"/>
    <w:basedOn w:val="a2"/>
    <w:next w:val="a3"/>
    <w:qFormat/>
    <w:pPr>
      <w:keepNext/>
      <w:keepLines/>
      <w:numPr>
        <w:ilvl w:val="4"/>
        <w:numId w:val="1"/>
      </w:numPr>
      <w:spacing w:before="280" w:after="290" w:line="376" w:lineRule="auto"/>
      <w:outlineLvl w:val="4"/>
    </w:pPr>
    <w:rPr>
      <w:b/>
      <w:sz w:val="28"/>
    </w:rPr>
  </w:style>
  <w:style w:type="paragraph" w:styleId="6">
    <w:name w:val="heading 6"/>
    <w:basedOn w:val="a2"/>
    <w:next w:val="a3"/>
    <w:qFormat/>
    <w:pPr>
      <w:keepNext/>
      <w:keepLines/>
      <w:numPr>
        <w:ilvl w:val="5"/>
        <w:numId w:val="1"/>
      </w:numPr>
      <w:spacing w:before="240" w:after="64" w:line="320" w:lineRule="auto"/>
      <w:outlineLvl w:val="5"/>
    </w:pPr>
    <w:rPr>
      <w:rFonts w:ascii="Courier New" w:eastAsia="Helv" w:hAnsi="Courier New"/>
      <w:b/>
      <w:sz w:val="24"/>
    </w:rPr>
  </w:style>
  <w:style w:type="paragraph" w:styleId="7">
    <w:name w:val="heading 7"/>
    <w:basedOn w:val="a2"/>
    <w:next w:val="a3"/>
    <w:qFormat/>
    <w:pPr>
      <w:keepNext/>
      <w:keepLines/>
      <w:numPr>
        <w:ilvl w:val="6"/>
        <w:numId w:val="1"/>
      </w:numPr>
      <w:spacing w:before="240" w:after="64" w:line="320" w:lineRule="auto"/>
      <w:outlineLvl w:val="6"/>
    </w:pPr>
    <w:rPr>
      <w:b/>
      <w:sz w:val="24"/>
    </w:rPr>
  </w:style>
  <w:style w:type="paragraph" w:styleId="8">
    <w:name w:val="heading 8"/>
    <w:basedOn w:val="a2"/>
    <w:next w:val="a3"/>
    <w:qFormat/>
    <w:pPr>
      <w:keepNext/>
      <w:keepLines/>
      <w:numPr>
        <w:ilvl w:val="7"/>
        <w:numId w:val="1"/>
      </w:numPr>
      <w:spacing w:before="240" w:after="64" w:line="320" w:lineRule="auto"/>
      <w:outlineLvl w:val="7"/>
    </w:pPr>
    <w:rPr>
      <w:rFonts w:ascii="Courier New" w:eastAsia="Helv" w:hAnsi="Courier New"/>
      <w:sz w:val="24"/>
    </w:rPr>
  </w:style>
  <w:style w:type="paragraph" w:styleId="9">
    <w:name w:val="heading 9"/>
    <w:basedOn w:val="a2"/>
    <w:next w:val="a3"/>
    <w:qFormat/>
    <w:pPr>
      <w:keepNext/>
      <w:keepLines/>
      <w:numPr>
        <w:ilvl w:val="8"/>
        <w:numId w:val="1"/>
      </w:numPr>
      <w:spacing w:before="240" w:after="64" w:line="320" w:lineRule="auto"/>
      <w:outlineLvl w:val="8"/>
    </w:pPr>
    <w:rPr>
      <w:rFonts w:ascii="Courier New" w:eastAsia="Helv" w:hAnsi="Courier New"/>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Normal Indent"/>
    <w:aliases w:val="正文（首行缩进两字）"/>
    <w:basedOn w:val="a2"/>
    <w:pPr>
      <w:ind w:firstLine="420"/>
    </w:pPr>
  </w:style>
  <w:style w:type="paragraph" w:styleId="a7">
    <w:name w:val="header"/>
    <w:basedOn w:val="a2"/>
    <w:pPr>
      <w:tabs>
        <w:tab w:val="center" w:pos="4320"/>
        <w:tab w:val="right" w:pos="8640"/>
      </w:tabs>
      <w:overflowPunct w:val="0"/>
      <w:autoSpaceDE w:val="0"/>
      <w:autoSpaceDN w:val="0"/>
      <w:adjustRightInd w:val="0"/>
      <w:spacing w:line="240" w:lineRule="atLeast"/>
      <w:jc w:val="left"/>
      <w:textAlignment w:val="baseline"/>
    </w:pPr>
    <w:rPr>
      <w:noProof/>
      <w:kern w:val="0"/>
      <w:sz w:val="20"/>
    </w:rPr>
  </w:style>
  <w:style w:type="paragraph" w:styleId="a8">
    <w:name w:val="footer"/>
    <w:basedOn w:val="a2"/>
    <w:pPr>
      <w:tabs>
        <w:tab w:val="center" w:pos="4153"/>
        <w:tab w:val="right" w:pos="8306"/>
      </w:tabs>
      <w:snapToGrid w:val="0"/>
      <w:jc w:val="left"/>
    </w:pPr>
    <w:rPr>
      <w:sz w:val="18"/>
    </w:rPr>
  </w:style>
  <w:style w:type="paragraph" w:customStyle="1" w:styleId="13">
    <w:name w:val="目录 1"/>
    <w:basedOn w:val="a2"/>
    <w:next w:val="a2"/>
    <w:autoRedefine/>
    <w:semiHidden/>
    <w:pPr>
      <w:spacing w:before="120" w:after="120"/>
      <w:jc w:val="left"/>
    </w:pPr>
    <w:rPr>
      <w:b/>
      <w:caps/>
      <w:sz w:val="20"/>
    </w:rPr>
  </w:style>
  <w:style w:type="paragraph" w:customStyle="1" w:styleId="21">
    <w:name w:val="目录 2"/>
    <w:basedOn w:val="a2"/>
    <w:next w:val="a2"/>
    <w:autoRedefine/>
    <w:semiHidden/>
    <w:pPr>
      <w:ind w:left="210"/>
      <w:jc w:val="left"/>
    </w:pPr>
    <w:rPr>
      <w:smallCaps/>
      <w:sz w:val="20"/>
    </w:rPr>
  </w:style>
  <w:style w:type="paragraph" w:customStyle="1" w:styleId="31">
    <w:name w:val="目录 3"/>
    <w:basedOn w:val="a2"/>
    <w:next w:val="a2"/>
    <w:autoRedefine/>
    <w:semiHidden/>
    <w:pPr>
      <w:ind w:left="420"/>
      <w:jc w:val="left"/>
    </w:pPr>
    <w:rPr>
      <w:i/>
      <w:sz w:val="20"/>
    </w:rPr>
  </w:style>
  <w:style w:type="paragraph" w:customStyle="1" w:styleId="40">
    <w:name w:val="目录 4"/>
    <w:basedOn w:val="a2"/>
    <w:next w:val="a2"/>
    <w:autoRedefine/>
    <w:semiHidden/>
    <w:pPr>
      <w:ind w:left="630"/>
      <w:jc w:val="left"/>
    </w:pPr>
    <w:rPr>
      <w:sz w:val="18"/>
    </w:rPr>
  </w:style>
  <w:style w:type="character" w:styleId="a9">
    <w:name w:val="page number"/>
    <w:basedOn w:val="a4"/>
  </w:style>
  <w:style w:type="paragraph" w:styleId="aa">
    <w:name w:val="Body Text"/>
    <w:aliases w:val="正文文字"/>
    <w:basedOn w:val="a2"/>
    <w:pPr>
      <w:jc w:val="center"/>
    </w:pPr>
  </w:style>
  <w:style w:type="paragraph" w:customStyle="1" w:styleId="50">
    <w:name w:val="目录 5"/>
    <w:basedOn w:val="a2"/>
    <w:next w:val="a2"/>
    <w:autoRedefine/>
    <w:semiHidden/>
    <w:pPr>
      <w:ind w:left="840"/>
      <w:jc w:val="left"/>
    </w:pPr>
    <w:rPr>
      <w:sz w:val="18"/>
    </w:rPr>
  </w:style>
  <w:style w:type="paragraph" w:customStyle="1" w:styleId="60">
    <w:name w:val="目录 6"/>
    <w:basedOn w:val="a2"/>
    <w:next w:val="a2"/>
    <w:autoRedefine/>
    <w:semiHidden/>
    <w:pPr>
      <w:ind w:left="1050"/>
      <w:jc w:val="left"/>
    </w:pPr>
    <w:rPr>
      <w:sz w:val="18"/>
    </w:rPr>
  </w:style>
  <w:style w:type="paragraph" w:customStyle="1" w:styleId="70">
    <w:name w:val="目录 7"/>
    <w:basedOn w:val="a2"/>
    <w:next w:val="a2"/>
    <w:autoRedefine/>
    <w:semiHidden/>
    <w:pPr>
      <w:ind w:left="1260"/>
      <w:jc w:val="left"/>
    </w:pPr>
    <w:rPr>
      <w:sz w:val="18"/>
    </w:rPr>
  </w:style>
  <w:style w:type="paragraph" w:customStyle="1" w:styleId="80">
    <w:name w:val="目录 8"/>
    <w:basedOn w:val="a2"/>
    <w:next w:val="a2"/>
    <w:autoRedefine/>
    <w:semiHidden/>
    <w:pPr>
      <w:ind w:left="1470"/>
      <w:jc w:val="left"/>
    </w:pPr>
    <w:rPr>
      <w:sz w:val="18"/>
    </w:rPr>
  </w:style>
  <w:style w:type="paragraph" w:customStyle="1" w:styleId="90">
    <w:name w:val="目录 9"/>
    <w:basedOn w:val="a2"/>
    <w:next w:val="a2"/>
    <w:autoRedefine/>
    <w:semiHidden/>
    <w:pPr>
      <w:ind w:left="1680"/>
      <w:jc w:val="left"/>
    </w:pPr>
    <w:rPr>
      <w:sz w:val="18"/>
    </w:rPr>
  </w:style>
  <w:style w:type="character" w:styleId="ab">
    <w:name w:val="Strong"/>
    <w:qFormat/>
    <w:rPr>
      <w:b/>
    </w:rPr>
  </w:style>
  <w:style w:type="paragraph" w:styleId="ac">
    <w:name w:val="Document Map"/>
    <w:basedOn w:val="a2"/>
    <w:semiHidden/>
    <w:pPr>
      <w:shd w:val="clear" w:color="auto" w:fill="000080"/>
    </w:pPr>
  </w:style>
  <w:style w:type="character" w:styleId="ad">
    <w:name w:val="Emphasis"/>
    <w:qFormat/>
    <w:rPr>
      <w:i/>
    </w:rPr>
  </w:style>
  <w:style w:type="paragraph" w:styleId="ae">
    <w:name w:val="Date"/>
    <w:basedOn w:val="a2"/>
    <w:next w:val="a2"/>
  </w:style>
  <w:style w:type="paragraph" w:styleId="22">
    <w:name w:val="Body Text 2"/>
    <w:aliases w:val="正文文字 2"/>
    <w:basedOn w:val="a2"/>
    <w:rPr>
      <w:b/>
    </w:rPr>
  </w:style>
  <w:style w:type="paragraph" w:styleId="af">
    <w:name w:val="Body Text Indent"/>
    <w:aliases w:val="正文文字缩进"/>
    <w:basedOn w:val="a2"/>
    <w:pPr>
      <w:ind w:firstLine="425"/>
    </w:pPr>
  </w:style>
  <w:style w:type="character" w:styleId="af0">
    <w:name w:val="Hyperlink"/>
    <w:aliases w:val="超级链接"/>
    <w:rPr>
      <w:color w:val="0000FF"/>
      <w:u w:val="single"/>
    </w:rPr>
  </w:style>
  <w:style w:type="character" w:styleId="af1">
    <w:name w:val="FollowedHyperlink"/>
    <w:aliases w:val="已访问的超级链接"/>
    <w:rPr>
      <w:color w:val="800080"/>
      <w:u w:val="single"/>
    </w:rPr>
  </w:style>
  <w:style w:type="paragraph" w:styleId="23">
    <w:name w:val="Body Text Indent 2"/>
    <w:aliases w:val="正文文字缩进 2"/>
    <w:basedOn w:val="a2"/>
    <w:pPr>
      <w:ind w:firstLine="420"/>
      <w:outlineLvl w:val="0"/>
    </w:pPr>
  </w:style>
  <w:style w:type="paragraph" w:styleId="32">
    <w:name w:val="Body Text 3"/>
    <w:aliases w:val="正文文字 3"/>
    <w:basedOn w:val="a2"/>
    <w:rPr>
      <w:sz w:val="15"/>
    </w:rPr>
  </w:style>
  <w:style w:type="paragraph" w:customStyle="1" w:styleId="14">
    <w:name w:val="1"/>
    <w:basedOn w:val="a2"/>
    <w:next w:val="a3"/>
    <w:rsid w:val="00FD29F0"/>
    <w:pPr>
      <w:ind w:firstLine="420"/>
    </w:pPr>
  </w:style>
  <w:style w:type="paragraph" w:styleId="af2">
    <w:name w:val="Normal (Web)"/>
    <w:basedOn w:val="a2"/>
    <w:rsid w:val="000F1B19"/>
    <w:pPr>
      <w:widowControl/>
      <w:spacing w:before="100" w:beforeAutospacing="1" w:after="100" w:afterAutospacing="1"/>
      <w:jc w:val="left"/>
    </w:pPr>
    <w:rPr>
      <w:rFonts w:ascii="Helvetica" w:hAnsi="Helvetica" w:cs="Helvetica"/>
      <w:kern w:val="0"/>
      <w:sz w:val="24"/>
      <w:szCs w:val="24"/>
    </w:rPr>
  </w:style>
  <w:style w:type="paragraph" w:styleId="HTML">
    <w:name w:val="HTML Preformatted"/>
    <w:basedOn w:val="a2"/>
    <w:rsid w:val="000B3A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Helvetica" w:hAnsi="Helvetica" w:cs="Helvetica"/>
      <w:kern w:val="0"/>
      <w:sz w:val="24"/>
      <w:szCs w:val="24"/>
    </w:rPr>
  </w:style>
  <w:style w:type="table" w:styleId="af3">
    <w:name w:val="Table Grid"/>
    <w:basedOn w:val="a5"/>
    <w:rsid w:val="009937F6"/>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ntent1">
    <w:name w:val="content1"/>
    <w:rsid w:val="00363347"/>
    <w:rPr>
      <w:strike w:val="0"/>
      <w:dstrike w:val="0"/>
      <w:color w:val="000000"/>
      <w:sz w:val="21"/>
      <w:szCs w:val="21"/>
      <w:u w:val="none"/>
      <w:effect w:val="none"/>
    </w:rPr>
  </w:style>
  <w:style w:type="paragraph" w:styleId="a">
    <w:name w:val="List Bullet"/>
    <w:basedOn w:val="a2"/>
    <w:autoRedefine/>
    <w:rsid w:val="0070537F"/>
    <w:pPr>
      <w:numPr>
        <w:numId w:val="2"/>
      </w:numPr>
    </w:pPr>
  </w:style>
  <w:style w:type="character" w:customStyle="1" w:styleId="large1">
    <w:name w:val="large1"/>
    <w:rsid w:val="00E92E5E"/>
    <w:rPr>
      <w:rFonts w:ascii="Helvetica" w:eastAsia="Helvetica" w:hAnsi="Helvetica" w:hint="eastAsia"/>
      <w:sz w:val="22"/>
      <w:szCs w:val="22"/>
    </w:rPr>
  </w:style>
  <w:style w:type="character" w:customStyle="1" w:styleId="md1">
    <w:name w:val="md1"/>
    <w:rsid w:val="0094086A"/>
    <w:rPr>
      <w:sz w:val="22"/>
      <w:szCs w:val="22"/>
    </w:rPr>
  </w:style>
  <w:style w:type="paragraph" w:customStyle="1" w:styleId="af4">
    <w:name w:val="段"/>
    <w:basedOn w:val="af5"/>
    <w:autoRedefine/>
    <w:rsid w:val="00550D0A"/>
    <w:pPr>
      <w:ind w:firstLineChars="0" w:firstLine="0"/>
    </w:pPr>
    <w:rPr>
      <w:spacing w:val="20"/>
      <w:sz w:val="18"/>
    </w:rPr>
  </w:style>
  <w:style w:type="paragraph" w:customStyle="1" w:styleId="af6">
    <w:name w:val="段落续"/>
    <w:basedOn w:val="af4"/>
    <w:next w:val="af4"/>
    <w:rsid w:val="00550D0A"/>
  </w:style>
  <w:style w:type="paragraph" w:customStyle="1" w:styleId="af5">
    <w:name w:val="正文首行缩进"/>
    <w:basedOn w:val="aa"/>
    <w:rsid w:val="00550D0A"/>
    <w:pPr>
      <w:spacing w:after="120"/>
      <w:ind w:firstLineChars="100" w:firstLine="420"/>
      <w:jc w:val="both"/>
    </w:pPr>
  </w:style>
  <w:style w:type="paragraph" w:customStyle="1" w:styleId="12">
    <w:name w:val="标记 1"/>
    <w:basedOn w:val="af4"/>
    <w:rsid w:val="00C47BE8"/>
    <w:pPr>
      <w:numPr>
        <w:numId w:val="3"/>
      </w:numPr>
    </w:pPr>
  </w:style>
  <w:style w:type="paragraph" w:customStyle="1" w:styleId="af7">
    <w:name w:val="正文首行缩进两字符"/>
    <w:basedOn w:val="a2"/>
    <w:rsid w:val="00F26486"/>
    <w:pPr>
      <w:ind w:firstLineChars="200" w:firstLine="200"/>
    </w:pPr>
    <w:rPr>
      <w:szCs w:val="24"/>
    </w:rPr>
  </w:style>
  <w:style w:type="table" w:styleId="15">
    <w:name w:val="Table Grid 1"/>
    <w:basedOn w:val="a5"/>
    <w:rsid w:val="00E03BB5"/>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customStyle="1" w:styleId="Char">
    <w:name w:val="Char"/>
    <w:rsid w:val="00AC0994"/>
    <w:rPr>
      <w:rFonts w:eastAsia="Helv"/>
      <w:b/>
      <w:bCs/>
      <w:kern w:val="2"/>
      <w:sz w:val="21"/>
      <w:szCs w:val="21"/>
      <w:lang w:val="en-US" w:eastAsia="zh-CN" w:bidi="ar-SA"/>
    </w:rPr>
  </w:style>
  <w:style w:type="paragraph" w:styleId="af8">
    <w:name w:val="caption"/>
    <w:basedOn w:val="a2"/>
    <w:next w:val="a2"/>
    <w:qFormat/>
    <w:rsid w:val="00CE4ED3"/>
    <w:rPr>
      <w:rFonts w:ascii="Courier New" w:eastAsia="Helv" w:hAnsi="Courier New" w:cs="Courier New"/>
      <w:sz w:val="20"/>
    </w:rPr>
  </w:style>
  <w:style w:type="paragraph" w:styleId="af9">
    <w:name w:val="annotation text"/>
    <w:basedOn w:val="a2"/>
    <w:semiHidden/>
    <w:rsid w:val="008335E3"/>
    <w:pPr>
      <w:jc w:val="left"/>
    </w:pPr>
    <w:rPr>
      <w:szCs w:val="24"/>
    </w:rPr>
  </w:style>
  <w:style w:type="paragraph" w:customStyle="1" w:styleId="PARAGRAPH">
    <w:name w:val="PARAGRAPH"/>
    <w:rsid w:val="00210187"/>
    <w:pPr>
      <w:tabs>
        <w:tab w:val="center" w:pos="4536"/>
        <w:tab w:val="right" w:pos="9072"/>
      </w:tabs>
      <w:spacing w:before="100" w:after="200"/>
      <w:jc w:val="both"/>
    </w:pPr>
    <w:rPr>
      <w:rFonts w:ascii="Courier New" w:hAnsi="Courier New"/>
      <w:spacing w:val="8"/>
      <w:lang w:val="en-GB"/>
    </w:rPr>
  </w:style>
  <w:style w:type="paragraph" w:customStyle="1" w:styleId="1">
    <w:name w:val="附件 1"/>
    <w:basedOn w:val="af4"/>
    <w:next w:val="af4"/>
    <w:rsid w:val="00210187"/>
    <w:pPr>
      <w:numPr>
        <w:ilvl w:val="1"/>
        <w:numId w:val="7"/>
      </w:numPr>
      <w:spacing w:beforeLines="50" w:before="120"/>
    </w:pPr>
    <w:rPr>
      <w:b/>
      <w:bCs/>
      <w:color w:val="000000"/>
      <w:sz w:val="28"/>
      <w:szCs w:val="28"/>
    </w:rPr>
  </w:style>
  <w:style w:type="paragraph" w:customStyle="1" w:styleId="2">
    <w:name w:val="附件 2"/>
    <w:basedOn w:val="af4"/>
    <w:next w:val="af4"/>
    <w:rsid w:val="00210187"/>
    <w:pPr>
      <w:numPr>
        <w:ilvl w:val="2"/>
        <w:numId w:val="7"/>
      </w:numPr>
    </w:pPr>
    <w:rPr>
      <w:b/>
      <w:sz w:val="28"/>
      <w:szCs w:val="28"/>
    </w:rPr>
  </w:style>
  <w:style w:type="paragraph" w:customStyle="1" w:styleId="3">
    <w:name w:val="附件 3"/>
    <w:basedOn w:val="a2"/>
    <w:next w:val="a2"/>
    <w:autoRedefine/>
    <w:rsid w:val="00210187"/>
    <w:pPr>
      <w:widowControl/>
      <w:numPr>
        <w:ilvl w:val="3"/>
        <w:numId w:val="6"/>
      </w:numPr>
      <w:spacing w:beforeLines="50" w:before="120" w:afterLines="50" w:after="120"/>
    </w:pPr>
    <w:rPr>
      <w:rFonts w:ascii="Helvetica" w:hAnsi="Helvetica"/>
      <w:b/>
      <w:bCs/>
      <w:spacing w:val="8"/>
      <w:kern w:val="44"/>
      <w:szCs w:val="21"/>
      <w:lang w:val="en-GB"/>
    </w:rPr>
  </w:style>
  <w:style w:type="paragraph" w:customStyle="1" w:styleId="a0">
    <w:name w:val="附件"/>
    <w:basedOn w:val="2"/>
    <w:rsid w:val="00210187"/>
    <w:pPr>
      <w:numPr>
        <w:ilvl w:val="0"/>
      </w:numPr>
      <w:jc w:val="center"/>
    </w:pPr>
    <w:rPr>
      <w:kern w:val="44"/>
      <w:sz w:val="32"/>
    </w:rPr>
  </w:style>
  <w:style w:type="character" w:customStyle="1" w:styleId="SoDAField">
    <w:name w:val="SoDA Field"/>
    <w:rsid w:val="00210187"/>
    <w:rPr>
      <w:color w:val="0000FF"/>
    </w:rPr>
  </w:style>
  <w:style w:type="character" w:customStyle="1" w:styleId="Reference">
    <w:name w:val="Reference"/>
    <w:rsid w:val="00210187"/>
    <w:rPr>
      <w:rFonts w:ascii="Courier New" w:hAnsi="Courier New"/>
      <w:noProof/>
      <w:sz w:val="20"/>
    </w:rPr>
  </w:style>
  <w:style w:type="paragraph" w:customStyle="1" w:styleId="10">
    <w:name w:val="附录 1"/>
    <w:basedOn w:val="11"/>
    <w:next w:val="af4"/>
    <w:autoRedefine/>
    <w:rsid w:val="00210187"/>
    <w:pPr>
      <w:keepNext w:val="0"/>
      <w:keepLines w:val="0"/>
      <w:numPr>
        <w:numId w:val="6"/>
      </w:numPr>
      <w:pBdr>
        <w:bottom w:val="single" w:sz="4" w:space="1" w:color="auto"/>
      </w:pBdr>
      <w:spacing w:after="120"/>
      <w:jc w:val="left"/>
    </w:pPr>
    <w:rPr>
      <w:spacing w:val="20"/>
      <w:kern w:val="2"/>
      <w:sz w:val="21"/>
    </w:rPr>
  </w:style>
  <w:style w:type="paragraph" w:customStyle="1" w:styleId="A1">
    <w:name w:val="附录 A1"/>
    <w:basedOn w:val="af4"/>
    <w:next w:val="af4"/>
    <w:autoRedefine/>
    <w:rsid w:val="00210187"/>
    <w:pPr>
      <w:numPr>
        <w:ilvl w:val="1"/>
        <w:numId w:val="6"/>
      </w:numPr>
      <w:jc w:val="left"/>
      <w:outlineLvl w:val="1"/>
    </w:pPr>
    <w:rPr>
      <w:bCs/>
      <w:sz w:val="21"/>
      <w:szCs w:val="21"/>
    </w:rPr>
  </w:style>
  <w:style w:type="character" w:styleId="afa">
    <w:name w:val="annotation reference"/>
    <w:semiHidden/>
    <w:rsid w:val="003B4F7B"/>
    <w:rPr>
      <w:sz w:val="21"/>
      <w:szCs w:val="21"/>
    </w:rPr>
  </w:style>
  <w:style w:type="paragraph" w:customStyle="1" w:styleId="16">
    <w:name w:val="段 1"/>
    <w:basedOn w:val="af4"/>
    <w:next w:val="af4"/>
    <w:rsid w:val="003B4F7B"/>
    <w:pPr>
      <w:spacing w:beforeLines="50" w:before="120"/>
      <w:ind w:firstLine="416"/>
    </w:pPr>
    <w:rPr>
      <w:bCs/>
      <w:i/>
      <w:iCs/>
      <w:color w:val="000000"/>
      <w:sz w:val="21"/>
      <w:szCs w:val="21"/>
    </w:rPr>
  </w:style>
  <w:style w:type="paragraph" w:styleId="afb">
    <w:name w:val="footnote text"/>
    <w:basedOn w:val="a2"/>
    <w:semiHidden/>
    <w:rsid w:val="00C84633"/>
    <w:pPr>
      <w:widowControl/>
      <w:jc w:val="left"/>
    </w:pPr>
    <w:rPr>
      <w:kern w:val="0"/>
      <w:sz w:val="24"/>
    </w:rPr>
  </w:style>
  <w:style w:type="paragraph" w:styleId="afc">
    <w:name w:val="E-mail Signature"/>
    <w:basedOn w:val="a2"/>
    <w:rsid w:val="00B557C3"/>
    <w:rPr>
      <w:rFonts w:ascii="Helvetica"/>
    </w:rPr>
  </w:style>
  <w:style w:type="paragraph" w:customStyle="1" w:styleId="17">
    <w:name w:val="正文 1"/>
    <w:basedOn w:val="a2"/>
    <w:rsid w:val="00413432"/>
    <w:pPr>
      <w:widowControl/>
    </w:pPr>
    <w:rPr>
      <w:rFonts w:ascii="Courier New" w:hAnsi="Courier New"/>
      <w:spacing w:val="8"/>
      <w:kern w:val="144"/>
      <w:lang w:val="en-GB"/>
    </w:rPr>
  </w:style>
  <w:style w:type="paragraph" w:styleId="afd">
    <w:name w:val="annotation subject"/>
    <w:basedOn w:val="af9"/>
    <w:next w:val="af9"/>
    <w:semiHidden/>
    <w:rsid w:val="00CA62EE"/>
    <w:rPr>
      <w:b/>
      <w:bCs/>
      <w:szCs w:val="20"/>
    </w:rPr>
  </w:style>
  <w:style w:type="paragraph" w:styleId="afe">
    <w:name w:val="Balloon Text"/>
    <w:basedOn w:val="a2"/>
    <w:semiHidden/>
    <w:rsid w:val="00CA62E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65062">
      <w:bodyDiv w:val="1"/>
      <w:marLeft w:val="0"/>
      <w:marRight w:val="0"/>
      <w:marTop w:val="0"/>
      <w:marBottom w:val="0"/>
      <w:divBdr>
        <w:top w:val="none" w:sz="0" w:space="0" w:color="auto"/>
        <w:left w:val="none" w:sz="0" w:space="0" w:color="auto"/>
        <w:bottom w:val="none" w:sz="0" w:space="0" w:color="auto"/>
        <w:right w:val="none" w:sz="0" w:space="0" w:color="auto"/>
      </w:divBdr>
    </w:div>
    <w:div w:id="131410535">
      <w:bodyDiv w:val="1"/>
      <w:marLeft w:val="0"/>
      <w:marRight w:val="0"/>
      <w:marTop w:val="0"/>
      <w:marBottom w:val="0"/>
      <w:divBdr>
        <w:top w:val="none" w:sz="0" w:space="0" w:color="auto"/>
        <w:left w:val="none" w:sz="0" w:space="0" w:color="auto"/>
        <w:bottom w:val="none" w:sz="0" w:space="0" w:color="auto"/>
        <w:right w:val="none" w:sz="0" w:space="0" w:color="auto"/>
      </w:divBdr>
    </w:div>
    <w:div w:id="155154613">
      <w:bodyDiv w:val="1"/>
      <w:marLeft w:val="0"/>
      <w:marRight w:val="0"/>
      <w:marTop w:val="0"/>
      <w:marBottom w:val="0"/>
      <w:divBdr>
        <w:top w:val="none" w:sz="0" w:space="0" w:color="auto"/>
        <w:left w:val="none" w:sz="0" w:space="0" w:color="auto"/>
        <w:bottom w:val="none" w:sz="0" w:space="0" w:color="auto"/>
        <w:right w:val="none" w:sz="0" w:space="0" w:color="auto"/>
      </w:divBdr>
    </w:div>
    <w:div w:id="227303255">
      <w:bodyDiv w:val="1"/>
      <w:marLeft w:val="0"/>
      <w:marRight w:val="0"/>
      <w:marTop w:val="0"/>
      <w:marBottom w:val="0"/>
      <w:divBdr>
        <w:top w:val="none" w:sz="0" w:space="0" w:color="auto"/>
        <w:left w:val="none" w:sz="0" w:space="0" w:color="auto"/>
        <w:bottom w:val="none" w:sz="0" w:space="0" w:color="auto"/>
        <w:right w:val="none" w:sz="0" w:space="0" w:color="auto"/>
      </w:divBdr>
    </w:div>
    <w:div w:id="244806849">
      <w:bodyDiv w:val="1"/>
      <w:marLeft w:val="0"/>
      <w:marRight w:val="0"/>
      <w:marTop w:val="0"/>
      <w:marBottom w:val="0"/>
      <w:divBdr>
        <w:top w:val="none" w:sz="0" w:space="0" w:color="auto"/>
        <w:left w:val="none" w:sz="0" w:space="0" w:color="auto"/>
        <w:bottom w:val="none" w:sz="0" w:space="0" w:color="auto"/>
        <w:right w:val="none" w:sz="0" w:space="0" w:color="auto"/>
      </w:divBdr>
      <w:divsChild>
        <w:div w:id="21905600">
          <w:marLeft w:val="0"/>
          <w:marRight w:val="0"/>
          <w:marTop w:val="0"/>
          <w:marBottom w:val="0"/>
          <w:divBdr>
            <w:top w:val="none" w:sz="0" w:space="0" w:color="auto"/>
            <w:left w:val="none" w:sz="0" w:space="0" w:color="auto"/>
            <w:bottom w:val="none" w:sz="0" w:space="0" w:color="auto"/>
            <w:right w:val="none" w:sz="0" w:space="0" w:color="auto"/>
          </w:divBdr>
        </w:div>
        <w:div w:id="178083788">
          <w:marLeft w:val="0"/>
          <w:marRight w:val="0"/>
          <w:marTop w:val="0"/>
          <w:marBottom w:val="0"/>
          <w:divBdr>
            <w:top w:val="none" w:sz="0" w:space="0" w:color="auto"/>
            <w:left w:val="none" w:sz="0" w:space="0" w:color="auto"/>
            <w:bottom w:val="none" w:sz="0" w:space="0" w:color="auto"/>
            <w:right w:val="none" w:sz="0" w:space="0" w:color="auto"/>
          </w:divBdr>
        </w:div>
        <w:div w:id="541987988">
          <w:marLeft w:val="0"/>
          <w:marRight w:val="0"/>
          <w:marTop w:val="0"/>
          <w:marBottom w:val="0"/>
          <w:divBdr>
            <w:top w:val="none" w:sz="0" w:space="0" w:color="auto"/>
            <w:left w:val="none" w:sz="0" w:space="0" w:color="auto"/>
            <w:bottom w:val="none" w:sz="0" w:space="0" w:color="auto"/>
            <w:right w:val="none" w:sz="0" w:space="0" w:color="auto"/>
          </w:divBdr>
        </w:div>
        <w:div w:id="727191460">
          <w:marLeft w:val="0"/>
          <w:marRight w:val="0"/>
          <w:marTop w:val="0"/>
          <w:marBottom w:val="0"/>
          <w:divBdr>
            <w:top w:val="none" w:sz="0" w:space="0" w:color="auto"/>
            <w:left w:val="none" w:sz="0" w:space="0" w:color="auto"/>
            <w:bottom w:val="none" w:sz="0" w:space="0" w:color="auto"/>
            <w:right w:val="none" w:sz="0" w:space="0" w:color="auto"/>
          </w:divBdr>
        </w:div>
        <w:div w:id="870918140">
          <w:marLeft w:val="0"/>
          <w:marRight w:val="0"/>
          <w:marTop w:val="0"/>
          <w:marBottom w:val="0"/>
          <w:divBdr>
            <w:top w:val="none" w:sz="0" w:space="0" w:color="auto"/>
            <w:left w:val="none" w:sz="0" w:space="0" w:color="auto"/>
            <w:bottom w:val="none" w:sz="0" w:space="0" w:color="auto"/>
            <w:right w:val="none" w:sz="0" w:space="0" w:color="auto"/>
          </w:divBdr>
        </w:div>
        <w:div w:id="1268537094">
          <w:marLeft w:val="0"/>
          <w:marRight w:val="0"/>
          <w:marTop w:val="0"/>
          <w:marBottom w:val="0"/>
          <w:divBdr>
            <w:top w:val="none" w:sz="0" w:space="0" w:color="auto"/>
            <w:left w:val="none" w:sz="0" w:space="0" w:color="auto"/>
            <w:bottom w:val="none" w:sz="0" w:space="0" w:color="auto"/>
            <w:right w:val="none" w:sz="0" w:space="0" w:color="auto"/>
          </w:divBdr>
        </w:div>
        <w:div w:id="1430853807">
          <w:marLeft w:val="0"/>
          <w:marRight w:val="0"/>
          <w:marTop w:val="0"/>
          <w:marBottom w:val="0"/>
          <w:divBdr>
            <w:top w:val="none" w:sz="0" w:space="0" w:color="auto"/>
            <w:left w:val="none" w:sz="0" w:space="0" w:color="auto"/>
            <w:bottom w:val="none" w:sz="0" w:space="0" w:color="auto"/>
            <w:right w:val="none" w:sz="0" w:space="0" w:color="auto"/>
          </w:divBdr>
        </w:div>
        <w:div w:id="1978873100">
          <w:marLeft w:val="0"/>
          <w:marRight w:val="0"/>
          <w:marTop w:val="0"/>
          <w:marBottom w:val="0"/>
          <w:divBdr>
            <w:top w:val="none" w:sz="0" w:space="0" w:color="auto"/>
            <w:left w:val="none" w:sz="0" w:space="0" w:color="auto"/>
            <w:bottom w:val="none" w:sz="0" w:space="0" w:color="auto"/>
            <w:right w:val="none" w:sz="0" w:space="0" w:color="auto"/>
          </w:divBdr>
        </w:div>
      </w:divsChild>
    </w:div>
    <w:div w:id="299967662">
      <w:bodyDiv w:val="1"/>
      <w:marLeft w:val="0"/>
      <w:marRight w:val="0"/>
      <w:marTop w:val="0"/>
      <w:marBottom w:val="0"/>
      <w:divBdr>
        <w:top w:val="none" w:sz="0" w:space="0" w:color="auto"/>
        <w:left w:val="none" w:sz="0" w:space="0" w:color="auto"/>
        <w:bottom w:val="none" w:sz="0" w:space="0" w:color="auto"/>
        <w:right w:val="none" w:sz="0" w:space="0" w:color="auto"/>
      </w:divBdr>
    </w:div>
    <w:div w:id="669479675">
      <w:bodyDiv w:val="1"/>
      <w:marLeft w:val="0"/>
      <w:marRight w:val="0"/>
      <w:marTop w:val="0"/>
      <w:marBottom w:val="0"/>
      <w:divBdr>
        <w:top w:val="none" w:sz="0" w:space="0" w:color="auto"/>
        <w:left w:val="none" w:sz="0" w:space="0" w:color="auto"/>
        <w:bottom w:val="none" w:sz="0" w:space="0" w:color="auto"/>
        <w:right w:val="none" w:sz="0" w:space="0" w:color="auto"/>
      </w:divBdr>
      <w:divsChild>
        <w:div w:id="1685522040">
          <w:marLeft w:val="0"/>
          <w:marRight w:val="0"/>
          <w:marTop w:val="0"/>
          <w:marBottom w:val="0"/>
          <w:divBdr>
            <w:top w:val="none" w:sz="0" w:space="0" w:color="auto"/>
            <w:left w:val="none" w:sz="0" w:space="0" w:color="auto"/>
            <w:bottom w:val="none" w:sz="0" w:space="0" w:color="auto"/>
            <w:right w:val="none" w:sz="0" w:space="0" w:color="auto"/>
          </w:divBdr>
          <w:divsChild>
            <w:div w:id="8800881">
              <w:marLeft w:val="0"/>
              <w:marRight w:val="0"/>
              <w:marTop w:val="0"/>
              <w:marBottom w:val="0"/>
              <w:divBdr>
                <w:top w:val="none" w:sz="0" w:space="0" w:color="auto"/>
                <w:left w:val="none" w:sz="0" w:space="0" w:color="auto"/>
                <w:bottom w:val="none" w:sz="0" w:space="0" w:color="auto"/>
                <w:right w:val="none" w:sz="0" w:space="0" w:color="auto"/>
              </w:divBdr>
              <w:divsChild>
                <w:div w:id="180951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977543">
      <w:bodyDiv w:val="1"/>
      <w:marLeft w:val="0"/>
      <w:marRight w:val="0"/>
      <w:marTop w:val="0"/>
      <w:marBottom w:val="0"/>
      <w:divBdr>
        <w:top w:val="none" w:sz="0" w:space="0" w:color="auto"/>
        <w:left w:val="none" w:sz="0" w:space="0" w:color="auto"/>
        <w:bottom w:val="none" w:sz="0" w:space="0" w:color="auto"/>
        <w:right w:val="none" w:sz="0" w:space="0" w:color="auto"/>
      </w:divBdr>
    </w:div>
    <w:div w:id="717122219">
      <w:bodyDiv w:val="1"/>
      <w:marLeft w:val="0"/>
      <w:marRight w:val="0"/>
      <w:marTop w:val="0"/>
      <w:marBottom w:val="0"/>
      <w:divBdr>
        <w:top w:val="none" w:sz="0" w:space="0" w:color="auto"/>
        <w:left w:val="none" w:sz="0" w:space="0" w:color="auto"/>
        <w:bottom w:val="none" w:sz="0" w:space="0" w:color="auto"/>
        <w:right w:val="none" w:sz="0" w:space="0" w:color="auto"/>
      </w:divBdr>
    </w:div>
    <w:div w:id="1027096954">
      <w:bodyDiv w:val="1"/>
      <w:marLeft w:val="0"/>
      <w:marRight w:val="0"/>
      <w:marTop w:val="0"/>
      <w:marBottom w:val="0"/>
      <w:divBdr>
        <w:top w:val="none" w:sz="0" w:space="0" w:color="auto"/>
        <w:left w:val="none" w:sz="0" w:space="0" w:color="auto"/>
        <w:bottom w:val="none" w:sz="0" w:space="0" w:color="auto"/>
        <w:right w:val="none" w:sz="0" w:space="0" w:color="auto"/>
      </w:divBdr>
    </w:div>
    <w:div w:id="1141536448">
      <w:bodyDiv w:val="1"/>
      <w:marLeft w:val="0"/>
      <w:marRight w:val="0"/>
      <w:marTop w:val="0"/>
      <w:marBottom w:val="0"/>
      <w:divBdr>
        <w:top w:val="none" w:sz="0" w:space="0" w:color="auto"/>
        <w:left w:val="none" w:sz="0" w:space="0" w:color="auto"/>
        <w:bottom w:val="none" w:sz="0" w:space="0" w:color="auto"/>
        <w:right w:val="none" w:sz="0" w:space="0" w:color="auto"/>
      </w:divBdr>
    </w:div>
    <w:div w:id="1310134192">
      <w:bodyDiv w:val="1"/>
      <w:marLeft w:val="0"/>
      <w:marRight w:val="0"/>
      <w:marTop w:val="0"/>
      <w:marBottom w:val="0"/>
      <w:divBdr>
        <w:top w:val="none" w:sz="0" w:space="0" w:color="auto"/>
        <w:left w:val="none" w:sz="0" w:space="0" w:color="auto"/>
        <w:bottom w:val="none" w:sz="0" w:space="0" w:color="auto"/>
        <w:right w:val="none" w:sz="0" w:space="0" w:color="auto"/>
      </w:divBdr>
    </w:div>
    <w:div w:id="1428774022">
      <w:bodyDiv w:val="1"/>
      <w:marLeft w:val="0"/>
      <w:marRight w:val="0"/>
      <w:marTop w:val="0"/>
      <w:marBottom w:val="0"/>
      <w:divBdr>
        <w:top w:val="none" w:sz="0" w:space="0" w:color="auto"/>
        <w:left w:val="none" w:sz="0" w:space="0" w:color="auto"/>
        <w:bottom w:val="none" w:sz="0" w:space="0" w:color="auto"/>
        <w:right w:val="none" w:sz="0" w:space="0" w:color="auto"/>
      </w:divBdr>
    </w:div>
    <w:div w:id="1519462293">
      <w:bodyDiv w:val="1"/>
      <w:marLeft w:val="0"/>
      <w:marRight w:val="0"/>
      <w:marTop w:val="0"/>
      <w:marBottom w:val="0"/>
      <w:divBdr>
        <w:top w:val="none" w:sz="0" w:space="0" w:color="auto"/>
        <w:left w:val="none" w:sz="0" w:space="0" w:color="auto"/>
        <w:bottom w:val="none" w:sz="0" w:space="0" w:color="auto"/>
        <w:right w:val="none" w:sz="0" w:space="0" w:color="auto"/>
      </w:divBdr>
    </w:div>
    <w:div w:id="1574856460">
      <w:bodyDiv w:val="1"/>
      <w:marLeft w:val="0"/>
      <w:marRight w:val="0"/>
      <w:marTop w:val="0"/>
      <w:marBottom w:val="0"/>
      <w:divBdr>
        <w:top w:val="none" w:sz="0" w:space="0" w:color="auto"/>
        <w:left w:val="none" w:sz="0" w:space="0" w:color="auto"/>
        <w:bottom w:val="none" w:sz="0" w:space="0" w:color="auto"/>
        <w:right w:val="none" w:sz="0" w:space="0" w:color="auto"/>
      </w:divBdr>
    </w:div>
    <w:div w:id="1574967656">
      <w:bodyDiv w:val="1"/>
      <w:marLeft w:val="0"/>
      <w:marRight w:val="0"/>
      <w:marTop w:val="0"/>
      <w:marBottom w:val="0"/>
      <w:divBdr>
        <w:top w:val="none" w:sz="0" w:space="0" w:color="auto"/>
        <w:left w:val="none" w:sz="0" w:space="0" w:color="auto"/>
        <w:bottom w:val="none" w:sz="0" w:space="0" w:color="auto"/>
        <w:right w:val="none" w:sz="0" w:space="0" w:color="auto"/>
      </w:divBdr>
      <w:divsChild>
        <w:div w:id="1984432541">
          <w:marLeft w:val="0"/>
          <w:marRight w:val="0"/>
          <w:marTop w:val="0"/>
          <w:marBottom w:val="0"/>
          <w:divBdr>
            <w:top w:val="none" w:sz="0" w:space="0" w:color="auto"/>
            <w:left w:val="none" w:sz="0" w:space="0" w:color="auto"/>
            <w:bottom w:val="none" w:sz="0" w:space="0" w:color="auto"/>
            <w:right w:val="none" w:sz="0" w:space="0" w:color="auto"/>
          </w:divBdr>
          <w:divsChild>
            <w:div w:id="163814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011564">
      <w:bodyDiv w:val="1"/>
      <w:marLeft w:val="0"/>
      <w:marRight w:val="0"/>
      <w:marTop w:val="0"/>
      <w:marBottom w:val="0"/>
      <w:divBdr>
        <w:top w:val="none" w:sz="0" w:space="0" w:color="auto"/>
        <w:left w:val="none" w:sz="0" w:space="0" w:color="auto"/>
        <w:bottom w:val="none" w:sz="0" w:space="0" w:color="auto"/>
        <w:right w:val="none" w:sz="0" w:space="0" w:color="auto"/>
      </w:divBdr>
    </w:div>
    <w:div w:id="1725828554">
      <w:bodyDiv w:val="1"/>
      <w:marLeft w:val="0"/>
      <w:marRight w:val="0"/>
      <w:marTop w:val="0"/>
      <w:marBottom w:val="0"/>
      <w:divBdr>
        <w:top w:val="none" w:sz="0" w:space="0" w:color="auto"/>
        <w:left w:val="none" w:sz="0" w:space="0" w:color="auto"/>
        <w:bottom w:val="none" w:sz="0" w:space="0" w:color="auto"/>
        <w:right w:val="none" w:sz="0" w:space="0" w:color="auto"/>
      </w:divBdr>
    </w:div>
    <w:div w:id="1842118541">
      <w:bodyDiv w:val="1"/>
      <w:marLeft w:val="0"/>
      <w:marRight w:val="0"/>
      <w:marTop w:val="0"/>
      <w:marBottom w:val="0"/>
      <w:divBdr>
        <w:top w:val="none" w:sz="0" w:space="0" w:color="auto"/>
        <w:left w:val="none" w:sz="0" w:space="0" w:color="auto"/>
        <w:bottom w:val="none" w:sz="0" w:space="0" w:color="auto"/>
        <w:right w:val="none" w:sz="0" w:space="0" w:color="auto"/>
      </w:divBdr>
    </w:div>
    <w:div w:id="20115220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package" Target="embeddings/Microsoft_Visio_Drawing2.vsdx"/><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jpe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3.emf"/><Relationship Id="rId25" Type="http://schemas.openxmlformats.org/officeDocument/2006/relationships/image" Target="media/image10.png"/><Relationship Id="rId33" Type="http://schemas.openxmlformats.org/officeDocument/2006/relationships/image" Target="media/image18.jpe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package" Target="embeddings/Microsoft_Visio_Drawing1.vsdx"/><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jpe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eader" Target="header5.xml"/><Relationship Id="rId5" Type="http://schemas.openxmlformats.org/officeDocument/2006/relationships/footnotes" Target="footnotes.xml"/><Relationship Id="rId15" Type="http://schemas.openxmlformats.org/officeDocument/2006/relationships/image" Target="media/image2.emf"/><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jpeg"/><Relationship Id="rId49" Type="http://schemas.openxmlformats.org/officeDocument/2006/relationships/image" Target="media/image34.png"/><Relationship Id="rId10" Type="http://schemas.openxmlformats.org/officeDocument/2006/relationships/header" Target="header3.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header" Target="header4.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package" Target="embeddings/Microsoft_Visio_Drawing.vsdx"/><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jpe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footer" Target="footer1.xml"/><Relationship Id="rId51" Type="http://schemas.openxmlformats.org/officeDocument/2006/relationships/image" Target="media/image36.png"/><Relationship Id="rId3"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liangch\Application%20Data\Microsoft\Templates\liangsimp.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liangsimp.dot</Template>
  <TotalTime>90</TotalTime>
  <Pages>29</Pages>
  <Words>2023</Words>
  <Characters>11533</Characters>
  <Application>Microsoft Office Word</Application>
  <DocSecurity>0</DocSecurity>
  <Lines>96</Lines>
  <Paragraphs>27</Paragraphs>
  <ScaleCrop>false</ScaleCrop>
  <Company>机电与信息工程学院</Company>
  <LinksUpToDate>false</LinksUpToDate>
  <CharactersWithSpaces>13529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面向对象编程技术实验报告</dc:title>
  <dc:subject>模板</dc:subject>
  <dc:creator>liangchenghui</dc:creator>
  <cp:keywords/>
  <dc:description/>
  <cp:lastModifiedBy>左 长盛</cp:lastModifiedBy>
  <cp:revision>7</cp:revision>
  <cp:lastPrinted>2003-04-06T12:54:00Z</cp:lastPrinted>
  <dcterms:created xsi:type="dcterms:W3CDTF">2021-10-20T15:28:00Z</dcterms:created>
  <dcterms:modified xsi:type="dcterms:W3CDTF">2021-10-22T04:49:00Z</dcterms:modified>
</cp:coreProperties>
</file>