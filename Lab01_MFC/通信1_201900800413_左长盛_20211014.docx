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CFE8" w14:textId="77777777" w:rsidR="00BE302C" w:rsidRDefault="00A347CD">
      <w:pPr>
        <w:jc w:val="center"/>
        <w:rPr>
          <w:rFonts w:hint="eastAsia"/>
        </w:rPr>
      </w:pPr>
      <w:r>
        <w:rPr>
          <w:rFonts w:hint="eastAsia"/>
        </w:rPr>
        <w:tab/>
      </w:r>
    </w:p>
    <w:p w14:paraId="7B11EB1E" w14:textId="77777777" w:rsidR="00BE302C" w:rsidRDefault="00594209" w:rsidP="00594209">
      <w:pPr>
        <w:wordWrap w:val="0"/>
        <w:jc w:val="right"/>
        <w:rPr>
          <w:rFonts w:hint="eastAsia"/>
        </w:rPr>
      </w:pPr>
      <w:r>
        <w:rPr>
          <w:rFonts w:hint="eastAsia"/>
        </w:rPr>
        <w:t xml:space="preserve"> </w:t>
      </w:r>
    </w:p>
    <w:p w14:paraId="7975D70E" w14:textId="77777777" w:rsidR="00BE302C" w:rsidRDefault="00BE302C">
      <w:pPr>
        <w:jc w:val="right"/>
        <w:rPr>
          <w:rFonts w:hint="eastAsia"/>
        </w:rPr>
      </w:pPr>
    </w:p>
    <w:p w14:paraId="38C82959" w14:textId="77777777" w:rsidR="00BE302C" w:rsidRDefault="00BE302C">
      <w:pPr>
        <w:jc w:val="right"/>
        <w:rPr>
          <w:rFonts w:hint="eastAsia"/>
        </w:rPr>
      </w:pPr>
    </w:p>
    <w:p w14:paraId="71E71F82" w14:textId="77777777" w:rsidR="00BE302C" w:rsidRDefault="00BE302C">
      <w:pPr>
        <w:jc w:val="right"/>
        <w:rPr>
          <w:rFonts w:hint="eastAsia"/>
        </w:rPr>
      </w:pPr>
    </w:p>
    <w:p w14:paraId="4AB0B8CF" w14:textId="77777777" w:rsidR="00BE302C" w:rsidRDefault="00BE302C">
      <w:pPr>
        <w:jc w:val="right"/>
        <w:rPr>
          <w:rFonts w:hint="eastAsia"/>
        </w:rPr>
      </w:pPr>
    </w:p>
    <w:p w14:paraId="78AEBD54" w14:textId="77777777" w:rsidR="00BE302C" w:rsidRDefault="00BE302C">
      <w:pPr>
        <w:jc w:val="right"/>
        <w:rPr>
          <w:rFonts w:hint="eastAsia"/>
        </w:rPr>
      </w:pPr>
    </w:p>
    <w:p w14:paraId="62A24171" w14:textId="77777777" w:rsidR="00BE302C" w:rsidRDefault="00BE302C">
      <w:pPr>
        <w:jc w:val="right"/>
        <w:rPr>
          <w:rFonts w:hint="eastAsia"/>
        </w:rPr>
      </w:pPr>
    </w:p>
    <w:p w14:paraId="05B564B2" w14:textId="77777777" w:rsidR="009173DD" w:rsidRPr="00CA62EE" w:rsidRDefault="00CA62EE" w:rsidP="009173DD">
      <w:pPr>
        <w:jc w:val="center"/>
        <w:rPr>
          <w:rFonts w:ascii="宋体" w:hAnsi="宋体" w:hint="eastAsia"/>
          <w:sz w:val="44"/>
          <w:szCs w:val="44"/>
        </w:rPr>
      </w:pPr>
      <w:r w:rsidRPr="00CA62EE">
        <w:rPr>
          <w:rFonts w:ascii="宋体" w:hAnsi="宋体" w:hint="eastAsia"/>
          <w:sz w:val="44"/>
          <w:szCs w:val="44"/>
        </w:rPr>
        <w:t>面向对象编程技术</w:t>
      </w:r>
    </w:p>
    <w:p w14:paraId="1AE4AF92" w14:textId="77777777" w:rsidR="00864410" w:rsidRPr="00CA62EE" w:rsidRDefault="00CA62EE" w:rsidP="00577937">
      <w:pPr>
        <w:jc w:val="center"/>
        <w:rPr>
          <w:rFonts w:ascii="宋体" w:hAnsi="宋体" w:hint="eastAsia"/>
          <w:sz w:val="44"/>
          <w:szCs w:val="44"/>
        </w:rPr>
      </w:pPr>
      <w:r w:rsidRPr="00CA62EE">
        <w:rPr>
          <w:rFonts w:ascii="宋体" w:hAnsi="宋体" w:hint="eastAsia"/>
          <w:sz w:val="44"/>
          <w:szCs w:val="44"/>
        </w:rPr>
        <w:t>实验</w:t>
      </w:r>
      <w:r w:rsidR="00BB7A37">
        <w:rPr>
          <w:rFonts w:ascii="宋体" w:hAnsi="宋体" w:hint="eastAsia"/>
          <w:sz w:val="44"/>
          <w:szCs w:val="44"/>
        </w:rPr>
        <w:t>二</w:t>
      </w:r>
      <w:r w:rsidRPr="00CA62EE">
        <w:rPr>
          <w:rFonts w:ascii="宋体" w:hAnsi="宋体" w:hint="eastAsia"/>
          <w:sz w:val="44"/>
          <w:szCs w:val="44"/>
        </w:rPr>
        <w:t>实验报告</w:t>
      </w:r>
    </w:p>
    <w:p w14:paraId="523042A3" w14:textId="77777777" w:rsidR="00343F55" w:rsidRDefault="00343F5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207955D0" w14:textId="77777777" w:rsidR="006343C5" w:rsidRPr="008F6608" w:rsidRDefault="006343C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69DDC3EF" w14:textId="77777777" w:rsidR="006343C5" w:rsidRDefault="006343C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7BB28A94" w14:textId="77777777" w:rsidR="006343C5" w:rsidRDefault="006343C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0B7B390B" w14:textId="77777777" w:rsidR="006343C5" w:rsidRDefault="006343C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1148166B" w14:textId="77777777" w:rsidR="00577937" w:rsidRDefault="00577937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1590BBEC" w14:textId="77777777" w:rsidR="00577937" w:rsidRDefault="00577937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6C861749" w14:textId="77777777" w:rsidR="00577937" w:rsidRPr="00577937" w:rsidRDefault="00577937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6F384174" w14:textId="77777777" w:rsidR="006343C5" w:rsidRDefault="006343C5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5C33FBBF" w14:textId="77777777" w:rsidR="00CA62EE" w:rsidRDefault="00CA62EE" w:rsidP="00CA62EE">
      <w:pPr>
        <w:spacing w:line="120" w:lineRule="atLeast"/>
        <w:ind w:firstLineChars="500" w:firstLine="1800"/>
        <w:rPr>
          <w:rFonts w:ascii="楷体_GB2312" w:eastAsia="楷体_GB2312" w:hAnsi="华文楷体" w:hint="eastAsia"/>
          <w:sz w:val="36"/>
          <w:szCs w:val="30"/>
        </w:rPr>
      </w:pPr>
      <w:r>
        <w:rPr>
          <w:rFonts w:ascii="楷体_GB2312" w:eastAsia="楷体_GB2312" w:hAnsi="华文楷体" w:hint="eastAsia"/>
          <w:sz w:val="36"/>
          <w:szCs w:val="30"/>
        </w:rPr>
        <w:t>班  级：</w:t>
      </w:r>
      <w:r w:rsidR="00BB7A37">
        <w:rPr>
          <w:rFonts w:ascii="楷体_GB2312" w:eastAsia="楷体_GB2312" w:hAnsi="华文楷体" w:hint="eastAsia"/>
          <w:sz w:val="36"/>
          <w:szCs w:val="30"/>
        </w:rPr>
        <w:t>通信一</w:t>
      </w:r>
      <w:r>
        <w:rPr>
          <w:rFonts w:ascii="楷体_GB2312" w:eastAsia="楷体_GB2312" w:hAnsi="华文楷体" w:hint="eastAsia"/>
          <w:sz w:val="36"/>
          <w:szCs w:val="30"/>
        </w:rPr>
        <w:t>班</w:t>
      </w:r>
    </w:p>
    <w:p w14:paraId="514DAAEC" w14:textId="77777777" w:rsidR="00CA62EE" w:rsidRDefault="00CA62EE" w:rsidP="00CA62EE">
      <w:pPr>
        <w:spacing w:line="120" w:lineRule="atLeast"/>
        <w:ind w:firstLineChars="500" w:firstLine="1800"/>
        <w:rPr>
          <w:rFonts w:ascii="楷体_GB2312" w:eastAsia="楷体_GB2312" w:hAnsi="华文楷体" w:hint="eastAsia"/>
          <w:sz w:val="36"/>
          <w:szCs w:val="30"/>
        </w:rPr>
      </w:pPr>
      <w:r>
        <w:rPr>
          <w:rFonts w:ascii="楷体_GB2312" w:eastAsia="楷体_GB2312" w:hAnsi="华文楷体" w:hint="eastAsia"/>
          <w:sz w:val="36"/>
          <w:szCs w:val="30"/>
        </w:rPr>
        <w:t>学  号：</w:t>
      </w:r>
      <w:r w:rsidR="00BB7A37">
        <w:rPr>
          <w:rFonts w:ascii="楷体_GB2312" w:eastAsia="楷体_GB2312" w:hAnsi="华文楷体" w:hint="eastAsia"/>
          <w:sz w:val="36"/>
          <w:szCs w:val="30"/>
        </w:rPr>
        <w:t>2</w:t>
      </w:r>
      <w:r w:rsidR="00BB7A37">
        <w:rPr>
          <w:rFonts w:ascii="楷体_GB2312" w:eastAsia="楷体_GB2312" w:hAnsi="华文楷体"/>
          <w:sz w:val="36"/>
          <w:szCs w:val="30"/>
        </w:rPr>
        <w:t>01900800413</w:t>
      </w:r>
    </w:p>
    <w:p w14:paraId="2BA30617" w14:textId="77777777" w:rsidR="00CA62EE" w:rsidRDefault="00CA62EE" w:rsidP="00CA62EE">
      <w:pPr>
        <w:spacing w:line="120" w:lineRule="atLeast"/>
        <w:ind w:firstLineChars="500" w:firstLine="1800"/>
        <w:rPr>
          <w:rFonts w:ascii="楷体_GB2312" w:eastAsia="楷体_GB2312" w:hAnsi="华文楷体" w:hint="eastAsia"/>
          <w:sz w:val="36"/>
          <w:szCs w:val="30"/>
        </w:rPr>
      </w:pPr>
      <w:r>
        <w:rPr>
          <w:rFonts w:ascii="楷体_GB2312" w:eastAsia="楷体_GB2312" w:hAnsi="华文楷体" w:hint="eastAsia"/>
          <w:sz w:val="36"/>
          <w:szCs w:val="30"/>
        </w:rPr>
        <w:t>姓  名：</w:t>
      </w:r>
      <w:r w:rsidR="00BB7A37">
        <w:rPr>
          <w:rFonts w:ascii="楷体_GB2312" w:eastAsia="楷体_GB2312" w:hAnsi="华文楷体" w:hint="eastAsia"/>
          <w:sz w:val="36"/>
          <w:szCs w:val="30"/>
        </w:rPr>
        <w:t>左长盛</w:t>
      </w:r>
    </w:p>
    <w:p w14:paraId="282D587B" w14:textId="77777777" w:rsidR="00CA62EE" w:rsidRDefault="00CA62EE" w:rsidP="00CA62EE">
      <w:pPr>
        <w:spacing w:line="120" w:lineRule="atLeast"/>
        <w:ind w:firstLineChars="500" w:firstLine="1800"/>
        <w:rPr>
          <w:rFonts w:ascii="楷体_GB2312" w:eastAsia="楷体_GB2312" w:hAnsi="华文楷体" w:hint="eastAsia"/>
          <w:sz w:val="36"/>
          <w:szCs w:val="30"/>
        </w:rPr>
      </w:pPr>
      <w:r>
        <w:rPr>
          <w:rFonts w:ascii="楷体_GB2312" w:eastAsia="楷体_GB2312" w:hAnsi="华文楷体" w:hint="eastAsia"/>
          <w:sz w:val="36"/>
          <w:szCs w:val="30"/>
        </w:rPr>
        <w:t>时  间：20</w:t>
      </w:r>
      <w:r w:rsidR="00DD51C5">
        <w:rPr>
          <w:rFonts w:ascii="楷体_GB2312" w:eastAsia="楷体_GB2312" w:hAnsi="华文楷体"/>
          <w:sz w:val="36"/>
          <w:szCs w:val="30"/>
        </w:rPr>
        <w:t>2</w:t>
      </w:r>
      <w:r w:rsidR="00A64F4C">
        <w:rPr>
          <w:rFonts w:ascii="楷体_GB2312" w:eastAsia="楷体_GB2312" w:hAnsi="华文楷体" w:hint="eastAsia"/>
          <w:sz w:val="36"/>
          <w:szCs w:val="30"/>
        </w:rPr>
        <w:t>1</w:t>
      </w:r>
      <w:r>
        <w:rPr>
          <w:rFonts w:ascii="楷体_GB2312" w:eastAsia="楷体_GB2312" w:hAnsi="华文楷体" w:hint="eastAsia"/>
          <w:sz w:val="36"/>
          <w:szCs w:val="30"/>
        </w:rPr>
        <w:t>-</w:t>
      </w:r>
      <w:r w:rsidR="00BB7A37">
        <w:rPr>
          <w:rFonts w:ascii="楷体_GB2312" w:eastAsia="楷体_GB2312" w:hAnsi="华文楷体"/>
          <w:sz w:val="36"/>
          <w:szCs w:val="30"/>
        </w:rPr>
        <w:t>10</w:t>
      </w:r>
      <w:r>
        <w:rPr>
          <w:rFonts w:ascii="楷体_GB2312" w:eastAsia="楷体_GB2312" w:hAnsi="华文楷体" w:hint="eastAsia"/>
          <w:sz w:val="36"/>
          <w:szCs w:val="30"/>
        </w:rPr>
        <w:t>-</w:t>
      </w:r>
      <w:r w:rsidR="00BB7A37">
        <w:rPr>
          <w:rFonts w:ascii="楷体_GB2312" w:eastAsia="楷体_GB2312" w:hAnsi="华文楷体"/>
          <w:sz w:val="36"/>
          <w:szCs w:val="30"/>
        </w:rPr>
        <w:t>10</w:t>
      </w:r>
    </w:p>
    <w:p w14:paraId="6EA81C08" w14:textId="77777777" w:rsidR="00CA62EE" w:rsidRDefault="00CA62EE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42484555" w14:textId="77777777" w:rsidR="00467C64" w:rsidRDefault="00467C64">
      <w:pPr>
        <w:jc w:val="center"/>
        <w:rPr>
          <w:rFonts w:ascii="华文楷体" w:eastAsia="华文楷体" w:hAnsi="华文楷体" w:hint="eastAsia"/>
          <w:sz w:val="36"/>
          <w:szCs w:val="36"/>
        </w:rPr>
      </w:pPr>
    </w:p>
    <w:p w14:paraId="6998B368" w14:textId="77777777" w:rsidR="00CB1D44" w:rsidRDefault="00CB1D44" w:rsidP="008658F2">
      <w:pPr>
        <w:spacing w:line="360" w:lineRule="auto"/>
        <w:jc w:val="center"/>
        <w:rPr>
          <w:b/>
          <w:sz w:val="36"/>
          <w:szCs w:val="36"/>
        </w:rPr>
        <w:sectPr w:rsidR="00CB1D44" w:rsidSect="00A54319">
          <w:headerReference w:type="default" r:id="rId7"/>
          <w:footerReference w:type="even" r:id="rId8"/>
          <w:headerReference w:type="firs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277B58" w14:textId="77777777" w:rsidR="00BE302C" w:rsidRPr="007E0002" w:rsidRDefault="00BE302C" w:rsidP="007E0002">
      <w:pPr>
        <w:jc w:val="center"/>
        <w:rPr>
          <w:rFonts w:hint="eastAsia"/>
          <w:b/>
          <w:sz w:val="28"/>
          <w:szCs w:val="28"/>
        </w:rPr>
      </w:pPr>
      <w:bookmarkStart w:id="0" w:name="_Toc120885669"/>
      <w:r w:rsidRPr="007E0002">
        <w:rPr>
          <w:rFonts w:hint="eastAsia"/>
          <w:b/>
          <w:sz w:val="28"/>
          <w:szCs w:val="28"/>
        </w:rPr>
        <w:lastRenderedPageBreak/>
        <w:t>目</w:t>
      </w:r>
      <w:r w:rsidRPr="007E0002">
        <w:rPr>
          <w:rFonts w:hint="eastAsia"/>
          <w:b/>
          <w:sz w:val="28"/>
          <w:szCs w:val="28"/>
        </w:rPr>
        <w:t xml:space="preserve">  </w:t>
      </w:r>
      <w:r w:rsidRPr="007E0002">
        <w:rPr>
          <w:rFonts w:hint="eastAsia"/>
          <w:b/>
          <w:sz w:val="28"/>
          <w:szCs w:val="28"/>
        </w:rPr>
        <w:t>录</w:t>
      </w:r>
      <w:bookmarkEnd w:id="0"/>
    </w:p>
    <w:p w14:paraId="5FB39B49" w14:textId="77777777" w:rsidR="00CE6224" w:rsidRDefault="00F6397A">
      <w:pPr>
        <w:pStyle w:val="13"/>
        <w:tabs>
          <w:tab w:val="right" w:leader="dot" w:pos="8302"/>
        </w:tabs>
        <w:rPr>
          <w:b w:val="0"/>
          <w:caps w:val="0"/>
          <w:noProof/>
          <w:sz w:val="21"/>
          <w:szCs w:val="24"/>
        </w:rPr>
      </w:pPr>
      <w:r>
        <w:rPr>
          <w:caps w:val="0"/>
          <w:sz w:val="28"/>
        </w:rPr>
        <w:fldChar w:fldCharType="begin"/>
      </w:r>
      <w:r>
        <w:rPr>
          <w:caps w:val="0"/>
          <w:sz w:val="28"/>
        </w:rPr>
        <w:instrText xml:space="preserve"> </w:instrText>
      </w:r>
      <w:r>
        <w:rPr>
          <w:rFonts w:hint="eastAsia"/>
          <w:caps w:val="0"/>
          <w:sz w:val="28"/>
        </w:rPr>
        <w:instrText>TOC \o "2-3" \t "</w:instrText>
      </w:r>
      <w:r>
        <w:rPr>
          <w:rFonts w:hint="eastAsia"/>
          <w:caps w:val="0"/>
          <w:sz w:val="28"/>
        </w:rPr>
        <w:instrText>标题</w:instrText>
      </w:r>
      <w:r>
        <w:rPr>
          <w:rFonts w:hint="eastAsia"/>
          <w:caps w:val="0"/>
          <w:sz w:val="28"/>
        </w:rPr>
        <w:instrText xml:space="preserve"> 1,1,</w:instrText>
      </w:r>
      <w:r>
        <w:rPr>
          <w:rFonts w:hint="eastAsia"/>
          <w:caps w:val="0"/>
          <w:sz w:val="28"/>
        </w:rPr>
        <w:instrText>附录</w:instrText>
      </w:r>
      <w:r>
        <w:rPr>
          <w:rFonts w:hint="eastAsia"/>
          <w:caps w:val="0"/>
          <w:sz w:val="28"/>
        </w:rPr>
        <w:instrText xml:space="preserve"> 1,1"</w:instrText>
      </w:r>
      <w:r>
        <w:rPr>
          <w:caps w:val="0"/>
          <w:sz w:val="28"/>
        </w:rPr>
        <w:instrText xml:space="preserve"> </w:instrText>
      </w:r>
      <w:r>
        <w:rPr>
          <w:caps w:val="0"/>
          <w:sz w:val="28"/>
        </w:rPr>
        <w:fldChar w:fldCharType="separate"/>
      </w:r>
      <w:r w:rsidR="00CE6224">
        <w:rPr>
          <w:noProof/>
        </w:rPr>
        <w:t>1</w:t>
      </w:r>
      <w:r w:rsidR="00CE6224">
        <w:rPr>
          <w:rFonts w:hint="eastAsia"/>
          <w:noProof/>
        </w:rPr>
        <w:t xml:space="preserve"> </w:t>
      </w:r>
      <w:r w:rsidR="00CE6224">
        <w:rPr>
          <w:rFonts w:hint="eastAsia"/>
          <w:noProof/>
        </w:rPr>
        <w:t>实验要求</w:t>
      </w:r>
      <w:r w:rsidR="00CE6224">
        <w:rPr>
          <w:noProof/>
        </w:rPr>
        <w:tab/>
      </w:r>
      <w:r w:rsidR="00CE6224">
        <w:rPr>
          <w:noProof/>
        </w:rPr>
        <w:fldChar w:fldCharType="begin"/>
      </w:r>
      <w:r w:rsidR="00CE6224">
        <w:rPr>
          <w:noProof/>
        </w:rPr>
        <w:instrText xml:space="preserve"> PAGEREF _Toc272090754 \h </w:instrText>
      </w:r>
      <w:r w:rsidR="00AD41A3">
        <w:rPr>
          <w:noProof/>
        </w:rPr>
      </w:r>
      <w:r w:rsidR="00CE6224">
        <w:rPr>
          <w:noProof/>
        </w:rPr>
        <w:fldChar w:fldCharType="separate"/>
      </w:r>
      <w:r w:rsidR="00CE6224">
        <w:rPr>
          <w:noProof/>
        </w:rPr>
        <w:t>1</w:t>
      </w:r>
      <w:r w:rsidR="00CE6224">
        <w:rPr>
          <w:noProof/>
        </w:rPr>
        <w:fldChar w:fldCharType="end"/>
      </w:r>
    </w:p>
    <w:p w14:paraId="085921D4" w14:textId="77777777" w:rsidR="00CE6224" w:rsidRDefault="00CE6224">
      <w:pPr>
        <w:pStyle w:val="13"/>
        <w:tabs>
          <w:tab w:val="right" w:leader="dot" w:pos="8302"/>
        </w:tabs>
        <w:rPr>
          <w:b w:val="0"/>
          <w:caps w:val="0"/>
          <w:noProof/>
          <w:sz w:val="21"/>
          <w:szCs w:val="24"/>
        </w:rPr>
      </w:pPr>
      <w:r>
        <w:rPr>
          <w:noProof/>
        </w:rP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实验过程及结果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_Toc272090755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E73817A" w14:textId="77777777" w:rsidR="00CE6224" w:rsidRDefault="00CE6224">
      <w:pPr>
        <w:pStyle w:val="21"/>
        <w:tabs>
          <w:tab w:val="right" w:leader="dot" w:pos="8302"/>
        </w:tabs>
        <w:rPr>
          <w:smallCaps w:val="0"/>
          <w:noProof/>
          <w:sz w:val="21"/>
          <w:szCs w:val="24"/>
        </w:rPr>
      </w:pPr>
      <w:r>
        <w:rPr>
          <w:noProof/>
        </w:rPr>
        <w:t>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创建工程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_Toc272090756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03B1FC2" w14:textId="77777777" w:rsidR="00CE6224" w:rsidRDefault="00CE6224">
      <w:pPr>
        <w:pStyle w:val="21"/>
        <w:tabs>
          <w:tab w:val="right" w:leader="dot" w:pos="8302"/>
        </w:tabs>
        <w:rPr>
          <w:smallCaps w:val="0"/>
          <w:noProof/>
          <w:sz w:val="21"/>
          <w:szCs w:val="24"/>
        </w:rPr>
      </w:pPr>
      <w:r>
        <w:rPr>
          <w:noProof/>
        </w:rPr>
        <w:t>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程序流程和数据模型分析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_Toc272090757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73E014F" w14:textId="77777777" w:rsidR="00CE6224" w:rsidRDefault="00CE6224">
      <w:pPr>
        <w:pStyle w:val="21"/>
        <w:tabs>
          <w:tab w:val="right" w:leader="dot" w:pos="8302"/>
        </w:tabs>
        <w:rPr>
          <w:smallCaps w:val="0"/>
          <w:noProof/>
          <w:sz w:val="21"/>
          <w:szCs w:val="24"/>
        </w:rPr>
      </w:pPr>
      <w:r>
        <w:rPr>
          <w:noProof/>
        </w:rPr>
        <w:t>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问题及解决方案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_Toc272090758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0C51781" w14:textId="77777777" w:rsidR="00CE6224" w:rsidRDefault="00CE6224">
      <w:pPr>
        <w:pStyle w:val="13"/>
        <w:tabs>
          <w:tab w:val="right" w:leader="dot" w:pos="8302"/>
        </w:tabs>
        <w:rPr>
          <w:b w:val="0"/>
          <w:caps w:val="0"/>
          <w:noProof/>
          <w:sz w:val="21"/>
          <w:szCs w:val="24"/>
        </w:rPr>
      </w:pPr>
      <w:r>
        <w:rPr>
          <w:noProof/>
        </w:rPr>
        <w:t>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实验总结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_Toc272090759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423879B" w14:textId="77777777" w:rsidR="00CE6224" w:rsidRDefault="00CE6224">
      <w:pPr>
        <w:pStyle w:val="13"/>
        <w:tabs>
          <w:tab w:val="right" w:leader="dot" w:pos="8302"/>
        </w:tabs>
        <w:rPr>
          <w:b w:val="0"/>
          <w:caps w:val="0"/>
          <w:noProof/>
          <w:sz w:val="21"/>
          <w:szCs w:val="24"/>
        </w:rPr>
      </w:pPr>
      <w:r>
        <w:rPr>
          <w:rFonts w:hint="eastAsia"/>
          <w:noProof/>
        </w:rPr>
        <w:t>附录</w:t>
      </w:r>
      <w:r>
        <w:rPr>
          <w:noProof/>
        </w:rPr>
        <w:t xml:space="preserve"> </w:t>
      </w:r>
      <w:r>
        <w:rPr>
          <w:rFonts w:hint="eastAsia"/>
          <w:noProof/>
        </w:rPr>
        <w:t>关键代码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_Toc272090760 \h </w:instrText>
      </w:r>
      <w:r w:rsidR="00AD41A3"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21613AF" w14:textId="77777777" w:rsidR="00B90326" w:rsidRDefault="00F6397A" w:rsidP="00B32117">
      <w:pPr>
        <w:pStyle w:val="13"/>
        <w:tabs>
          <w:tab w:val="right" w:leader="dot" w:pos="8302"/>
        </w:tabs>
        <w:rPr>
          <w:rFonts w:hint="eastAsia"/>
          <w:caps w:val="0"/>
          <w:sz w:val="28"/>
        </w:rPr>
      </w:pPr>
      <w:r>
        <w:rPr>
          <w:caps w:val="0"/>
          <w:sz w:val="28"/>
        </w:rPr>
        <w:fldChar w:fldCharType="end"/>
      </w:r>
    </w:p>
    <w:p w14:paraId="13FDFA44" w14:textId="77777777" w:rsidR="00510F8C" w:rsidRDefault="00510F8C" w:rsidP="00510F8C"/>
    <w:p w14:paraId="1176C671" w14:textId="77777777" w:rsidR="00C620F2" w:rsidRDefault="00C620F2" w:rsidP="00510F8C"/>
    <w:p w14:paraId="14A79852" w14:textId="77777777" w:rsidR="00C620F2" w:rsidRDefault="00C620F2" w:rsidP="00510F8C"/>
    <w:p w14:paraId="7C8B4F43" w14:textId="77777777" w:rsidR="00C620F2" w:rsidRDefault="00C620F2" w:rsidP="00510F8C">
      <w:pPr>
        <w:rPr>
          <w:rFonts w:hint="eastAsia"/>
        </w:rPr>
      </w:pPr>
    </w:p>
    <w:p w14:paraId="076CB681" w14:textId="77777777" w:rsidR="00C620F2" w:rsidRDefault="00763B8E" w:rsidP="00510F8C">
      <w:pPr>
        <w:sectPr w:rsidR="00C620F2" w:rsidSect="00B90326">
          <w:headerReference w:type="even" r:id="rId10"/>
          <w:footerReference w:type="default" r:id="rId11"/>
          <w:footerReference w:type="first" r:id="rId12"/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</w:rPr>
        <w:t xml:space="preserve"> </w:t>
      </w:r>
    </w:p>
    <w:p w14:paraId="70A21B66" w14:textId="77777777" w:rsidR="00510F8C" w:rsidRDefault="00510F8C" w:rsidP="00510F8C">
      <w:pPr>
        <w:rPr>
          <w:rFonts w:hint="eastAsia"/>
        </w:rPr>
      </w:pPr>
    </w:p>
    <w:p w14:paraId="1601FC29" w14:textId="77777777" w:rsidR="006343C5" w:rsidRDefault="00CA62EE" w:rsidP="00EE29E6">
      <w:pPr>
        <w:pStyle w:val="11"/>
        <w:rPr>
          <w:rFonts w:hint="eastAsia"/>
        </w:rPr>
      </w:pPr>
      <w:bookmarkStart w:id="1" w:name="_Toc272090754"/>
      <w:r>
        <w:rPr>
          <w:rFonts w:hint="eastAsia"/>
        </w:rPr>
        <w:t>实验要求</w:t>
      </w:r>
      <w:bookmarkEnd w:id="1"/>
    </w:p>
    <w:p w14:paraId="65337E25" w14:textId="77777777" w:rsidR="007C702B" w:rsidRDefault="00904F05" w:rsidP="008314C8">
      <w:pPr>
        <w:ind w:firstLine="425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要求：</w:t>
      </w:r>
    </w:p>
    <w:p w14:paraId="037B35B3" w14:textId="77777777" w:rsidR="00904F05" w:rsidRDefault="00904F05" w:rsidP="00904F05"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Visual Studio</w:t>
      </w:r>
      <w:r>
        <w:rPr>
          <w:rFonts w:hint="eastAsia"/>
        </w:rPr>
        <w:t>环境，查找启动</w:t>
      </w:r>
      <w:r>
        <w:rPr>
          <w:rFonts w:hint="eastAsia"/>
        </w:rPr>
        <w:t>Visual</w:t>
      </w:r>
      <w:r>
        <w:t xml:space="preserve"> Studio</w:t>
      </w:r>
      <w:r>
        <w:rPr>
          <w:rFonts w:hint="eastAsia"/>
        </w:rPr>
        <w:t>环境所需的可执行程序</w:t>
      </w:r>
      <w:r>
        <w:rPr>
          <w:rFonts w:hint="eastAsia"/>
        </w:rPr>
        <w:t>(exe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；创建自己的工作目录；在自己的工作目录下创建</w:t>
      </w:r>
      <w:r>
        <w:rPr>
          <w:rFonts w:hint="eastAsia"/>
        </w:rPr>
        <w:t>Win32 Application</w:t>
      </w:r>
      <w:proofErr w:type="gramStart"/>
      <w:r>
        <w:rPr>
          <w:rFonts w:hint="eastAsia"/>
        </w:rPr>
        <w:t>空工程</w:t>
      </w:r>
      <w:proofErr w:type="gramEnd"/>
      <w:r>
        <w:rPr>
          <w:rFonts w:hint="eastAsia"/>
        </w:rPr>
        <w:t>/</w:t>
      </w:r>
      <w:r>
        <w:rPr>
          <w:rFonts w:hint="eastAsia"/>
        </w:rPr>
        <w:t>项目；</w:t>
      </w:r>
    </w:p>
    <w:p w14:paraId="28C7C8DB" w14:textId="77777777" w:rsidR="00904F05" w:rsidRDefault="00904F05" w:rsidP="00904F05"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Easywin.c</w:t>
      </w:r>
      <w:proofErr w:type="spellEnd"/>
      <w:r>
        <w:rPr>
          <w:rFonts w:hint="eastAsia"/>
        </w:rPr>
        <w:t>复制到工程目录并加入到工程中，编译；</w:t>
      </w:r>
    </w:p>
    <w:p w14:paraId="13712F36" w14:textId="77777777" w:rsidR="00904F05" w:rsidRDefault="00904F05" w:rsidP="00904F05"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对</w:t>
      </w:r>
      <w:proofErr w:type="spellStart"/>
      <w:r>
        <w:rPr>
          <w:rFonts w:hint="eastAsia"/>
        </w:rPr>
        <w:t>PlaySound</w:t>
      </w:r>
      <w:proofErr w:type="spellEnd"/>
      <w:r>
        <w:rPr>
          <w:rFonts w:hint="eastAsia"/>
        </w:rPr>
        <w:t>函数链接出错的情况进行修正，理解编译、链接；（增加程序链接使用的多媒体库，具体做法是：在菜单“项目”</w:t>
      </w:r>
      <w:r>
        <w:sym w:font="Wingdings" w:char="F0E0"/>
      </w:r>
      <w:r>
        <w:t>属性</w:t>
      </w:r>
      <w:r>
        <w:rPr>
          <w:rFonts w:hint="eastAsia"/>
        </w:rPr>
        <w:t>（有的版本是</w:t>
      </w:r>
      <w:r>
        <w:rPr>
          <w:rFonts w:hint="eastAsia"/>
        </w:rPr>
        <w:t>Project</w:t>
      </w:r>
      <w:r>
        <w:sym w:font="Wingdings" w:char="F0E0"/>
      </w:r>
      <w:r>
        <w:rPr>
          <w:rFonts w:hint="eastAsia"/>
        </w:rPr>
        <w:t>Settings</w:t>
      </w:r>
      <w:r>
        <w:rPr>
          <w:rFonts w:hint="eastAsia"/>
        </w:rPr>
        <w:t>）对话框的链接器（或</w:t>
      </w:r>
      <w:r>
        <w:rPr>
          <w:rFonts w:hint="eastAsia"/>
        </w:rPr>
        <w:t>link</w:t>
      </w:r>
      <w:r>
        <w:rPr>
          <w:rFonts w:hint="eastAsia"/>
        </w:rPr>
        <w:t>）设置中，选择项目的“输入”或“</w:t>
      </w:r>
      <w:r>
        <w:rPr>
          <w:rFonts w:hint="eastAsia"/>
        </w:rPr>
        <w:t>Input</w:t>
      </w:r>
      <w:r>
        <w:rPr>
          <w:rFonts w:hint="eastAsia"/>
        </w:rPr>
        <w:t>”，然后在“</w:t>
      </w:r>
      <w:r>
        <w:rPr>
          <w:rFonts w:hint="eastAsia"/>
        </w:rPr>
        <w:t>Object/library modules</w:t>
      </w:r>
      <w:r>
        <w:rPr>
          <w:rFonts w:hint="eastAsia"/>
        </w:rPr>
        <w:t>”编辑框中的最后添加多媒体函数库“</w:t>
      </w:r>
      <w:r>
        <w:rPr>
          <w:rFonts w:hint="eastAsia"/>
        </w:rPr>
        <w:t>winmm.lib</w:t>
      </w:r>
      <w:r>
        <w:rPr>
          <w:rFonts w:hint="eastAsia"/>
        </w:rPr>
        <w:t>”，之后即可链接通过。修改</w:t>
      </w:r>
      <w:proofErr w:type="spellStart"/>
      <w:r>
        <w:rPr>
          <w:rFonts w:hint="eastAsia"/>
        </w:rPr>
        <w:t>PlaySound</w:t>
      </w:r>
      <w:proofErr w:type="spellEnd"/>
      <w:r>
        <w:rPr>
          <w:rFonts w:hint="eastAsia"/>
        </w:rPr>
        <w:t>函数使用的</w:t>
      </w:r>
      <w:r>
        <w:rPr>
          <w:rFonts w:hint="eastAsia"/>
        </w:rPr>
        <w:t>wave</w:t>
      </w:r>
      <w:r>
        <w:rPr>
          <w:rFonts w:hint="eastAsia"/>
        </w:rPr>
        <w:t>文件名，程序启动的时候能播放相应的音频）；</w:t>
      </w:r>
    </w:p>
    <w:p w14:paraId="782CE030" w14:textId="77777777" w:rsidR="00904F05" w:rsidRDefault="00904F05" w:rsidP="00904F05"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修改程序文件中的字符串，以更改显示内容；</w:t>
      </w:r>
    </w:p>
    <w:p w14:paraId="6CA18CC4" w14:textId="77777777" w:rsidR="00904F05" w:rsidRDefault="00904F05" w:rsidP="00904F05"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修改有关注释，同时阅读代码，初步掌握</w:t>
      </w:r>
      <w:r>
        <w:rPr>
          <w:rFonts w:hint="eastAsia"/>
        </w:rPr>
        <w:t>Windows</w:t>
      </w:r>
      <w:r>
        <w:rPr>
          <w:rFonts w:hint="eastAsia"/>
        </w:rPr>
        <w:t>应用程序的构成。</w:t>
      </w:r>
    </w:p>
    <w:p w14:paraId="0CA23ACF" w14:textId="77777777" w:rsidR="009946D9" w:rsidRDefault="00904F05" w:rsidP="002D0DD1">
      <w:pPr>
        <w:ind w:firstLine="425"/>
        <w:rPr>
          <w:rFonts w:hint="eastAsia"/>
        </w:rPr>
      </w:pPr>
      <w:r>
        <w:rPr>
          <w:rFonts w:hint="eastAsia"/>
        </w:rPr>
        <w:t>跟踪调试练习：适当地</w:t>
      </w:r>
      <w:r w:rsidRPr="00E2366E">
        <w:rPr>
          <w:rFonts w:hint="eastAsia"/>
          <w:b/>
        </w:rPr>
        <w:t>设置断点</w:t>
      </w:r>
      <w:r>
        <w:rPr>
          <w:rFonts w:hint="eastAsia"/>
        </w:rPr>
        <w:t>，</w:t>
      </w:r>
      <w:r w:rsidRPr="00E2366E">
        <w:rPr>
          <w:rFonts w:hint="eastAsia"/>
          <w:b/>
        </w:rPr>
        <w:t>查看变量取值</w:t>
      </w:r>
    </w:p>
    <w:p w14:paraId="46B6D790" w14:textId="77777777" w:rsidR="009946D9" w:rsidRDefault="009946D9" w:rsidP="008314C8">
      <w:pPr>
        <w:ind w:firstLine="425"/>
      </w:pPr>
      <w:r>
        <w:rPr>
          <w:rFonts w:hint="eastAsia"/>
        </w:rPr>
        <w:t>实验二要求：（设计打字游戏）</w:t>
      </w:r>
    </w:p>
    <w:p w14:paraId="6F788A46" w14:textId="77777777" w:rsidR="009946D9" w:rsidRPr="009946D9" w:rsidRDefault="009946D9" w:rsidP="002D0DD1">
      <w:pPr>
        <w:ind w:firstLineChars="200" w:firstLine="420"/>
        <w:rPr>
          <w:rFonts w:hint="eastAsia"/>
        </w:rPr>
      </w:pPr>
      <w:r>
        <w:t>1.</w:t>
      </w:r>
      <w:r w:rsidRPr="009946D9">
        <w:rPr>
          <w:rFonts w:hint="eastAsia"/>
        </w:rPr>
        <w:t xml:space="preserve"> </w:t>
      </w:r>
      <w:r>
        <w:rPr>
          <w:rFonts w:hint="eastAsia"/>
        </w:rPr>
        <w:t>创建空白工程，复制示例程序到工作目录，修改代码并观察修改后的程序运行结果</w:t>
      </w:r>
    </w:p>
    <w:p w14:paraId="7E5D8CE5" w14:textId="77777777" w:rsidR="009946D9" w:rsidRPr="002D0DD1" w:rsidRDefault="009946D9" w:rsidP="002D0DD1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t>.</w:t>
      </w:r>
      <w:r w:rsidRPr="009946D9">
        <w:rPr>
          <w:rFonts w:hint="eastAsia"/>
        </w:rPr>
        <w:t xml:space="preserve"> </w:t>
      </w:r>
      <w:r w:rsidRPr="009946D9">
        <w:rPr>
          <w:rFonts w:hint="eastAsia"/>
        </w:rPr>
        <w:t>编写简单的键盘打字游戏，要求：</w:t>
      </w:r>
    </w:p>
    <w:p w14:paraId="65F33BEE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创建新工程。</w:t>
      </w:r>
    </w:p>
    <w:p w14:paraId="3F4EF459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随机（或预设置）一些字符串，显示在屏幕上。如果按的键中有字符串中的字符，就将该字符删除，然后再在屏幕上显示整个字符串。待</w:t>
      </w:r>
      <w:proofErr w:type="gramStart"/>
      <w:r w:rsidRPr="009946D9">
        <w:rPr>
          <w:rFonts w:hint="eastAsia"/>
        </w:rPr>
        <w:t>一个串被完全</w:t>
      </w:r>
      <w:proofErr w:type="gramEnd"/>
      <w:r w:rsidRPr="009946D9">
        <w:rPr>
          <w:rFonts w:hint="eastAsia"/>
        </w:rPr>
        <w:t>打完之后，另外产生一个字符串，继续。</w:t>
      </w:r>
    </w:p>
    <w:p w14:paraId="5300E0D5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每打完一个字符串后，奖励一定的分数。</w:t>
      </w:r>
    </w:p>
    <w:p w14:paraId="63BE37CC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用户可按特定键开始游戏。</w:t>
      </w:r>
    </w:p>
    <w:p w14:paraId="136F86F2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用户可按</w:t>
      </w:r>
      <w:r w:rsidRPr="009946D9">
        <w:rPr>
          <w:rFonts w:hint="eastAsia"/>
        </w:rPr>
        <w:t>ESC</w:t>
      </w:r>
      <w:r w:rsidRPr="009946D9">
        <w:rPr>
          <w:rFonts w:hint="eastAsia"/>
        </w:rPr>
        <w:t>键终止游戏。游戏如何开始、如何终止需要在屏幕上有所提示。</w:t>
      </w:r>
    </w:p>
    <w:p w14:paraId="3898B2BA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得分累计：每次击键之后根据是否有击中的字母计算得分，并在窗口中显示。</w:t>
      </w:r>
    </w:p>
    <w:p w14:paraId="550D67FB" w14:textId="77777777" w:rsidR="009946D9" w:rsidRPr="009946D9" w:rsidRDefault="009946D9" w:rsidP="009946D9">
      <w:pPr>
        <w:rPr>
          <w:rFonts w:hint="eastAsia"/>
        </w:rPr>
      </w:pPr>
    </w:p>
    <w:p w14:paraId="7E5ADCED" w14:textId="77777777" w:rsidR="009946D9" w:rsidRPr="009946D9" w:rsidRDefault="009946D9" w:rsidP="009946D9">
      <w:pPr>
        <w:ind w:left="420"/>
        <w:rPr>
          <w:rFonts w:hint="eastAsia"/>
        </w:rPr>
      </w:pPr>
      <w:r w:rsidRPr="009946D9">
        <w:rPr>
          <w:rFonts w:hint="eastAsia"/>
        </w:rPr>
        <w:t>3</w:t>
      </w:r>
      <w:r w:rsidRPr="009946D9">
        <w:t>.</w:t>
      </w:r>
      <w:r w:rsidRPr="009946D9">
        <w:rPr>
          <w:rFonts w:hint="eastAsia"/>
        </w:rPr>
        <w:t>鼠标位置的显示</w:t>
      </w:r>
    </w:p>
    <w:p w14:paraId="7EDA5AA4" w14:textId="77777777" w:rsidR="009946D9" w:rsidRPr="009946D9" w:rsidRDefault="009946D9" w:rsidP="009946D9">
      <w:pPr>
        <w:numPr>
          <w:ilvl w:val="1"/>
          <w:numId w:val="40"/>
        </w:numPr>
        <w:rPr>
          <w:rFonts w:hint="eastAsia"/>
        </w:rPr>
      </w:pPr>
      <w:r w:rsidRPr="009946D9">
        <w:rPr>
          <w:rFonts w:hint="eastAsia"/>
        </w:rPr>
        <w:t>对鼠标左键点击和右键点击，</w:t>
      </w:r>
      <w:r w:rsidRPr="009946D9">
        <w:rPr>
          <w:rFonts w:hint="eastAsia"/>
          <w:b/>
          <w:color w:val="0070C0"/>
        </w:rPr>
        <w:t>设置断点</w:t>
      </w:r>
      <w:r w:rsidRPr="009946D9">
        <w:rPr>
          <w:rFonts w:hint="eastAsia"/>
        </w:rPr>
        <w:t>查看鼠标点击位置的坐标。</w:t>
      </w:r>
    </w:p>
    <w:p w14:paraId="19D4512C" w14:textId="77777777" w:rsidR="009946D9" w:rsidRPr="009946D9" w:rsidRDefault="009946D9" w:rsidP="009946D9">
      <w:pPr>
        <w:numPr>
          <w:ilvl w:val="1"/>
          <w:numId w:val="40"/>
        </w:numPr>
      </w:pPr>
      <w:r w:rsidRPr="009946D9">
        <w:rPr>
          <w:rFonts w:hint="eastAsia"/>
        </w:rPr>
        <w:t>在窗口客户区内显示鼠标当前位置（处理鼠标移动消息）</w:t>
      </w:r>
    </w:p>
    <w:p w14:paraId="013AC7C0" w14:textId="77777777" w:rsidR="009946D9" w:rsidRPr="009946D9" w:rsidRDefault="009946D9" w:rsidP="009946D9">
      <w:pPr>
        <w:ind w:left="420"/>
        <w:rPr>
          <w:rFonts w:hint="eastAsia"/>
        </w:rPr>
      </w:pPr>
    </w:p>
    <w:p w14:paraId="470DBE28" w14:textId="77777777" w:rsidR="009946D9" w:rsidRDefault="009946D9" w:rsidP="0048713A">
      <w:pPr>
        <w:ind w:left="420"/>
        <w:rPr>
          <w:rFonts w:hint="eastAsia"/>
        </w:rPr>
      </w:pPr>
      <w:r w:rsidRPr="009946D9">
        <w:rPr>
          <w:rFonts w:hint="eastAsia"/>
        </w:rPr>
        <w:t>4</w:t>
      </w:r>
      <w:r w:rsidRPr="009946D9">
        <w:t>.</w:t>
      </w:r>
      <w:r w:rsidRPr="009946D9">
        <w:rPr>
          <w:rFonts w:hint="eastAsia"/>
        </w:rPr>
        <w:t>编写批处理（</w:t>
      </w:r>
      <w:r w:rsidRPr="009946D9">
        <w:rPr>
          <w:rFonts w:hint="eastAsia"/>
        </w:rPr>
        <w:t>bat</w:t>
      </w:r>
      <w:r w:rsidRPr="009946D9">
        <w:rPr>
          <w:rFonts w:hint="eastAsia"/>
        </w:rPr>
        <w:t>）文件，完成实验</w:t>
      </w:r>
      <w:proofErr w:type="gramStart"/>
      <w:r w:rsidRPr="009946D9">
        <w:rPr>
          <w:rFonts w:hint="eastAsia"/>
        </w:rPr>
        <w:t>一</w:t>
      </w:r>
      <w:proofErr w:type="gramEnd"/>
      <w:r w:rsidRPr="009946D9">
        <w:rPr>
          <w:rFonts w:hint="eastAsia"/>
        </w:rPr>
        <w:t>项目和本实验项目的批量构建。以后每个实验完成之后，都在</w:t>
      </w:r>
      <w:r w:rsidRPr="009946D9">
        <w:rPr>
          <w:rFonts w:hint="eastAsia"/>
        </w:rPr>
        <w:t>bat</w:t>
      </w:r>
      <w:r w:rsidRPr="009946D9">
        <w:rPr>
          <w:rFonts w:hint="eastAsia"/>
        </w:rPr>
        <w:t>中增加一个批处理的编译命令。到学期</w:t>
      </w:r>
      <w:proofErr w:type="gramStart"/>
      <w:r w:rsidRPr="009946D9">
        <w:rPr>
          <w:rFonts w:hint="eastAsia"/>
        </w:rPr>
        <w:t>末可</w:t>
      </w:r>
      <w:proofErr w:type="gramEnd"/>
      <w:r w:rsidRPr="009946D9">
        <w:rPr>
          <w:rFonts w:hint="eastAsia"/>
        </w:rPr>
        <w:t>以将所有的实验统一编译。</w:t>
      </w:r>
    </w:p>
    <w:p w14:paraId="7544E137" w14:textId="77777777" w:rsidR="003961EF" w:rsidRDefault="00CA62EE" w:rsidP="007C702B">
      <w:pPr>
        <w:pStyle w:val="11"/>
        <w:rPr>
          <w:rFonts w:hint="eastAsia"/>
        </w:rPr>
      </w:pPr>
      <w:bookmarkStart w:id="2" w:name="_Toc272090755"/>
      <w:r>
        <w:rPr>
          <w:rFonts w:hint="eastAsia"/>
        </w:rPr>
        <w:t>实验过程及结果</w:t>
      </w:r>
      <w:bookmarkEnd w:id="2"/>
    </w:p>
    <w:p w14:paraId="6E80FABB" w14:textId="77777777" w:rsidR="003556BA" w:rsidRDefault="00CA62EE" w:rsidP="004939D8">
      <w:pPr>
        <w:pStyle w:val="20"/>
      </w:pPr>
      <w:bookmarkStart w:id="3" w:name="_Toc272090756"/>
      <w:r>
        <w:rPr>
          <w:rFonts w:hint="eastAsia"/>
        </w:rPr>
        <w:t>创建工程</w:t>
      </w:r>
      <w:bookmarkEnd w:id="3"/>
    </w:p>
    <w:p w14:paraId="651FCC98" w14:textId="77777777" w:rsidR="00904F05" w:rsidRPr="00904F05" w:rsidRDefault="00904F05" w:rsidP="00904F05">
      <w:pPr>
        <w:pStyle w:val="a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、查找</w:t>
      </w:r>
      <w:r>
        <w:rPr>
          <w:rFonts w:hint="eastAsia"/>
        </w:rPr>
        <w:t>VS</w:t>
      </w:r>
      <w:r>
        <w:rPr>
          <w:rFonts w:hint="eastAsia"/>
        </w:rPr>
        <w:t>的工作路径并打开，创建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的工程；打开</w:t>
      </w:r>
      <w:r>
        <w:rPr>
          <w:rFonts w:hint="eastAsia"/>
        </w:rPr>
        <w:t>vs</w:t>
      </w:r>
      <w:r>
        <w:rPr>
          <w:rFonts w:hint="eastAsia"/>
        </w:rPr>
        <w:t>的安装目录，找到下图运行</w:t>
      </w:r>
      <w:r>
        <w:rPr>
          <w:rFonts w:hint="eastAsia"/>
        </w:rPr>
        <w:t>vs2019</w:t>
      </w:r>
      <w:r>
        <w:rPr>
          <w:rFonts w:hint="eastAsia"/>
        </w:rPr>
        <w:t>；</w:t>
      </w:r>
    </w:p>
    <w:p w14:paraId="0FF8DC62" w14:textId="29CC9CD8" w:rsidR="00732FC1" w:rsidRDefault="00E547CC" w:rsidP="00732FC1">
      <w:pPr>
        <w:ind w:left="850"/>
        <w:rPr>
          <w:noProof/>
        </w:rPr>
      </w:pPr>
      <w:r w:rsidRPr="002842CD">
        <w:rPr>
          <w:noProof/>
        </w:rPr>
        <w:lastRenderedPageBreak/>
        <w:drawing>
          <wp:inline distT="0" distB="0" distL="0" distR="0" wp14:anchorId="5B5C3D16" wp14:editId="6C94F6CA">
            <wp:extent cx="5278120" cy="93154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4410" w14:textId="77777777" w:rsidR="009D62B4" w:rsidRDefault="009D62B4" w:rsidP="009D62B4">
      <w:r>
        <w:rPr>
          <w:rFonts w:hint="eastAsia"/>
        </w:rPr>
        <w:t>运行后，创建项目：</w:t>
      </w:r>
    </w:p>
    <w:p w14:paraId="6BDEF6F2" w14:textId="6187E228" w:rsidR="009D62B4" w:rsidRDefault="00E547CC" w:rsidP="009D62B4">
      <w:pPr>
        <w:rPr>
          <w:noProof/>
        </w:rPr>
      </w:pPr>
      <w:r w:rsidRPr="002842CD">
        <w:rPr>
          <w:noProof/>
        </w:rPr>
        <w:drawing>
          <wp:inline distT="0" distB="0" distL="0" distR="0" wp14:anchorId="7CA05EDD" wp14:editId="5AC20D5F">
            <wp:extent cx="5278120" cy="9836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499A6" w14:textId="780CCD20" w:rsidR="009D62B4" w:rsidRDefault="00E547CC" w:rsidP="009D62B4">
      <w:pPr>
        <w:rPr>
          <w:noProof/>
        </w:rPr>
      </w:pPr>
      <w:r w:rsidRPr="002842CD">
        <w:rPr>
          <w:noProof/>
        </w:rPr>
        <w:drawing>
          <wp:inline distT="0" distB="0" distL="0" distR="0" wp14:anchorId="2F643760" wp14:editId="6CB85E76">
            <wp:extent cx="5278120" cy="127317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5956" w14:textId="77777777" w:rsidR="009D62B4" w:rsidRDefault="009D62B4" w:rsidP="009D62B4">
      <w:r>
        <w:rPr>
          <w:rFonts w:hint="eastAsia"/>
        </w:rPr>
        <w:t>新建</w:t>
      </w:r>
      <w:r>
        <w:rPr>
          <w:rFonts w:hint="eastAsia"/>
        </w:rPr>
        <w:t>l</w:t>
      </w:r>
      <w:r>
        <w:t>ab01.cpp</w:t>
      </w:r>
      <w:r>
        <w:rPr>
          <w:rFonts w:hint="eastAsia"/>
        </w:rPr>
        <w:t>文件，加入到源文件分组；</w:t>
      </w:r>
    </w:p>
    <w:p w14:paraId="57AAFE86" w14:textId="77777777" w:rsidR="009D62B4" w:rsidRDefault="009D62B4" w:rsidP="009D62B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、复制</w:t>
      </w:r>
      <w:proofErr w:type="spellStart"/>
      <w:r>
        <w:rPr>
          <w:rFonts w:hint="eastAsia"/>
        </w:rPr>
        <w:t>EAS</w:t>
      </w:r>
      <w:r>
        <w:t>Y</w:t>
      </w:r>
      <w:r>
        <w:rPr>
          <w:rFonts w:hint="eastAsia"/>
        </w:rPr>
        <w:t>Win</w:t>
      </w:r>
      <w:proofErr w:type="spellEnd"/>
      <w:r>
        <w:rPr>
          <w:rFonts w:hint="eastAsia"/>
        </w:rPr>
        <w:t>的代码到</w:t>
      </w:r>
      <w:r w:rsidR="00877D91">
        <w:rPr>
          <w:rFonts w:hint="eastAsia"/>
        </w:rPr>
        <w:t>lab</w:t>
      </w:r>
      <w:r w:rsidR="00877D91">
        <w:t>01.cpp</w:t>
      </w:r>
      <w:r w:rsidR="00877D91">
        <w:rPr>
          <w:rFonts w:hint="eastAsia"/>
        </w:rPr>
        <w:t>中；</w:t>
      </w:r>
    </w:p>
    <w:p w14:paraId="55F3430E" w14:textId="77777777" w:rsidR="005C5AC4" w:rsidRDefault="00C06393" w:rsidP="005C5AC4">
      <w:pPr>
        <w:pStyle w:val="20"/>
      </w:pPr>
      <w:bookmarkStart w:id="4" w:name="_Toc272090757"/>
      <w:r>
        <w:rPr>
          <w:rFonts w:hint="eastAsia"/>
        </w:rPr>
        <w:t>程序流程和数据模型分析</w:t>
      </w:r>
      <w:bookmarkEnd w:id="4"/>
    </w:p>
    <w:p w14:paraId="70604AE5" w14:textId="77777777" w:rsidR="00755640" w:rsidRPr="00755640" w:rsidRDefault="00755640" w:rsidP="00755640">
      <w:pPr>
        <w:pStyle w:val="a3"/>
        <w:rPr>
          <w:rFonts w:hint="eastAsia"/>
        </w:rPr>
      </w:pPr>
      <w:r>
        <w:rPr>
          <w:rFonts w:hint="eastAsia"/>
        </w:rPr>
        <w:t>一、</w:t>
      </w:r>
      <w:r>
        <w:rPr>
          <w:rFonts w:hint="eastAsia"/>
        </w:rPr>
        <w:t>lab</w:t>
      </w:r>
      <w:r>
        <w:t>01:</w:t>
      </w:r>
    </w:p>
    <w:p w14:paraId="39263917" w14:textId="77777777" w:rsidR="00225D84" w:rsidRDefault="00225D84" w:rsidP="00225D84">
      <w:pPr>
        <w:pStyle w:val="a3"/>
        <w:numPr>
          <w:ilvl w:val="0"/>
          <w:numId w:val="39"/>
        </w:numPr>
      </w:pPr>
      <w:r>
        <w:rPr>
          <w:rFonts w:hint="eastAsia"/>
        </w:rPr>
        <w:t>找到项目，右</w:t>
      </w:r>
      <w:proofErr w:type="gramStart"/>
      <w:r>
        <w:rPr>
          <w:rFonts w:hint="eastAsia"/>
        </w:rPr>
        <w:t>击找到</w:t>
      </w:r>
      <w:proofErr w:type="gramEnd"/>
      <w:r>
        <w:rPr>
          <w:rFonts w:hint="eastAsia"/>
        </w:rPr>
        <w:t>属性，对</w:t>
      </w:r>
      <w:proofErr w:type="spellStart"/>
      <w:r>
        <w:rPr>
          <w:rFonts w:hint="eastAsia"/>
        </w:rPr>
        <w:t>Play</w:t>
      </w:r>
      <w:r>
        <w:t>Sound</w:t>
      </w:r>
      <w:proofErr w:type="spellEnd"/>
      <w:r>
        <w:rPr>
          <w:rFonts w:hint="eastAsia"/>
        </w:rPr>
        <w:t>函数的连接音频进行更正：按照提示的位置找到设置进行修改：</w:t>
      </w:r>
    </w:p>
    <w:p w14:paraId="0A68F19D" w14:textId="54D1284E" w:rsidR="00225D84" w:rsidRDefault="00E547CC" w:rsidP="00225D84">
      <w:pPr>
        <w:pStyle w:val="a3"/>
        <w:ind w:left="780" w:firstLine="0"/>
        <w:rPr>
          <w:noProof/>
        </w:rPr>
      </w:pPr>
      <w:r w:rsidRPr="002842CD">
        <w:rPr>
          <w:noProof/>
        </w:rPr>
        <w:drawing>
          <wp:inline distT="0" distB="0" distL="0" distR="0" wp14:anchorId="32AD37B7" wp14:editId="00443C7D">
            <wp:extent cx="5278120" cy="159131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C7BC" w14:textId="77777777" w:rsidR="00225D84" w:rsidRDefault="00225D84" w:rsidP="00225D84">
      <w:pPr>
        <w:pStyle w:val="a3"/>
        <w:ind w:left="780" w:firstLine="0"/>
        <w:rPr>
          <w:noProof/>
        </w:rPr>
      </w:pPr>
    </w:p>
    <w:p w14:paraId="4D405DE0" w14:textId="77777777" w:rsidR="00225D84" w:rsidRDefault="006E065E" w:rsidP="00225D84">
      <w:pPr>
        <w:pStyle w:val="a3"/>
        <w:ind w:left="780" w:firstLine="0"/>
        <w:rPr>
          <w:noProof/>
        </w:rPr>
      </w:pPr>
      <w:r>
        <w:rPr>
          <w:rFonts w:hint="eastAsia"/>
          <w:noProof/>
        </w:rPr>
        <w:t>将音频文件粘贴到文件夹下：</w:t>
      </w:r>
    </w:p>
    <w:p w14:paraId="395E277A" w14:textId="07C8B6CD" w:rsidR="006E065E" w:rsidRDefault="00E547CC" w:rsidP="00225D84">
      <w:pPr>
        <w:pStyle w:val="a3"/>
        <w:ind w:left="780" w:firstLine="0"/>
        <w:rPr>
          <w:rFonts w:hint="eastAsia"/>
          <w:noProof/>
        </w:rPr>
      </w:pPr>
      <w:r w:rsidRPr="002842CD">
        <w:rPr>
          <w:noProof/>
        </w:rPr>
        <w:drawing>
          <wp:inline distT="0" distB="0" distL="0" distR="0" wp14:anchorId="3A3F3927" wp14:editId="5B593164">
            <wp:extent cx="5278120" cy="23749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9A3" w14:textId="77777777" w:rsidR="00225D84" w:rsidRDefault="006E065E" w:rsidP="00225D84">
      <w:pPr>
        <w:pStyle w:val="a3"/>
        <w:ind w:left="780" w:firstLine="0"/>
        <w:rPr>
          <w:noProof/>
        </w:rPr>
      </w:pPr>
      <w:r>
        <w:rPr>
          <w:rFonts w:hint="eastAsia"/>
          <w:noProof/>
        </w:rPr>
        <w:t>再将音频文件添加到资源文件分组下：</w:t>
      </w:r>
    </w:p>
    <w:p w14:paraId="3A9ED5A5" w14:textId="724A66BC" w:rsidR="006E065E" w:rsidRDefault="00E547CC" w:rsidP="00225D84">
      <w:pPr>
        <w:pStyle w:val="a3"/>
        <w:ind w:left="780" w:firstLine="0"/>
        <w:rPr>
          <w:rFonts w:hint="eastAsia"/>
          <w:noProof/>
        </w:rPr>
      </w:pPr>
      <w:r w:rsidRPr="002842CD">
        <w:rPr>
          <w:noProof/>
        </w:rPr>
        <w:drawing>
          <wp:inline distT="0" distB="0" distL="0" distR="0" wp14:anchorId="2680668F" wp14:editId="4DC0A36D">
            <wp:extent cx="1869440" cy="73469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F647" w14:textId="77777777" w:rsidR="006E065E" w:rsidRDefault="006E065E" w:rsidP="00225D84">
      <w:pPr>
        <w:pStyle w:val="a3"/>
        <w:ind w:left="780" w:firstLine="0"/>
        <w:rPr>
          <w:rFonts w:hint="eastAsia"/>
          <w:noProof/>
        </w:rPr>
      </w:pPr>
    </w:p>
    <w:p w14:paraId="40D2EBBE" w14:textId="77777777" w:rsidR="00225D84" w:rsidRDefault="00225D84" w:rsidP="00225D84">
      <w:pPr>
        <w:pStyle w:val="a3"/>
        <w:numPr>
          <w:ilvl w:val="0"/>
          <w:numId w:val="39"/>
        </w:numPr>
      </w:pPr>
      <w:r>
        <w:rPr>
          <w:rFonts w:hint="eastAsia"/>
        </w:rPr>
        <w:lastRenderedPageBreak/>
        <w:t>更改系统窗口：</w:t>
      </w:r>
    </w:p>
    <w:p w14:paraId="76AAABDD" w14:textId="5A86D9E9" w:rsidR="00225D84" w:rsidRPr="002842CD" w:rsidRDefault="00E547CC" w:rsidP="00225D84">
      <w:pPr>
        <w:pStyle w:val="a3"/>
        <w:ind w:left="780" w:firstLine="0"/>
        <w:rPr>
          <w:noProof/>
        </w:rPr>
      </w:pPr>
      <w:r w:rsidRPr="002842CD">
        <w:rPr>
          <w:noProof/>
        </w:rPr>
        <w:drawing>
          <wp:inline distT="0" distB="0" distL="0" distR="0" wp14:anchorId="26EB4A2D" wp14:editId="0CB36DC5">
            <wp:extent cx="5278120" cy="194437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474E" w14:textId="77777777" w:rsidR="0067370A" w:rsidRDefault="0067370A" w:rsidP="0067370A">
      <w:pPr>
        <w:pStyle w:val="a3"/>
        <w:numPr>
          <w:ilvl w:val="0"/>
          <w:numId w:val="39"/>
        </w:numPr>
      </w:pPr>
      <w:r>
        <w:rPr>
          <w:rFonts w:hint="eastAsia"/>
        </w:rPr>
        <w:t>进行调试；</w:t>
      </w:r>
    </w:p>
    <w:p w14:paraId="160C454B" w14:textId="77777777" w:rsidR="00C54BF3" w:rsidRDefault="00C54BF3" w:rsidP="00C54BF3">
      <w:pPr>
        <w:pStyle w:val="a3"/>
        <w:ind w:left="780" w:firstLine="0"/>
      </w:pPr>
      <w:r>
        <w:rPr>
          <w:rFonts w:hint="eastAsia"/>
        </w:rPr>
        <w:t>点击代码所在行，右键单击添加断点；</w:t>
      </w:r>
    </w:p>
    <w:p w14:paraId="6FCB0C6F" w14:textId="2ECF343E" w:rsidR="00C54BF3" w:rsidRDefault="00E547CC" w:rsidP="00C54BF3">
      <w:pPr>
        <w:pStyle w:val="a3"/>
        <w:ind w:left="780" w:firstLine="0"/>
        <w:rPr>
          <w:noProof/>
        </w:rPr>
      </w:pPr>
      <w:r w:rsidRPr="002842CD">
        <w:rPr>
          <w:noProof/>
        </w:rPr>
        <w:drawing>
          <wp:inline distT="0" distB="0" distL="0" distR="0" wp14:anchorId="2B896C1A" wp14:editId="3BEDD9F4">
            <wp:extent cx="5278120" cy="101282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F562" w14:textId="77777777" w:rsidR="00C54BF3" w:rsidRDefault="00C54BF3" w:rsidP="00C54BF3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点击</w:t>
      </w:r>
      <w:r w:rsidR="00513E39">
        <w:rPr>
          <w:rFonts w:hint="eastAsia"/>
        </w:rPr>
        <w:t>逐语句（</w:t>
      </w:r>
      <w:r w:rsidR="00513E39">
        <w:rPr>
          <w:rFonts w:hint="eastAsia"/>
        </w:rPr>
        <w:t>F</w:t>
      </w:r>
      <w:r w:rsidR="00513E39">
        <w:t>10</w:t>
      </w:r>
      <w:r w:rsidR="00513E39">
        <w:rPr>
          <w:rFonts w:hint="eastAsia"/>
        </w:rPr>
        <w:t>、</w:t>
      </w:r>
      <w:r w:rsidR="00513E39">
        <w:rPr>
          <w:rFonts w:hint="eastAsia"/>
        </w:rPr>
        <w:t>F</w:t>
      </w:r>
      <w:r w:rsidR="00513E39">
        <w:t>11</w:t>
      </w:r>
      <w:r w:rsidR="00513E39">
        <w:rPr>
          <w:rFonts w:hint="eastAsia"/>
        </w:rPr>
        <w:t>）执行下一条语句；</w:t>
      </w:r>
    </w:p>
    <w:p w14:paraId="7BDAA290" w14:textId="77777777" w:rsidR="00C54BF3" w:rsidRDefault="00C54BF3" w:rsidP="0067370A">
      <w:pPr>
        <w:pStyle w:val="a3"/>
        <w:numPr>
          <w:ilvl w:val="0"/>
          <w:numId w:val="39"/>
        </w:numPr>
      </w:pPr>
      <w:r>
        <w:rPr>
          <w:rFonts w:hint="eastAsia"/>
        </w:rPr>
        <w:t>修改字符串的内容、颜色、位置；</w:t>
      </w:r>
    </w:p>
    <w:p w14:paraId="0D9B7915" w14:textId="294770D5" w:rsidR="00C54BF3" w:rsidRDefault="00E547CC" w:rsidP="00C54BF3">
      <w:pPr>
        <w:pStyle w:val="a3"/>
        <w:ind w:left="780" w:firstLine="0"/>
        <w:rPr>
          <w:noProof/>
        </w:rPr>
      </w:pPr>
      <w:r w:rsidRPr="002842CD">
        <w:rPr>
          <w:noProof/>
        </w:rPr>
        <w:drawing>
          <wp:inline distT="0" distB="0" distL="0" distR="0" wp14:anchorId="5204ED6C" wp14:editId="1CF62072">
            <wp:extent cx="2176145" cy="165544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2CD">
        <w:rPr>
          <w:noProof/>
        </w:rPr>
        <w:drawing>
          <wp:inline distT="0" distB="0" distL="0" distR="0" wp14:anchorId="2215291E" wp14:editId="3792D935">
            <wp:extent cx="2129790" cy="162052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DD64" w14:textId="77777777" w:rsidR="00C54BF3" w:rsidRDefault="00C54BF3" w:rsidP="00C54BF3">
      <w:pPr>
        <w:pStyle w:val="a3"/>
        <w:ind w:left="780" w:firstLine="0"/>
        <w:rPr>
          <w:rFonts w:hint="eastAsia"/>
        </w:rPr>
      </w:pPr>
    </w:p>
    <w:p w14:paraId="0ABA191A" w14:textId="77777777" w:rsidR="00C54BF3" w:rsidRDefault="00513E39" w:rsidP="0067370A">
      <w:pPr>
        <w:pStyle w:val="a3"/>
        <w:numPr>
          <w:ilvl w:val="0"/>
          <w:numId w:val="39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r>
        <w:t>;</w:t>
      </w:r>
    </w:p>
    <w:p w14:paraId="2061B0C5" w14:textId="77777777" w:rsidR="00A36BA8" w:rsidRDefault="00A36BA8" w:rsidP="00A36BA8">
      <w:pPr>
        <w:pStyle w:val="a3"/>
        <w:ind w:left="780" w:firstLine="0"/>
      </w:pPr>
      <w:r>
        <w:rPr>
          <w:rFonts w:hint="eastAsia"/>
        </w:rPr>
        <w:t>安装路径位于：</w:t>
      </w:r>
      <w:r w:rsidRPr="00A36BA8">
        <w:t>E:\VisualStudio\Common7\IDE\devenv.exe</w:t>
      </w:r>
    </w:p>
    <w:p w14:paraId="5EC7437E" w14:textId="77777777" w:rsidR="00A36BA8" w:rsidRDefault="00A36BA8" w:rsidP="00A36BA8">
      <w:pPr>
        <w:pStyle w:val="a3"/>
        <w:ind w:left="780" w:firstLine="0"/>
      </w:pPr>
      <w:r>
        <w:rPr>
          <w:rFonts w:hint="eastAsia"/>
        </w:rPr>
        <w:t>复制到“”中，可以打开该程序；</w:t>
      </w:r>
    </w:p>
    <w:p w14:paraId="1D750F05" w14:textId="77777777" w:rsidR="00A36BA8" w:rsidRDefault="00A36BA8" w:rsidP="00A36BA8">
      <w:pPr>
        <w:pStyle w:val="a3"/>
        <w:ind w:left="780" w:firstLine="0"/>
      </w:pPr>
      <w:r>
        <w:rPr>
          <w:rFonts w:hint="eastAsia"/>
        </w:rPr>
        <w:t>项目工作区路径：</w:t>
      </w:r>
      <w:r w:rsidRPr="00A36BA8">
        <w:rPr>
          <w:rFonts w:hint="eastAsia"/>
        </w:rPr>
        <w:t>C:\Users\s1776\Desktop\Windows</w:t>
      </w:r>
      <w:r w:rsidRPr="00A36BA8">
        <w:rPr>
          <w:rFonts w:hint="eastAsia"/>
        </w:rPr>
        <w:t>编程</w:t>
      </w:r>
      <w:r w:rsidRPr="00A36BA8">
        <w:rPr>
          <w:rFonts w:hint="eastAsia"/>
        </w:rPr>
        <w:t>\lab01</w:t>
      </w:r>
    </w:p>
    <w:p w14:paraId="2ECDE8EA" w14:textId="77777777" w:rsidR="00755640" w:rsidRDefault="00755640" w:rsidP="00A36BA8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按照步骤输入到</w:t>
      </w:r>
      <w:proofErr w:type="spellStart"/>
      <w:r>
        <w:rPr>
          <w:rFonts w:hint="eastAsia"/>
        </w:rPr>
        <w:t>cm</w:t>
      </w:r>
      <w:r>
        <w:t>d</w:t>
      </w:r>
      <w:proofErr w:type="spellEnd"/>
      <w:r>
        <w:rPr>
          <w:rFonts w:hint="eastAsia"/>
        </w:rPr>
        <w:t>中，可以得到：</w:t>
      </w:r>
    </w:p>
    <w:p w14:paraId="2C6D3865" w14:textId="77777777" w:rsidR="0067370A" w:rsidRDefault="0067370A" w:rsidP="0067370A">
      <w:pPr>
        <w:pStyle w:val="a3"/>
        <w:ind w:left="780" w:firstLine="0"/>
      </w:pPr>
    </w:p>
    <w:p w14:paraId="751936EE" w14:textId="77777777" w:rsidR="009946D9" w:rsidRDefault="009946D9" w:rsidP="0067370A">
      <w:pPr>
        <w:pStyle w:val="a3"/>
        <w:ind w:left="780" w:firstLine="0"/>
      </w:pPr>
    </w:p>
    <w:p w14:paraId="635D4A29" w14:textId="77777777" w:rsidR="009946D9" w:rsidRDefault="009946D9" w:rsidP="0067370A">
      <w:pPr>
        <w:pStyle w:val="a3"/>
        <w:ind w:left="780" w:firstLine="0"/>
      </w:pPr>
    </w:p>
    <w:p w14:paraId="0CF2F0EC" w14:textId="77777777" w:rsidR="009946D9" w:rsidRDefault="009946D9" w:rsidP="00211C37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二、打字小游戏的程序设计：</w:t>
      </w:r>
    </w:p>
    <w:p w14:paraId="5F114208" w14:textId="77777777" w:rsidR="009946D9" w:rsidRDefault="0009656E" w:rsidP="0067370A">
      <w:pPr>
        <w:pStyle w:val="a3"/>
        <w:ind w:left="78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11C37">
        <w:rPr>
          <w:rFonts w:hint="eastAsia"/>
        </w:rPr>
        <w:t>首先设计程序框图</w:t>
      </w:r>
      <w:r w:rsidR="00211C37">
        <w:rPr>
          <w:rFonts w:hint="eastAsia"/>
        </w:rPr>
        <w:t>;</w:t>
      </w:r>
    </w:p>
    <w:p w14:paraId="341F24DE" w14:textId="77777777" w:rsidR="00211C37" w:rsidRDefault="00211C37" w:rsidP="00211C37">
      <w:pPr>
        <w:pStyle w:val="a3"/>
        <w:ind w:firstLine="0"/>
        <w:rPr>
          <w:rFonts w:hint="eastAsia"/>
        </w:rPr>
      </w:pPr>
    </w:p>
    <w:p w14:paraId="29D62B12" w14:textId="77777777" w:rsidR="009946D9" w:rsidRDefault="00BE4EAB" w:rsidP="00211C37">
      <w:pPr>
        <w:pStyle w:val="a3"/>
        <w:ind w:left="780" w:firstLine="0"/>
      </w:pPr>
      <w:r>
        <w:object w:dxaOrig="7890" w:dyaOrig="10815" w14:anchorId="20D738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69.1pt;height:506.75pt" o:ole="">
            <v:imagedata r:id="rId23" o:title=""/>
          </v:shape>
          <o:OLEObject Type="Embed" ProgID="Visio.Drawing.15" ShapeID="_x0000_i1035" DrawAspect="Content" ObjectID="_1695748592" r:id="rId24"/>
        </w:object>
      </w:r>
    </w:p>
    <w:p w14:paraId="183F23E3" w14:textId="77777777" w:rsidR="005D477C" w:rsidRDefault="005D477C" w:rsidP="0009656E">
      <w:pPr>
        <w:pStyle w:val="a3"/>
        <w:ind w:firstLine="0"/>
        <w:rPr>
          <w:rFonts w:hint="eastAsia"/>
        </w:rPr>
      </w:pPr>
    </w:p>
    <w:p w14:paraId="495086D8" w14:textId="77777777" w:rsidR="005D477C" w:rsidRDefault="005D477C" w:rsidP="00211C37">
      <w:pPr>
        <w:pStyle w:val="a3"/>
        <w:ind w:left="780" w:firstLine="0"/>
      </w:pPr>
      <w:r>
        <w:rPr>
          <w:rFonts w:hint="eastAsia"/>
        </w:rPr>
        <w:t>按照框图所示的要求，对原程序进行修改；</w:t>
      </w:r>
    </w:p>
    <w:p w14:paraId="3151DBF8" w14:textId="77777777" w:rsidR="00BB7A37" w:rsidRDefault="0009656E" w:rsidP="00211C37">
      <w:pPr>
        <w:pStyle w:val="a3"/>
        <w:ind w:left="780" w:firstLine="0"/>
      </w:pPr>
      <w:r>
        <w:rPr>
          <w:rFonts w:hint="eastAsia"/>
        </w:rPr>
        <w:t>2</w:t>
      </w:r>
      <w:r>
        <w:rPr>
          <w:rFonts w:hint="eastAsia"/>
        </w:rPr>
        <w:t>、编写一个生成随机字符串的函数；</w:t>
      </w:r>
    </w:p>
    <w:p w14:paraId="2C708838" w14:textId="77777777" w:rsidR="0009656E" w:rsidRDefault="00295CFC" w:rsidP="00211C37">
      <w:pPr>
        <w:pStyle w:val="a3"/>
        <w:ind w:left="780" w:firstLine="0"/>
      </w:pPr>
      <w:r>
        <w:rPr>
          <w:rFonts w:hint="eastAsia"/>
        </w:rPr>
        <w:t>取得当前系统时间的</w:t>
      </w:r>
      <w:r>
        <w:rPr>
          <w:rFonts w:hint="eastAsia"/>
        </w:rPr>
        <w:t xml:space="preserve"> </w:t>
      </w:r>
      <w:r>
        <w:rPr>
          <w:rFonts w:hint="eastAsia"/>
        </w:rPr>
        <w:t>分秒值，作为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函数的输入参数种子</w:t>
      </w:r>
      <w:r>
        <w:rPr>
          <w:rFonts w:hint="eastAsia"/>
        </w:rPr>
        <w:t>seed</w:t>
      </w:r>
      <w:r>
        <w:rPr>
          <w:rFonts w:hint="eastAsia"/>
        </w:rPr>
        <w:t>；其数值范围</w:t>
      </w:r>
      <w:r>
        <w:rPr>
          <w:rFonts w:hint="eastAsia"/>
        </w:rPr>
        <w:t>0</w:t>
      </w:r>
      <w:r>
        <w:t>-999</w:t>
      </w:r>
      <w:r>
        <w:rPr>
          <w:rFonts w:hint="eastAsia"/>
        </w:rPr>
        <w:t>；如果</w:t>
      </w:r>
      <w:r>
        <w:rPr>
          <w:rFonts w:hint="eastAsia"/>
        </w:rPr>
        <w:t>seed</w:t>
      </w:r>
      <w:r>
        <w:rPr>
          <w:rFonts w:hint="eastAsia"/>
        </w:rPr>
        <w:t>为相同值，</w:t>
      </w:r>
      <w:r>
        <w:rPr>
          <w:rFonts w:hint="eastAsia"/>
        </w:rPr>
        <w:t>rand</w:t>
      </w:r>
      <w:r>
        <w:t>()</w:t>
      </w:r>
      <w:r>
        <w:rPr>
          <w:rFonts w:hint="eastAsia"/>
        </w:rPr>
        <w:t>将得到相同的随机数；</w:t>
      </w:r>
    </w:p>
    <w:p w14:paraId="74269EFD" w14:textId="77777777" w:rsidR="00295CFC" w:rsidRDefault="00295CFC" w:rsidP="00211C37">
      <w:pPr>
        <w:pStyle w:val="a3"/>
        <w:ind w:left="780" w:firstLine="0"/>
      </w:pPr>
    </w:p>
    <w:p w14:paraId="08AE372A" w14:textId="77777777" w:rsidR="00295CFC" w:rsidRDefault="00295CFC" w:rsidP="00211C37">
      <w:pPr>
        <w:pStyle w:val="a3"/>
        <w:ind w:left="78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% 26;</w:t>
      </w:r>
    </w:p>
    <w:p w14:paraId="1E87056D" w14:textId="77777777" w:rsidR="00295CFC" w:rsidRDefault="00295CFC" w:rsidP="00211C37">
      <w:pPr>
        <w:pStyle w:val="a3"/>
        <w:ind w:left="780" w:firstLine="0"/>
      </w:pPr>
    </w:p>
    <w:p w14:paraId="3CE7DECB" w14:textId="77777777" w:rsidR="00295CFC" w:rsidRDefault="00295CFC" w:rsidP="00211C37">
      <w:pPr>
        <w:pStyle w:val="a3"/>
        <w:ind w:left="78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全局变量</w:t>
      </w:r>
      <w:r>
        <w:rPr>
          <w:rFonts w:hint="eastAsia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将在循环中，每次被赋值 ‘A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‘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Z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的随机值；</w:t>
      </w:r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定义在</w:t>
      </w:r>
      <w:proofErr w:type="spellStart"/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I</w:t>
      </w:r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>n</w:t>
      </w:r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it</w:t>
      </w:r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>_Letter</w:t>
      </w:r>
      <w:proofErr w:type="spellEnd"/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函数中。</w:t>
      </w:r>
    </w:p>
    <w:p w14:paraId="265AF46E" w14:textId="77777777" w:rsidR="00BE4EAB" w:rsidRDefault="00BE4EAB" w:rsidP="00211C37">
      <w:pPr>
        <w:pStyle w:val="a3"/>
        <w:ind w:left="78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计算得分可以加入全局变量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GameScore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，每次搜索匹配后加一定分数；</w:t>
      </w:r>
    </w:p>
    <w:p w14:paraId="0A5FDBE8" w14:textId="77777777" w:rsidR="00BE4EAB" w:rsidRDefault="00BE4EAB" w:rsidP="00211C37">
      <w:pPr>
        <w:pStyle w:val="a3"/>
        <w:ind w:left="780"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1A8412C0" w14:textId="77777777" w:rsidR="00295CFC" w:rsidRDefault="00295CFC" w:rsidP="00211C37">
      <w:pPr>
        <w:pStyle w:val="a3"/>
        <w:ind w:left="780" w:firstLine="0"/>
      </w:pPr>
    </w:p>
    <w:p w14:paraId="57CFFD75" w14:textId="77777777" w:rsidR="00295CFC" w:rsidRDefault="00295CFC" w:rsidP="00211C37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3</w:t>
      </w:r>
      <w:r w:rsidR="00A92C30">
        <w:rPr>
          <w:rFonts w:hint="eastAsia"/>
        </w:rPr>
        <w:t>、键盘输入的信息将</w:t>
      </w:r>
      <w:r w:rsidR="00A92C30">
        <w:rPr>
          <w:rFonts w:hint="eastAsia"/>
        </w:rPr>
        <w:t xml:space="preserve"> </w:t>
      </w:r>
      <w:r w:rsidR="00A92C30">
        <w:rPr>
          <w:rFonts w:hint="eastAsia"/>
        </w:rPr>
        <w:t>产生</w:t>
      </w:r>
      <w:r w:rsidR="00A92C30">
        <w:rPr>
          <w:rFonts w:hint="eastAsia"/>
        </w:rPr>
        <w:t xml:space="preserve"> WM_</w:t>
      </w:r>
      <w:r w:rsidR="00A92C30">
        <w:t>CHAR</w:t>
      </w:r>
      <w:r w:rsidR="00A92C30">
        <w:rPr>
          <w:rFonts w:hint="eastAsia"/>
        </w:rPr>
        <w:t>的</w:t>
      </w:r>
      <w:r w:rsidR="00A92C30">
        <w:rPr>
          <w:rFonts w:hint="eastAsia"/>
        </w:rPr>
        <w:t>Message</w:t>
      </w:r>
      <w:r w:rsidR="00A92C30">
        <w:t xml:space="preserve"> </w:t>
      </w:r>
      <w:r w:rsidR="00A92C30">
        <w:rPr>
          <w:rFonts w:hint="eastAsia"/>
        </w:rPr>
        <w:t>信息，键入的字符信息将存储在</w:t>
      </w:r>
      <w:r w:rsidR="00A92C30">
        <w:rPr>
          <w:rFonts w:hint="eastAsia"/>
        </w:rPr>
        <w:t xml:space="preserve"> </w:t>
      </w:r>
      <w:proofErr w:type="spellStart"/>
      <w:r w:rsidR="00A92C30">
        <w:rPr>
          <w:rFonts w:hint="eastAsia"/>
        </w:rPr>
        <w:t>wP</w:t>
      </w:r>
      <w:r w:rsidR="00A92C30">
        <w:t>aram</w:t>
      </w:r>
      <w:proofErr w:type="spellEnd"/>
      <w:r w:rsidR="00A92C30">
        <w:t xml:space="preserve"> </w:t>
      </w:r>
      <w:r w:rsidR="00A92C30">
        <w:rPr>
          <w:rFonts w:hint="eastAsia"/>
        </w:rPr>
        <w:t>中，需要在目前的</w:t>
      </w:r>
      <w:proofErr w:type="spellStart"/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中搜索 键入的字符，使用 </w:t>
      </w:r>
      <w:proofErr w:type="spellStart"/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wcs</w:t>
      </w:r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>len</w:t>
      </w:r>
      <w:proofErr w:type="spellEnd"/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寻找其下标指针，然后删除 </w:t>
      </w:r>
      <w:proofErr w:type="spellStart"/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 w:rsidR="00A92C3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A92C30">
        <w:rPr>
          <w:rFonts w:ascii="新宋体" w:eastAsia="新宋体" w:cs="新宋体" w:hint="eastAsia"/>
          <w:color w:val="000000"/>
          <w:kern w:val="0"/>
          <w:sz w:val="19"/>
          <w:szCs w:val="19"/>
        </w:rPr>
        <w:t>的该字符；</w:t>
      </w:r>
    </w:p>
    <w:p w14:paraId="613B43B3" w14:textId="77777777" w:rsidR="00295CFC" w:rsidRDefault="00A92C30" w:rsidP="00211C37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EraseChar</w:t>
      </w:r>
      <w:proofErr w:type="spellEnd"/>
      <w:r>
        <w:rPr>
          <w:rFonts w:hint="eastAsia"/>
        </w:rPr>
        <w:t>函数，进行删除；入口为</w:t>
      </w:r>
      <w:r>
        <w:rPr>
          <w:rFonts w:hint="eastAsia"/>
        </w:rPr>
        <w:t xml:space="preserve"> </w:t>
      </w:r>
      <w:r>
        <w:rPr>
          <w:rFonts w:hint="eastAsia"/>
        </w:rPr>
        <w:t>目标字符串，一个指向删除字符串指针</w:t>
      </w:r>
      <w:r w:rsidR="00BE4EAB">
        <w:rPr>
          <w:rFonts w:hint="eastAsia"/>
        </w:rPr>
        <w:t>。</w:t>
      </w:r>
    </w:p>
    <w:p w14:paraId="39A10DD5" w14:textId="77777777" w:rsidR="00A92C30" w:rsidRDefault="00A92C30" w:rsidP="00211C37">
      <w:pPr>
        <w:pStyle w:val="a3"/>
        <w:ind w:left="780" w:firstLine="0"/>
        <w:rPr>
          <w:rFonts w:hint="eastAsia"/>
        </w:rPr>
      </w:pPr>
    </w:p>
    <w:p w14:paraId="729C7C1E" w14:textId="77777777" w:rsidR="00BB7A37" w:rsidRDefault="00BE4EAB" w:rsidP="00211C37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删除字符后，需要判断</w:t>
      </w:r>
      <w:r>
        <w:rPr>
          <w:rFonts w:hint="eastAsia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是否为空，如果为空串，需要重新产生随机字符串。</w:t>
      </w:r>
    </w:p>
    <w:p w14:paraId="78527FA2" w14:textId="77777777" w:rsidR="00BB7A37" w:rsidRDefault="00BB7A37" w:rsidP="00211C37">
      <w:pPr>
        <w:pStyle w:val="a3"/>
        <w:ind w:left="780" w:firstLine="0"/>
      </w:pPr>
    </w:p>
    <w:p w14:paraId="0FF76A0F" w14:textId="77777777" w:rsidR="00BB7A37" w:rsidRDefault="00BB7A37" w:rsidP="00211C37">
      <w:pPr>
        <w:pStyle w:val="a3"/>
        <w:ind w:left="780" w:firstLine="0"/>
      </w:pPr>
      <w:r>
        <w:rPr>
          <w:rFonts w:hint="eastAsia"/>
        </w:rPr>
        <w:t>设置断点观察鼠标的位置：</w:t>
      </w:r>
    </w:p>
    <w:p w14:paraId="21AC6CD6" w14:textId="77777777" w:rsidR="00BB7A37" w:rsidRDefault="00BB7A37" w:rsidP="00211C37">
      <w:pPr>
        <w:pStyle w:val="a3"/>
        <w:ind w:left="780" w:firstLine="0"/>
      </w:pPr>
      <w:r>
        <w:rPr>
          <w:rFonts w:hint="eastAsia"/>
        </w:rPr>
        <w:t xml:space="preserve"> </w:t>
      </w:r>
      <w:r>
        <w:rPr>
          <w:rFonts w:hint="eastAsia"/>
        </w:rPr>
        <w:t>关于鼠标位置的信息保存在</w:t>
      </w:r>
      <w:proofErr w:type="spellStart"/>
      <w:r>
        <w:rPr>
          <w:rFonts w:hint="eastAsia"/>
        </w:rPr>
        <w:t>Lparam</w:t>
      </w:r>
      <w:proofErr w:type="spellEnd"/>
      <w:r>
        <w:rPr>
          <w:rFonts w:hint="eastAsia"/>
        </w:rPr>
        <w:t>参数中，低字节为</w:t>
      </w:r>
      <w:r>
        <w:rPr>
          <w:rFonts w:hint="eastAsia"/>
        </w:rPr>
        <w:t>x</w:t>
      </w:r>
      <w:r>
        <w:rPr>
          <w:rFonts w:hint="eastAsia"/>
        </w:rPr>
        <w:t>坐标，高字节为</w:t>
      </w:r>
      <w:r>
        <w:rPr>
          <w:rFonts w:hint="eastAsia"/>
        </w:rPr>
        <w:t>y</w:t>
      </w:r>
      <w:r>
        <w:rPr>
          <w:rFonts w:hint="eastAsia"/>
        </w:rPr>
        <w:t>坐标；</w:t>
      </w:r>
    </w:p>
    <w:p w14:paraId="6ED807BC" w14:textId="77777777" w:rsidR="00BB7A37" w:rsidRDefault="00BB7A37" w:rsidP="00211C37">
      <w:pPr>
        <w:pStyle w:val="a3"/>
        <w:ind w:left="780" w:firstLine="0"/>
      </w:pPr>
      <w:r>
        <w:rPr>
          <w:rFonts w:hint="eastAsia"/>
        </w:rPr>
        <w:t>使用函数</w:t>
      </w:r>
      <w:r>
        <w:rPr>
          <w:rFonts w:hint="eastAsia"/>
        </w:rPr>
        <w:t>LO</w:t>
      </w:r>
      <w:r>
        <w:t>WORD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t>IWORD</w:t>
      </w:r>
      <w:r>
        <w:rPr>
          <w:rFonts w:hint="eastAsia"/>
        </w:rPr>
        <w:t>可以将两个坐标读出，绘制用户区矩形进行显示；</w:t>
      </w:r>
    </w:p>
    <w:p w14:paraId="70ADA7C3" w14:textId="77777777" w:rsidR="00BB7A37" w:rsidRDefault="00BB7A37" w:rsidP="00211C37">
      <w:pPr>
        <w:pStyle w:val="a3"/>
        <w:ind w:left="780" w:firstLine="0"/>
      </w:pPr>
    </w:p>
    <w:p w14:paraId="5109D668" w14:textId="77777777" w:rsidR="00BB7A37" w:rsidRDefault="00BB7A37" w:rsidP="00211C37">
      <w:pPr>
        <w:pStyle w:val="a3"/>
        <w:ind w:left="780" w:firstLine="0"/>
      </w:pPr>
      <w:r>
        <w:rPr>
          <w:rFonts w:hint="eastAsia"/>
        </w:rPr>
        <w:t>在</w:t>
      </w:r>
      <w:r>
        <w:t xml:space="preserve">case </w:t>
      </w:r>
      <w:r>
        <w:rPr>
          <w:rFonts w:hint="eastAsia"/>
        </w:rPr>
        <w:t>鼠标左键或右键按下的</w:t>
      </w:r>
      <w:r>
        <w:t xml:space="preserve"> </w:t>
      </w:r>
      <w:r>
        <w:rPr>
          <w:rFonts w:hint="eastAsia"/>
        </w:rPr>
        <w:t>语句后设置一个断点并进行调试，观察到</w:t>
      </w:r>
      <w:r>
        <w:rPr>
          <w:rFonts w:hint="eastAsia"/>
        </w:rPr>
        <w:t>;</w:t>
      </w:r>
    </w:p>
    <w:p w14:paraId="01732349" w14:textId="46FB18FA" w:rsidR="002D0DD1" w:rsidRDefault="00E547CC" w:rsidP="002D0DD1">
      <w:pPr>
        <w:pStyle w:val="a3"/>
        <w:ind w:left="780" w:firstLine="0"/>
        <w:rPr>
          <w:rFonts w:hint="eastAsia"/>
          <w:noProof/>
        </w:rPr>
      </w:pPr>
      <w:r w:rsidRPr="0011350C">
        <w:rPr>
          <w:noProof/>
        </w:rPr>
        <w:drawing>
          <wp:inline distT="0" distB="0" distL="0" distR="0" wp14:anchorId="7B9C3683" wp14:editId="3F44A1AC">
            <wp:extent cx="5278120" cy="118046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5048" w14:textId="77777777" w:rsidR="00BE4EAB" w:rsidRDefault="00BE4EAB" w:rsidP="00BE4EAB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、游戏开始界面显示：</w:t>
      </w:r>
    </w:p>
    <w:p w14:paraId="349DACCE" w14:textId="77777777" w:rsidR="00D20FF8" w:rsidRDefault="00BE4EAB" w:rsidP="00D20FF8">
      <w:pPr>
        <w:pStyle w:val="a3"/>
      </w:pPr>
      <w:r>
        <w:rPr>
          <w:rFonts w:hint="eastAsia"/>
        </w:rPr>
        <w:t>定义全局变量标记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</w:t>
      </w:r>
      <w:proofErr w:type="spellEnd"/>
      <w:r w:rsidR="00D20FF8">
        <w:rPr>
          <w:rFonts w:ascii="新宋体" w:eastAsia="新宋体" w:cs="新宋体" w:hint="eastAsia"/>
          <w:color w:val="000000"/>
          <w:kern w:val="0"/>
          <w:sz w:val="19"/>
          <w:szCs w:val="19"/>
        </w:rPr>
        <w:t>,</w:t>
      </w:r>
      <w:r w:rsidR="00D20FF8">
        <w:rPr>
          <w:rFonts w:hint="eastAsia"/>
        </w:rPr>
        <w:t>初始值设置为</w:t>
      </w:r>
      <w:r w:rsidR="00D20FF8">
        <w:rPr>
          <w:rFonts w:hint="eastAsia"/>
        </w:rPr>
        <w:t>true</w:t>
      </w:r>
      <w:r w:rsidR="00D20FF8">
        <w:rPr>
          <w:rFonts w:hint="eastAsia"/>
        </w:rPr>
        <w:t>，接受到指定字符后，修改为</w:t>
      </w:r>
      <w:r w:rsidR="00D20FF8">
        <w:rPr>
          <w:rFonts w:hint="eastAsia"/>
        </w:rPr>
        <w:t>false</w:t>
      </w:r>
      <w:r w:rsidR="00D20FF8">
        <w:t>,;</w:t>
      </w:r>
    </w:p>
    <w:p w14:paraId="1FFB2731" w14:textId="77777777" w:rsidR="00D20FF8" w:rsidRDefault="00D20FF8" w:rsidP="00D20FF8">
      <w:pPr>
        <w:pStyle w:val="a3"/>
      </w:pPr>
      <w:r>
        <w:rPr>
          <w:rFonts w:hint="eastAsia"/>
        </w:rPr>
        <w:t>绘制矩形：</w:t>
      </w:r>
    </w:p>
    <w:p w14:paraId="011B39CD" w14:textId="77777777" w:rsidR="00D20FF8" w:rsidRDefault="00D20FF8" w:rsidP="00D20FF8">
      <w:pPr>
        <w:pStyle w:val="a3"/>
      </w:pPr>
      <w:r>
        <w:rPr>
          <w:rFonts w:hint="eastAsia"/>
        </w:rPr>
        <w:t>在</w:t>
      </w:r>
      <w:r>
        <w:rPr>
          <w:rFonts w:hint="eastAsia"/>
        </w:rPr>
        <w:t>WM</w:t>
      </w:r>
      <w:r>
        <w:t>_PAINT</w:t>
      </w:r>
      <w:r>
        <w:rPr>
          <w:rFonts w:hint="eastAsia"/>
        </w:rPr>
        <w:t>下，修改</w:t>
      </w:r>
      <w:proofErr w:type="spellStart"/>
      <w:r>
        <w:rPr>
          <w:rFonts w:hint="eastAsia"/>
        </w:rPr>
        <w:t>rect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的值，使用</w:t>
      </w:r>
      <w:proofErr w:type="spellStart"/>
      <w:r>
        <w:t>Draw</w:t>
      </w:r>
      <w:r>
        <w:rPr>
          <w:rFonts w:hint="eastAsia"/>
        </w:rPr>
        <w:t>Text</w:t>
      </w:r>
      <w:proofErr w:type="spellEnd"/>
      <w:r>
        <w:rPr>
          <w:rFonts w:hint="eastAsia"/>
        </w:rPr>
        <w:t>函数，</w:t>
      </w:r>
    </w:p>
    <w:p w14:paraId="0C852D64" w14:textId="77777777" w:rsidR="00D20FF8" w:rsidRDefault="00D20FF8" w:rsidP="00D20FF8">
      <w:pPr>
        <w:pStyle w:val="a3"/>
      </w:pPr>
      <w:proofErr w:type="spellStart"/>
      <w:r>
        <w:t>W</w:t>
      </w:r>
      <w:r>
        <w:rPr>
          <w:rFonts w:hint="eastAsia"/>
        </w:rPr>
        <w:t>s</w:t>
      </w:r>
      <w:r>
        <w:t>printf</w:t>
      </w:r>
      <w:proofErr w:type="spellEnd"/>
      <w:r>
        <w:t xml:space="preserve">() </w:t>
      </w:r>
      <w:r>
        <w:rPr>
          <w:rFonts w:hint="eastAsia"/>
        </w:rPr>
        <w:t>函数将</w:t>
      </w:r>
      <w:r>
        <w:rPr>
          <w:rFonts w:hint="eastAsia"/>
        </w:rPr>
        <w:t xml:space="preserve"> </w:t>
      </w:r>
      <w:r>
        <w:rPr>
          <w:rFonts w:hint="eastAsia"/>
        </w:rPr>
        <w:t>待输出的值</w:t>
      </w:r>
      <w:r>
        <w:rPr>
          <w:rFonts w:hint="eastAsia"/>
        </w:rPr>
        <w:t xml:space="preserve"> </w:t>
      </w:r>
      <w:r>
        <w:rPr>
          <w:rFonts w:hint="eastAsia"/>
        </w:rPr>
        <w:t>输入到缓冲区中，</w:t>
      </w:r>
      <w:r>
        <w:rPr>
          <w:rFonts w:hint="eastAsia"/>
        </w:rPr>
        <w:t xml:space="preserve"> </w:t>
      </w:r>
      <w:r>
        <w:rPr>
          <w:rFonts w:hint="eastAsia"/>
        </w:rPr>
        <w:t>类似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函数；</w:t>
      </w:r>
    </w:p>
    <w:p w14:paraId="6C2B067B" w14:textId="77777777" w:rsidR="00B456F3" w:rsidRDefault="00B456F3" w:rsidP="00D20FF8">
      <w:pPr>
        <w:pStyle w:val="a3"/>
      </w:pPr>
    </w:p>
    <w:p w14:paraId="49A48805" w14:textId="77777777" w:rsidR="00B456F3" w:rsidRDefault="00B456F3" w:rsidP="00D20FF8">
      <w:pPr>
        <w:pStyle w:val="a3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02F644" w14:textId="77777777" w:rsidR="00797ABD" w:rsidRDefault="00B456F3" w:rsidP="00797ABD">
      <w:pPr>
        <w:pStyle w:val="a3"/>
        <w:rPr>
          <w:rFonts w:hint="eastAsia"/>
        </w:rPr>
      </w:pPr>
      <w:r>
        <w:rPr>
          <w:rFonts w:hint="eastAsia"/>
        </w:rPr>
        <w:t>该函数将使程序</w:t>
      </w:r>
      <w:r>
        <w:rPr>
          <w:rFonts w:hint="eastAsia"/>
        </w:rPr>
        <w:t xml:space="preserve"> </w:t>
      </w:r>
      <w:r>
        <w:rPr>
          <w:rFonts w:hint="eastAsia"/>
        </w:rPr>
        <w:t>直接转到</w:t>
      </w:r>
      <w:r>
        <w:rPr>
          <w:rFonts w:hint="eastAsia"/>
        </w:rPr>
        <w:t xml:space="preserve"> WM_PAINT</w:t>
      </w:r>
      <w:r>
        <w:rPr>
          <w:rFonts w:hint="eastAsia"/>
        </w:rPr>
        <w:t>处，更新显示界面；</w:t>
      </w:r>
    </w:p>
    <w:p w14:paraId="34AE6F5D" w14:textId="77777777" w:rsidR="00E350D2" w:rsidRDefault="00D20FF8" w:rsidP="00BE4EAB">
      <w:pPr>
        <w:pStyle w:val="a3"/>
      </w:pPr>
      <w:r>
        <w:t>5</w:t>
      </w:r>
      <w:r w:rsidR="00BE4EAB">
        <w:rPr>
          <w:rFonts w:hint="eastAsia"/>
        </w:rPr>
        <w:t>、</w:t>
      </w:r>
    </w:p>
    <w:p w14:paraId="22F30267" w14:textId="77777777" w:rsidR="00C37819" w:rsidRDefault="00E350D2" w:rsidP="00E350D2">
      <w:pPr>
        <w:ind w:left="420"/>
      </w:pPr>
      <w:r w:rsidRPr="009946D9">
        <w:rPr>
          <w:rFonts w:hint="eastAsia"/>
        </w:rPr>
        <w:t>编写批处理（</w:t>
      </w:r>
      <w:r w:rsidRPr="009946D9">
        <w:rPr>
          <w:rFonts w:hint="eastAsia"/>
        </w:rPr>
        <w:t>bat</w:t>
      </w:r>
      <w:r w:rsidRPr="009946D9">
        <w:rPr>
          <w:rFonts w:hint="eastAsia"/>
        </w:rPr>
        <w:t>）文件，</w:t>
      </w:r>
      <w:r w:rsidR="00C37819">
        <w:rPr>
          <w:rFonts w:hint="eastAsia"/>
        </w:rPr>
        <w:t>首先新建一个文本文件，打开</w:t>
      </w:r>
      <w:proofErr w:type="spellStart"/>
      <w:r w:rsidR="00C37819">
        <w:rPr>
          <w:rFonts w:hint="eastAsia"/>
        </w:rPr>
        <w:t>cmd</w:t>
      </w:r>
      <w:proofErr w:type="spellEnd"/>
      <w:r w:rsidR="00C37819">
        <w:rPr>
          <w:rFonts w:hint="eastAsia"/>
        </w:rPr>
        <w:t>窗口，输入以下命令：</w:t>
      </w:r>
    </w:p>
    <w:p w14:paraId="5FAFE50F" w14:textId="77777777" w:rsidR="00C37819" w:rsidRDefault="00C37819" w:rsidP="00C37819">
      <w:pPr>
        <w:ind w:left="420"/>
        <w:rPr>
          <w:rFonts w:hint="eastAsia"/>
        </w:rPr>
      </w:pPr>
      <w:r>
        <w:t>cd \</w:t>
      </w:r>
    </w:p>
    <w:p w14:paraId="79F360C3" w14:textId="77777777" w:rsidR="00C37819" w:rsidRPr="00C37819" w:rsidRDefault="00C37819" w:rsidP="00C37819">
      <w:pPr>
        <w:ind w:left="420"/>
        <w:rPr>
          <w:rFonts w:hint="eastAsia"/>
        </w:rPr>
      </w:pPr>
      <w:r>
        <w:t>C:\&gt;cd C:\Users\stu\Desktop\Lab_01</w:t>
      </w:r>
    </w:p>
    <w:p w14:paraId="08D423C3" w14:textId="77777777" w:rsidR="00E350D2" w:rsidRDefault="00C37819" w:rsidP="00BE4EAB">
      <w:pPr>
        <w:ind w:left="420"/>
        <w:rPr>
          <w:rFonts w:hint="eastAsia"/>
        </w:rPr>
      </w:pPr>
      <w:r>
        <w:t>C:\Users\stu\Desktop\Lab_01&gt;"C:\Program Files (x</w:t>
      </w:r>
      <w:proofErr w:type="gramStart"/>
      <w:r>
        <w:t>86)\</w:t>
      </w:r>
      <w:proofErr w:type="gramEnd"/>
      <w:r>
        <w:t>Microsoft Visual Studio\2019\Enterprise\Common7\IDE\devenv.com" lab01.sln  /rebuild</w:t>
      </w:r>
      <w:r w:rsidRPr="0017628F">
        <w:rPr>
          <w:rFonts w:hint="eastAsia"/>
        </w:rPr>
        <w:t xml:space="preserve"> </w:t>
      </w:r>
    </w:p>
    <w:p w14:paraId="4D6C9A53" w14:textId="77777777" w:rsidR="00C37819" w:rsidRDefault="00C37819" w:rsidP="00E350D2">
      <w:pPr>
        <w:ind w:firstLine="425"/>
      </w:pPr>
      <w:r>
        <w:rPr>
          <w:rFonts w:hint="eastAsia"/>
        </w:rPr>
        <w:t>其中，第一行应为项目文件夹所在目录。</w:t>
      </w:r>
    </w:p>
    <w:p w14:paraId="5A693B9E" w14:textId="77777777" w:rsidR="00C37819" w:rsidRDefault="00C37819" w:rsidP="00E350D2">
      <w:pPr>
        <w:ind w:firstLine="425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后得到：</w:t>
      </w:r>
    </w:p>
    <w:p w14:paraId="1220F198" w14:textId="3BEBFD4D" w:rsidR="00E350D2" w:rsidRDefault="00E547CC" w:rsidP="00BE4EAB">
      <w:pPr>
        <w:ind w:firstLine="425"/>
        <w:rPr>
          <w:rFonts w:hint="eastAsia"/>
        </w:rPr>
      </w:pPr>
      <w:r w:rsidRPr="00BB2B3B">
        <w:rPr>
          <w:noProof/>
        </w:rPr>
        <w:lastRenderedPageBreak/>
        <w:drawing>
          <wp:inline distT="0" distB="0" distL="0" distR="0" wp14:anchorId="32E43108" wp14:editId="33E038B3">
            <wp:extent cx="4612640" cy="237871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1BDA" w14:textId="77777777" w:rsidR="00C37819" w:rsidRDefault="00C37819" w:rsidP="00211C37">
      <w:pPr>
        <w:pStyle w:val="a3"/>
        <w:ind w:left="780" w:firstLine="0"/>
      </w:pPr>
      <w:r>
        <w:rPr>
          <w:rFonts w:hint="eastAsia"/>
        </w:rPr>
        <w:t>再将</w:t>
      </w:r>
      <w:r>
        <w:t>txt</w:t>
      </w:r>
      <w:r>
        <w:rPr>
          <w:rFonts w:hint="eastAsia"/>
        </w:rPr>
        <w:t>文件重命名为</w:t>
      </w:r>
      <w:r>
        <w:rPr>
          <w:rFonts w:hint="eastAsia"/>
        </w:rPr>
        <w:t xml:space="preserve"> bat</w:t>
      </w:r>
      <w:r>
        <w:t xml:space="preserve"> </w:t>
      </w:r>
      <w:r>
        <w:rPr>
          <w:rFonts w:hint="eastAsia"/>
        </w:rPr>
        <w:t>文档；</w:t>
      </w:r>
    </w:p>
    <w:p w14:paraId="1AF6468D" w14:textId="77777777" w:rsidR="00797ABD" w:rsidRDefault="00797ABD" w:rsidP="00211C37">
      <w:pPr>
        <w:pStyle w:val="a3"/>
        <w:ind w:left="780" w:firstLine="0"/>
      </w:pPr>
    </w:p>
    <w:p w14:paraId="74FD4638" w14:textId="77777777" w:rsidR="00797ABD" w:rsidRDefault="00797ABD" w:rsidP="00797ABD">
      <w:pPr>
        <w:pStyle w:val="a3"/>
        <w:numPr>
          <w:ilvl w:val="0"/>
          <w:numId w:val="42"/>
        </w:numPr>
      </w:pPr>
      <w:r>
        <w:rPr>
          <w:rFonts w:hint="eastAsia"/>
        </w:rPr>
        <w:t>自定义一个鼠标图标</w:t>
      </w:r>
    </w:p>
    <w:p w14:paraId="337BB89F" w14:textId="77777777" w:rsidR="00797ABD" w:rsidRDefault="00797ABD" w:rsidP="00797ABD">
      <w:pPr>
        <w:pStyle w:val="a3"/>
        <w:ind w:left="780" w:firstLine="0"/>
      </w:pPr>
      <w:r>
        <w:rPr>
          <w:rFonts w:hint="eastAsia"/>
        </w:rPr>
        <w:t>在资源文件中右键添加资源，选择鼠标，增加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位彩色图，使用彩笔进行绘制</w:t>
      </w:r>
      <w:r w:rsidR="0017009F">
        <w:rPr>
          <w:rFonts w:hint="eastAsia"/>
        </w:rPr>
        <w:t>并进行保存，</w:t>
      </w:r>
    </w:p>
    <w:p w14:paraId="2C66835B" w14:textId="5AFC5551" w:rsidR="0017009F" w:rsidRDefault="00E547CC" w:rsidP="00797ABD">
      <w:pPr>
        <w:pStyle w:val="a3"/>
        <w:ind w:left="780" w:firstLine="0"/>
        <w:rPr>
          <w:noProof/>
        </w:rPr>
      </w:pPr>
      <w:r w:rsidRPr="004F5533">
        <w:rPr>
          <w:noProof/>
        </w:rPr>
        <w:drawing>
          <wp:inline distT="0" distB="0" distL="0" distR="0" wp14:anchorId="7739DA0B" wp14:editId="152C2E63">
            <wp:extent cx="4925060" cy="234378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FA7E" w14:textId="77777777" w:rsidR="0017009F" w:rsidRDefault="0017009F" w:rsidP="00797ABD">
      <w:pPr>
        <w:pStyle w:val="a3"/>
        <w:ind w:left="780" w:firstLine="0"/>
        <w:rPr>
          <w:rFonts w:hint="eastAsia"/>
        </w:rPr>
      </w:pPr>
      <w:r>
        <w:rPr>
          <w:rFonts w:hint="eastAsia"/>
          <w:noProof/>
        </w:rPr>
        <w:t>新增</w:t>
      </w:r>
      <w:r>
        <w:rPr>
          <w:rFonts w:hint="eastAsia"/>
          <w:noProof/>
        </w:rPr>
        <w:t>resource</w:t>
      </w:r>
      <w:r>
        <w:rPr>
          <w:noProof/>
        </w:rPr>
        <w:t xml:space="preserve">.h </w:t>
      </w:r>
      <w:r>
        <w:rPr>
          <w:rFonts w:hint="eastAsia"/>
          <w:noProof/>
        </w:rPr>
        <w:t>中包含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关于该鼠标的宏，将其修改到窗口的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wcMainWnd.hCursor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中，注意使用函数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 xml:space="preserve">MAKEINTRESOURCE 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进行转换。</w:t>
      </w:r>
    </w:p>
    <w:p w14:paraId="269BBC12" w14:textId="4FDE6C01" w:rsidR="002D0DD1" w:rsidRDefault="002D0DD1" w:rsidP="00797ABD">
      <w:pPr>
        <w:pStyle w:val="a3"/>
        <w:numPr>
          <w:ilvl w:val="0"/>
          <w:numId w:val="42"/>
        </w:numPr>
      </w:pPr>
      <w:r>
        <w:rPr>
          <w:rFonts w:hint="eastAsia"/>
        </w:rPr>
        <w:t>程序效果演示：</w:t>
      </w:r>
    </w:p>
    <w:p w14:paraId="4F46709C" w14:textId="5C5AF73F" w:rsidR="0092381B" w:rsidRDefault="0092381B" w:rsidP="0092381B">
      <w:pPr>
        <w:pStyle w:val="a3"/>
        <w:ind w:left="780" w:firstLine="0"/>
        <w:rPr>
          <w:rFonts w:hint="eastAsia"/>
        </w:rPr>
      </w:pPr>
      <w:r>
        <w:rPr>
          <w:rFonts w:hint="eastAsia"/>
        </w:rPr>
        <w:t>程序开始界面</w:t>
      </w:r>
    </w:p>
    <w:p w14:paraId="3F8AC19A" w14:textId="2496C6A3" w:rsidR="002D0DD1" w:rsidRDefault="00E547CC" w:rsidP="002D0DD1">
      <w:pPr>
        <w:pStyle w:val="a3"/>
        <w:ind w:left="780" w:firstLine="0"/>
        <w:rPr>
          <w:noProof/>
        </w:rPr>
      </w:pPr>
      <w:r w:rsidRPr="004F5533">
        <w:rPr>
          <w:noProof/>
        </w:rPr>
        <w:lastRenderedPageBreak/>
        <w:drawing>
          <wp:inline distT="0" distB="0" distL="0" distR="0" wp14:anchorId="016EC58C" wp14:editId="77C03AA5">
            <wp:extent cx="4519930" cy="218186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B625" w14:textId="2D6D7B6B" w:rsidR="0092381B" w:rsidRDefault="00D40177" w:rsidP="002D0DD1">
      <w:pPr>
        <w:pStyle w:val="a3"/>
        <w:ind w:left="780" w:firstLine="0"/>
        <w:rPr>
          <w:noProof/>
        </w:rPr>
      </w:pPr>
      <w:r>
        <w:rPr>
          <w:rFonts w:hint="eastAsia"/>
          <w:noProof/>
        </w:rPr>
        <w:t>程序开始后：</w:t>
      </w:r>
    </w:p>
    <w:p w14:paraId="5C247FBA" w14:textId="7C9DE754" w:rsidR="00D40177" w:rsidRDefault="00E547CC" w:rsidP="002D0DD1">
      <w:pPr>
        <w:pStyle w:val="a3"/>
        <w:ind w:left="780" w:firstLine="0"/>
        <w:rPr>
          <w:rFonts w:hint="eastAsia"/>
          <w:noProof/>
        </w:rPr>
      </w:pPr>
      <w:r w:rsidRPr="00D57DF5">
        <w:rPr>
          <w:noProof/>
        </w:rPr>
        <w:drawing>
          <wp:inline distT="0" distB="0" distL="0" distR="0" wp14:anchorId="00418045" wp14:editId="0275CF49">
            <wp:extent cx="5278120" cy="216471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7D60" w14:textId="5DB1B260" w:rsidR="0092381B" w:rsidRDefault="0092381B" w:rsidP="002D0DD1">
      <w:pPr>
        <w:pStyle w:val="a3"/>
        <w:ind w:left="780" w:firstLine="0"/>
        <w:rPr>
          <w:noProof/>
        </w:rPr>
      </w:pPr>
    </w:p>
    <w:p w14:paraId="4B526271" w14:textId="0CCD6771" w:rsidR="0092381B" w:rsidRDefault="00D40177" w:rsidP="00D40177">
      <w:pPr>
        <w:pStyle w:val="a3"/>
        <w:ind w:firstLine="0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</w:t>
      </w:r>
      <w:r>
        <w:rPr>
          <w:rFonts w:hint="eastAsia"/>
          <w:noProof/>
        </w:rPr>
        <w:t>敲击键盘、双击鼠标显示坐标后：</w:t>
      </w:r>
    </w:p>
    <w:p w14:paraId="4931FA3A" w14:textId="165CC301" w:rsidR="00332069" w:rsidRDefault="00E547CC" w:rsidP="002D0DD1">
      <w:pPr>
        <w:pStyle w:val="a3"/>
        <w:ind w:left="780" w:firstLine="0"/>
        <w:rPr>
          <w:rFonts w:hint="eastAsia"/>
        </w:rPr>
      </w:pPr>
      <w:r w:rsidRPr="004F5533">
        <w:rPr>
          <w:noProof/>
        </w:rPr>
        <w:drawing>
          <wp:inline distT="0" distB="0" distL="0" distR="0" wp14:anchorId="119D2E8E" wp14:editId="1CC395F6">
            <wp:extent cx="4572000" cy="218186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4F46" w14:textId="77777777" w:rsidR="00C06393" w:rsidRDefault="00C06393" w:rsidP="00C06393">
      <w:pPr>
        <w:pStyle w:val="20"/>
        <w:rPr>
          <w:rFonts w:hint="eastAsia"/>
        </w:rPr>
      </w:pPr>
      <w:bookmarkStart w:id="5" w:name="_Toc272090758"/>
      <w:r>
        <w:rPr>
          <w:rFonts w:hint="eastAsia"/>
        </w:rPr>
        <w:t>问题及解决方案</w:t>
      </w:r>
      <w:bookmarkEnd w:id="5"/>
    </w:p>
    <w:p w14:paraId="0642FFDC" w14:textId="77777777" w:rsidR="00225D84" w:rsidRDefault="00225D84" w:rsidP="00225D84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、第一次编译时，</w:t>
      </w:r>
      <w:r w:rsidR="009946D9">
        <w:rPr>
          <w:rFonts w:hint="eastAsia"/>
          <w:noProof/>
        </w:rPr>
        <w:t>将</w:t>
      </w:r>
      <w:r w:rsidR="009946D9">
        <w:rPr>
          <w:rFonts w:hint="eastAsia"/>
          <w:noProof/>
        </w:rPr>
        <w:t>.</w:t>
      </w:r>
      <w:r w:rsidR="009946D9">
        <w:rPr>
          <w:noProof/>
        </w:rPr>
        <w:t xml:space="preserve">c </w:t>
      </w:r>
      <w:r w:rsidR="009946D9">
        <w:rPr>
          <w:rFonts w:hint="eastAsia"/>
          <w:noProof/>
        </w:rPr>
        <w:t>文件复制到</w:t>
      </w:r>
      <w:r w:rsidR="009946D9">
        <w:rPr>
          <w:rFonts w:hint="eastAsia"/>
          <w:noProof/>
        </w:rPr>
        <w:t>.</w:t>
      </w:r>
      <w:r w:rsidR="009946D9">
        <w:rPr>
          <w:noProof/>
        </w:rPr>
        <w:t xml:space="preserve">cpp </w:t>
      </w:r>
      <w:r w:rsidR="009946D9">
        <w:rPr>
          <w:rFonts w:hint="eastAsia"/>
          <w:noProof/>
        </w:rPr>
        <w:t>文档时出现，</w:t>
      </w:r>
      <w:r>
        <w:rPr>
          <w:rFonts w:hint="eastAsia"/>
          <w:noProof/>
        </w:rPr>
        <w:t>出现以下编译错误</w:t>
      </w:r>
      <w:r>
        <w:rPr>
          <w:rFonts w:hint="eastAsia"/>
          <w:noProof/>
        </w:rPr>
        <w:t>;</w:t>
      </w:r>
    </w:p>
    <w:p w14:paraId="535E3CB7" w14:textId="16703449" w:rsidR="00225D84" w:rsidRDefault="00E547CC" w:rsidP="00225D84">
      <w:pPr>
        <w:rPr>
          <w:noProof/>
        </w:rPr>
      </w:pPr>
      <w:r w:rsidRPr="002842CD">
        <w:rPr>
          <w:noProof/>
        </w:rPr>
        <w:lastRenderedPageBreak/>
        <w:drawing>
          <wp:inline distT="0" distB="0" distL="0" distR="0" wp14:anchorId="560FB4E2" wp14:editId="29936401">
            <wp:extent cx="5278120" cy="95504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0F3F" w14:textId="77777777" w:rsidR="00225D84" w:rsidRDefault="00225D84" w:rsidP="00225D84">
      <w:pPr>
        <w:rPr>
          <w:rFonts w:hint="eastAsia"/>
          <w:noProof/>
        </w:rPr>
      </w:pPr>
      <w:r>
        <w:rPr>
          <w:rFonts w:hint="eastAsia"/>
          <w:noProof/>
        </w:rPr>
        <w:t>搜素后，得到解决方案：</w:t>
      </w:r>
    </w:p>
    <w:p w14:paraId="3DF1CAC4" w14:textId="20EE8236" w:rsidR="009946D9" w:rsidRPr="002842CD" w:rsidRDefault="00E547CC" w:rsidP="00225D84">
      <w:pPr>
        <w:rPr>
          <w:noProof/>
        </w:rPr>
      </w:pPr>
      <w:r w:rsidRPr="002842CD">
        <w:rPr>
          <w:noProof/>
        </w:rPr>
        <w:drawing>
          <wp:inline distT="0" distB="0" distL="0" distR="0" wp14:anchorId="339B2964" wp14:editId="2CF7290C">
            <wp:extent cx="4467860" cy="654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83BC" w14:textId="77777777" w:rsidR="00225D84" w:rsidRDefault="00225D84" w:rsidP="00225D84"/>
    <w:p w14:paraId="1556CEE4" w14:textId="77777777" w:rsidR="009946D9" w:rsidRDefault="009946D9" w:rsidP="00225D84">
      <w:pPr>
        <w:rPr>
          <w:rFonts w:hint="eastAsia"/>
        </w:rPr>
      </w:pPr>
      <w:r>
        <w:rPr>
          <w:rFonts w:hint="eastAsia"/>
        </w:rPr>
        <w:t>加入强制类型转换（</w:t>
      </w:r>
      <w:r>
        <w:t>HBRUSH</w:t>
      </w:r>
      <w:r>
        <w:rPr>
          <w:rFonts w:hint="eastAsia"/>
        </w:rPr>
        <w:t>）也可以解决</w:t>
      </w:r>
    </w:p>
    <w:p w14:paraId="3E4BC397" w14:textId="77777777" w:rsidR="009A4378" w:rsidRDefault="006E065E" w:rsidP="006E065E">
      <w:pPr>
        <w:pStyle w:val="a3"/>
        <w:ind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程序启动时音频不播放；</w:t>
      </w:r>
    </w:p>
    <w:p w14:paraId="7B9B4B9F" w14:textId="77777777" w:rsidR="00E44DC8" w:rsidRDefault="0067370A" w:rsidP="006E065E">
      <w:pPr>
        <w:pStyle w:val="a3"/>
        <w:ind w:firstLine="0"/>
      </w:pPr>
      <w:r>
        <w:rPr>
          <w:rFonts w:hint="eastAsia"/>
        </w:rPr>
        <w:t>解决方法：</w:t>
      </w:r>
      <w:r>
        <w:rPr>
          <w:rFonts w:hint="eastAsia"/>
        </w:rPr>
        <w:t>.</w:t>
      </w:r>
      <w:r>
        <w:t>wav</w:t>
      </w:r>
      <w:r>
        <w:rPr>
          <w:rFonts w:hint="eastAsia"/>
        </w:rPr>
        <w:t>文件的复制目录错误，应该复制到实验中</w:t>
      </w:r>
      <w:r>
        <w:rPr>
          <w:rFonts w:hint="eastAsia"/>
        </w:rPr>
        <w:t>De</w:t>
      </w:r>
      <w:r>
        <w:t>bug</w:t>
      </w:r>
      <w:r>
        <w:rPr>
          <w:rFonts w:hint="eastAsia"/>
        </w:rPr>
        <w:t>文件的同一文件夹下；</w:t>
      </w:r>
    </w:p>
    <w:p w14:paraId="0FB115D1" w14:textId="77777777" w:rsidR="006E065E" w:rsidRDefault="00D20FF8" w:rsidP="00D20FF8">
      <w:pPr>
        <w:pStyle w:val="a3"/>
        <w:ind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456F3">
        <w:rPr>
          <w:rFonts w:hint="eastAsia"/>
        </w:rPr>
        <w:t>设置鼠标坐标为双击显示时，坐标不显示；</w:t>
      </w:r>
    </w:p>
    <w:p w14:paraId="179E9A91" w14:textId="77777777" w:rsidR="00B456F3" w:rsidRPr="009A4378" w:rsidRDefault="00B456F3" w:rsidP="00D20FF8">
      <w:pPr>
        <w:pStyle w:val="a3"/>
        <w:ind w:firstLine="0"/>
        <w:rPr>
          <w:rFonts w:hint="eastAsia"/>
        </w:rPr>
      </w:pPr>
      <w:r>
        <w:rPr>
          <w:rFonts w:hint="eastAsia"/>
        </w:rPr>
        <w:t>解决方法：</w:t>
      </w:r>
    </w:p>
    <w:p w14:paraId="3A9C6386" w14:textId="0DECDC87" w:rsidR="00CA62EE" w:rsidRDefault="00E547CC" w:rsidP="00CA62EE">
      <w:pPr>
        <w:pStyle w:val="a3"/>
        <w:rPr>
          <w:noProof/>
        </w:rPr>
      </w:pPr>
      <w:r w:rsidRPr="00BB2B3B">
        <w:rPr>
          <w:noProof/>
        </w:rPr>
        <w:drawing>
          <wp:inline distT="0" distB="0" distL="0" distR="0" wp14:anchorId="628FB70B" wp14:editId="24E8B177">
            <wp:extent cx="4554855" cy="440055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E406" w14:textId="77777777" w:rsidR="00B456F3" w:rsidRDefault="00B456F3" w:rsidP="00CA62EE">
      <w:pPr>
        <w:pStyle w:val="a3"/>
      </w:pPr>
      <w:r>
        <w:rPr>
          <w:rFonts w:hint="eastAsia"/>
        </w:rPr>
        <w:t>需要在</w:t>
      </w:r>
      <w:r>
        <w:rPr>
          <w:rFonts w:hint="eastAsia"/>
        </w:rPr>
        <w:t xml:space="preserve"> style</w:t>
      </w:r>
      <w:r>
        <w:t xml:space="preserve"> </w:t>
      </w:r>
      <w:r>
        <w:rPr>
          <w:rFonts w:hint="eastAsia"/>
        </w:rPr>
        <w:t>中，加入</w:t>
      </w:r>
      <w:r>
        <w:rPr>
          <w:rFonts w:hint="eastAsia"/>
        </w:rPr>
        <w:t xml:space="preserve"> CS</w:t>
      </w:r>
      <w:r>
        <w:t>_DBCLKS;</w:t>
      </w:r>
    </w:p>
    <w:p w14:paraId="30127393" w14:textId="77777777" w:rsidR="00C07350" w:rsidRDefault="00F24BAD" w:rsidP="00C07350">
      <w:pPr>
        <w:pStyle w:val="a3"/>
        <w:ind w:firstLine="0"/>
      </w:pPr>
      <w:r>
        <w:rPr>
          <w:rFonts w:hint="eastAsia"/>
        </w:rPr>
        <w:t>4</w:t>
      </w:r>
      <w:r>
        <w:rPr>
          <w:rFonts w:hint="eastAsia"/>
        </w:rPr>
        <w:t>、</w:t>
      </w:r>
    </w:p>
    <w:p w14:paraId="4EE8AD7C" w14:textId="77777777" w:rsidR="00F24BAD" w:rsidRDefault="00F24BAD" w:rsidP="00C07350">
      <w:pPr>
        <w:pStyle w:val="a3"/>
        <w:ind w:firstLine="0"/>
        <w:rPr>
          <w:rFonts w:hint="eastAsia"/>
        </w:rPr>
      </w:pPr>
      <w:r>
        <w:rPr>
          <w:rFonts w:hint="eastAsia"/>
        </w:rPr>
        <w:t>自定义的鼠标类型无法成功加载，解决方法：</w:t>
      </w:r>
    </w:p>
    <w:p w14:paraId="4F545B24" w14:textId="77777777" w:rsidR="00F24BAD" w:rsidRDefault="00F24BAD" w:rsidP="00C07350">
      <w:pPr>
        <w:pStyle w:val="a3"/>
        <w:ind w:firstLine="0"/>
        <w:rPr>
          <w:rFonts w:ascii="新宋体" w:eastAsia="新宋体" w:cs="新宋体" w:hint="eastAsia"/>
          <w:color w:val="6F008A"/>
          <w:kern w:val="0"/>
          <w:sz w:val="19"/>
          <w:szCs w:val="19"/>
        </w:rPr>
      </w:pPr>
      <w:r>
        <w:rPr>
          <w:rFonts w:hint="eastAsia"/>
        </w:rPr>
        <w:t>删除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IDC_CURSOR1</w:t>
      </w:r>
      <w:r>
        <w:rPr>
          <w:rFonts w:ascii="新宋体" w:eastAsia="新宋体" w:cs="新宋体" w:hint="eastAsia"/>
          <w:color w:val="6F008A"/>
          <w:kern w:val="0"/>
          <w:sz w:val="19"/>
          <w:szCs w:val="19"/>
        </w:rPr>
        <w:t>中，删除默认的位图；在窗口类结构中，修改函数：</w:t>
      </w:r>
    </w:p>
    <w:p w14:paraId="72395FE6" w14:textId="77777777" w:rsidR="00F24BAD" w:rsidRDefault="00F24BAD" w:rsidP="00C07350">
      <w:pPr>
        <w:pStyle w:val="a3"/>
        <w:ind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wcMainWnd.hCursor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LoadCursor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F24BAD">
        <w:rPr>
          <w:rFonts w:ascii="新宋体" w:eastAsia="新宋体" w:cs="新宋体"/>
          <w:color w:val="FF0000"/>
          <w:kern w:val="0"/>
          <w:sz w:val="19"/>
          <w:szCs w:val="19"/>
        </w:rPr>
        <w:t>hInstance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MAKEINTRESOURCE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IDC_CURSOR1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1E20E302" w14:textId="77777777" w:rsidR="00F24BAD" w:rsidRDefault="00F24BAD" w:rsidP="00C07350">
      <w:pPr>
        <w:pStyle w:val="a3"/>
        <w:ind w:firstLine="0"/>
      </w:pPr>
      <w:proofErr w:type="spellStart"/>
      <w:r>
        <w:rPr>
          <w:rFonts w:hint="eastAsia"/>
        </w:rPr>
        <w:t>h</w:t>
      </w:r>
      <w:r>
        <w:t>Instance</w:t>
      </w:r>
      <w:proofErr w:type="spellEnd"/>
      <w:r>
        <w:t xml:space="preserve"> </w:t>
      </w:r>
      <w:r>
        <w:rPr>
          <w:rFonts w:hint="eastAsia"/>
        </w:rPr>
        <w:t>应该修改；</w:t>
      </w:r>
    </w:p>
    <w:p w14:paraId="6EB17F4B" w14:textId="77777777" w:rsidR="00332069" w:rsidRDefault="00332069" w:rsidP="00C07350">
      <w:pPr>
        <w:pStyle w:val="a3"/>
        <w:ind w:firstLine="0"/>
      </w:pPr>
    </w:p>
    <w:p w14:paraId="2A6D4999" w14:textId="77777777" w:rsidR="00332069" w:rsidRDefault="00332069" w:rsidP="00C07350">
      <w:pPr>
        <w:pStyle w:val="a3"/>
        <w:ind w:firstLine="0"/>
      </w:pPr>
    </w:p>
    <w:p w14:paraId="3DAD350B" w14:textId="77777777" w:rsidR="00332069" w:rsidRDefault="00332069" w:rsidP="00C07350">
      <w:pPr>
        <w:pStyle w:val="a3"/>
        <w:ind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5</w:t>
      </w:r>
      <w:r>
        <w:rPr>
          <w:rFonts w:hint="eastAsia"/>
        </w:rPr>
        <w:t>、对于一个等待输入的字符串，应该保证输入顺序由左向右，所以，输入的数字应该与随机字符串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的首字符进行比较，</w:t>
      </w:r>
      <w:r w:rsidR="00797ABD"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然后再进行操作。对源程序进行修改：</w:t>
      </w:r>
    </w:p>
    <w:p w14:paraId="38D8C542" w14:textId="398E237F" w:rsidR="00241DFC" w:rsidRDefault="00E547CC" w:rsidP="00C07350">
      <w:pPr>
        <w:pStyle w:val="a3"/>
        <w:ind w:firstLine="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 w:rsidRPr="004F5533">
        <w:rPr>
          <w:noProof/>
        </w:rPr>
        <w:drawing>
          <wp:inline distT="0" distB="0" distL="0" distR="0" wp14:anchorId="3E6E1968" wp14:editId="019E862D">
            <wp:extent cx="5278120" cy="76962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3BC8" w14:textId="77777777" w:rsidR="00797ABD" w:rsidRPr="00CA62EE" w:rsidRDefault="00797ABD" w:rsidP="00C07350">
      <w:pPr>
        <w:pStyle w:val="a3"/>
        <w:ind w:firstLine="0"/>
        <w:rPr>
          <w:rFonts w:hint="eastAsia"/>
        </w:rPr>
      </w:pPr>
    </w:p>
    <w:p w14:paraId="76465A72" w14:textId="77777777" w:rsidR="00BC3144" w:rsidRDefault="00CA62EE" w:rsidP="00A42504">
      <w:pPr>
        <w:pStyle w:val="11"/>
        <w:rPr>
          <w:rFonts w:hint="eastAsia"/>
        </w:rPr>
      </w:pPr>
      <w:bookmarkStart w:id="6" w:name="_Toc272090759"/>
      <w:r>
        <w:rPr>
          <w:rFonts w:hint="eastAsia"/>
        </w:rPr>
        <w:t>实验总结</w:t>
      </w:r>
      <w:bookmarkEnd w:id="6"/>
    </w:p>
    <w:p w14:paraId="0408ABBF" w14:textId="77777777" w:rsidR="00CF5B65" w:rsidRDefault="00CF5B65" w:rsidP="00CA62EE">
      <w:pPr>
        <w:ind w:left="425"/>
        <w:rPr>
          <w:rFonts w:hint="eastAsia"/>
        </w:rPr>
      </w:pPr>
    </w:p>
    <w:p w14:paraId="5BB17A41" w14:textId="3F061505" w:rsidR="00CA62EE" w:rsidRDefault="00B456F3" w:rsidP="00CA62EE">
      <w:pPr>
        <w:ind w:left="425"/>
      </w:pPr>
      <w:r>
        <w:rPr>
          <w:rFonts w:hint="eastAsia"/>
        </w:rPr>
        <w:t>本次实验设计了一个打字实验，进行比较顺利，对未来</w:t>
      </w:r>
      <w:r>
        <w:rPr>
          <w:rFonts w:hint="eastAsia"/>
        </w:rPr>
        <w:t>windows</w:t>
      </w:r>
      <w:r>
        <w:rPr>
          <w:rFonts w:hint="eastAsia"/>
        </w:rPr>
        <w:t>编程充满信心。</w:t>
      </w:r>
    </w:p>
    <w:p w14:paraId="676138C8" w14:textId="70EB152C" w:rsidR="00D40177" w:rsidRDefault="00D40177" w:rsidP="00CA62EE">
      <w:pPr>
        <w:ind w:left="425"/>
      </w:pPr>
      <w:r>
        <w:rPr>
          <w:rFonts w:hint="eastAsia"/>
        </w:rPr>
        <w:t>下面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的学习总结：</w:t>
      </w:r>
    </w:p>
    <w:p w14:paraId="05981A3F" w14:textId="22618AB7" w:rsidR="00D40177" w:rsidRDefault="00D40177" w:rsidP="00CA62EE">
      <w:pPr>
        <w:ind w:left="42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r>
        <w:t>_Download_To_File</w:t>
      </w:r>
      <w:proofErr w:type="spellEnd"/>
    </w:p>
    <w:p w14:paraId="2BA97684" w14:textId="67A36B44" w:rsidR="00D40177" w:rsidRDefault="00E547CC" w:rsidP="00CA62EE">
      <w:pPr>
        <w:ind w:left="425"/>
        <w:rPr>
          <w:rFonts w:hint="eastAsia"/>
        </w:rPr>
      </w:pPr>
      <w:r w:rsidRPr="00D57DF5">
        <w:rPr>
          <w:noProof/>
        </w:rPr>
        <w:lastRenderedPageBreak/>
        <w:drawing>
          <wp:inline distT="0" distB="0" distL="0" distR="0" wp14:anchorId="31CAD73C" wp14:editId="2E8962E3">
            <wp:extent cx="5283835" cy="260413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4B84" w14:textId="16C91CC1" w:rsidR="00D40177" w:rsidRDefault="00D408F5" w:rsidP="00CA62EE">
      <w:pPr>
        <w:ind w:left="425"/>
      </w:pPr>
      <w:r>
        <w:rPr>
          <w:rFonts w:hint="eastAsia"/>
        </w:rPr>
        <w:t>2</w:t>
      </w:r>
      <w:r>
        <w:rPr>
          <w:rFonts w:hint="eastAsia"/>
        </w:rPr>
        <w:t>、产生随机数的函数：</w:t>
      </w:r>
    </w:p>
    <w:p w14:paraId="3C60E54A" w14:textId="19A19F6F" w:rsidR="00D408F5" w:rsidRDefault="00E547CC" w:rsidP="00CA62EE">
      <w:pPr>
        <w:ind w:left="425"/>
        <w:rPr>
          <w:rFonts w:hint="eastAsia"/>
        </w:rPr>
      </w:pPr>
      <w:r w:rsidRPr="00D57DF5">
        <w:rPr>
          <w:noProof/>
        </w:rPr>
        <w:drawing>
          <wp:inline distT="0" distB="0" distL="0" distR="0" wp14:anchorId="02852E44" wp14:editId="6DDEDBC2">
            <wp:extent cx="5278120" cy="222821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C1A1" w14:textId="5ACC5A01" w:rsidR="00D40177" w:rsidRDefault="00D408F5" w:rsidP="00CA62EE">
      <w:pPr>
        <w:ind w:left="425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Draw</w:t>
      </w:r>
      <w:r>
        <w:t>Text</w:t>
      </w:r>
      <w:proofErr w:type="spellEnd"/>
    </w:p>
    <w:p w14:paraId="668A6499" w14:textId="17259125" w:rsidR="009C45DE" w:rsidRDefault="00E547CC" w:rsidP="009C45DE">
      <w:pPr>
        <w:ind w:left="425"/>
        <w:rPr>
          <w:rFonts w:hint="eastAsia"/>
        </w:rPr>
      </w:pPr>
      <w:r w:rsidRPr="00D57DF5">
        <w:rPr>
          <w:noProof/>
        </w:rPr>
        <w:drawing>
          <wp:inline distT="0" distB="0" distL="0" distR="0" wp14:anchorId="72C4B361" wp14:editId="2895D553">
            <wp:extent cx="5278120" cy="3079115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6451" w14:textId="33B25B41" w:rsidR="009C45DE" w:rsidRDefault="00E547CC" w:rsidP="009C45DE">
      <w:pPr>
        <w:ind w:left="425"/>
        <w:rPr>
          <w:rFonts w:hint="eastAsia"/>
        </w:rPr>
      </w:pPr>
      <w:r w:rsidRPr="00D57DF5">
        <w:rPr>
          <w:noProof/>
        </w:rPr>
        <w:lastRenderedPageBreak/>
        <w:drawing>
          <wp:inline distT="0" distB="0" distL="0" distR="0" wp14:anchorId="55D9602D" wp14:editId="1910C716">
            <wp:extent cx="5278120" cy="3154045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EE79" w14:textId="1E38010D" w:rsidR="002D11FB" w:rsidRDefault="009C45DE" w:rsidP="00E45821">
      <w:r>
        <w:rPr>
          <w:rFonts w:hint="eastAsia"/>
        </w:rPr>
        <w:t>实验中使用到的</w:t>
      </w:r>
      <w:r>
        <w:rPr>
          <w:rFonts w:hint="eastAsia"/>
        </w:rPr>
        <w:t xml:space="preserve"> format</w:t>
      </w:r>
      <w:r>
        <w:t xml:space="preserve"> </w:t>
      </w:r>
      <w:r>
        <w:rPr>
          <w:rFonts w:hint="eastAsia"/>
        </w:rPr>
        <w:t>取值</w:t>
      </w:r>
    </w:p>
    <w:p w14:paraId="07E00C26" w14:textId="4A3BA5A7" w:rsidR="009C45DE" w:rsidRPr="00D57DF5" w:rsidRDefault="00E547CC" w:rsidP="00E45821">
      <w:pPr>
        <w:rPr>
          <w:noProof/>
        </w:rPr>
      </w:pPr>
      <w:r w:rsidRPr="00D57DF5">
        <w:rPr>
          <w:noProof/>
        </w:rPr>
        <w:drawing>
          <wp:inline distT="0" distB="0" distL="0" distR="0" wp14:anchorId="7D45C10E" wp14:editId="319F603C">
            <wp:extent cx="5069840" cy="13081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0F56" w14:textId="3485BD3B" w:rsidR="009C45DE" w:rsidRDefault="009C45DE" w:rsidP="00E45821">
      <w:pPr>
        <w:rPr>
          <w:noProof/>
        </w:rPr>
      </w:pPr>
    </w:p>
    <w:p w14:paraId="09B941B3" w14:textId="231A2B86" w:rsidR="009C45DE" w:rsidRDefault="009C45DE" w:rsidP="00E45821">
      <w:pPr>
        <w:rPr>
          <w:noProof/>
        </w:rPr>
      </w:pPr>
    </w:p>
    <w:p w14:paraId="3E046FB3" w14:textId="179DC5A9" w:rsidR="009C45DE" w:rsidRDefault="009C45DE" w:rsidP="009C45DE">
      <w:pPr>
        <w:numPr>
          <w:ilvl w:val="0"/>
          <w:numId w:val="43"/>
        </w:numPr>
        <w:rPr>
          <w:noProof/>
        </w:rPr>
      </w:pPr>
      <w:r>
        <w:rPr>
          <w:rFonts w:hint="eastAsia"/>
          <w:noProof/>
        </w:rPr>
        <w:t>使用自定义鼠标：</w:t>
      </w:r>
    </w:p>
    <w:p w14:paraId="6315D0F6" w14:textId="65864B89" w:rsidR="009C45DE" w:rsidRDefault="00E547CC" w:rsidP="00E45821">
      <w:pPr>
        <w:rPr>
          <w:rFonts w:hint="eastAsia"/>
          <w:noProof/>
        </w:rPr>
      </w:pPr>
      <w:r w:rsidRPr="00D57DF5">
        <w:rPr>
          <w:noProof/>
        </w:rPr>
        <w:drawing>
          <wp:inline distT="0" distB="0" distL="0" distR="0" wp14:anchorId="470B2487" wp14:editId="14B45750">
            <wp:extent cx="5283835" cy="142367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D026" w14:textId="58528906" w:rsidR="009C45DE" w:rsidRDefault="009C45DE" w:rsidP="009C45DE">
      <w:pPr>
        <w:numPr>
          <w:ilvl w:val="0"/>
          <w:numId w:val="43"/>
        </w:numPr>
        <w:rPr>
          <w:rFonts w:hint="eastAsia"/>
          <w:noProof/>
        </w:rPr>
      </w:pPr>
      <w:r>
        <w:rPr>
          <w:rFonts w:hint="eastAsia"/>
          <w:noProof/>
        </w:rPr>
        <w:t>宽字符串处理函数</w:t>
      </w:r>
    </w:p>
    <w:p w14:paraId="1206CB20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宽字符函数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普通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C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函数描述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9AB53FB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wcscat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strcat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把一个字符串接到另一个字符串的尾部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CC1975B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wcsncat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strncat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类似于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wcscat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（），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而且指定粘接字符串的粘接长度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. </w:t>
      </w:r>
    </w:p>
    <w:p w14:paraId="19D8495D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wcschr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strchr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查找子字符串的第一个位置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19833D52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lastRenderedPageBreak/>
        <w:t>wcsrchr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strrchr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从尾部开始查找子字符串出现的第一个位置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5AD41FAB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wcspbrk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strpbrk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从</w:t>
      </w:r>
      <w:proofErr w:type="gramStart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一</w:t>
      </w:r>
      <w:proofErr w:type="gram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字符字符串中查找另一字符串中任何一个字符第一次出现的位置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16CFDBC2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kern w:val="0"/>
          <w:sz w:val="22"/>
          <w:szCs w:val="22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wcswcs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/</w:t>
      </w:r>
      <w:r w:rsidRPr="009C45DE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wcsstr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strchr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在</w:t>
      </w:r>
      <w:proofErr w:type="gramStart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一</w:t>
      </w:r>
      <w:proofErr w:type="gram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字符串中查找另一字符串第一次出现的位置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3F2E65E3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wcscspn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strcspn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返回不包含第二个字符串的</w:t>
      </w:r>
      <w:proofErr w:type="gramStart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的</w:t>
      </w:r>
      <w:proofErr w:type="gram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初始数目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72078915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wcsspn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strspn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返回包含第二个字符串的初始数目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622DFBE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wcscpy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strcpy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拷贝字符串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2EE5245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wcsncpy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strncpy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类似于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wcscpy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（），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同时指定拷贝的数目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BD6D72B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wcscmp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strcmp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比较两个宽字符串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6C0945A4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wcsncmp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strncmp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类似于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wcscmp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（），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还要指定比较字符字符串的数目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3AC1872F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wcslen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strlen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获得宽字符串的数目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D6BF16A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wcstok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</w:t>
      </w: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strtok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根据</w:t>
      </w:r>
      <w:proofErr w:type="gramStart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标示符把宽</w:t>
      </w:r>
      <w:proofErr w:type="gram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字符串分解成一系列字符串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21193318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wcswidth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None    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获得宽字符串的宽度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5EC9F369" w14:textId="77777777" w:rsidR="009C45DE" w:rsidRPr="009C45DE" w:rsidRDefault="009C45DE" w:rsidP="009C45DE">
      <w:pPr>
        <w:widowControl/>
        <w:jc w:val="left"/>
        <w:rPr>
          <w:rFonts w:ascii="Calibri" w:hAnsi="Calibri" w:cs="Calibri"/>
          <w:color w:val="333333"/>
          <w:kern w:val="0"/>
          <w:szCs w:val="21"/>
        </w:rPr>
      </w:pPr>
      <w:proofErr w:type="spellStart"/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wcwidth</w:t>
      </w:r>
      <w:proofErr w:type="spellEnd"/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（）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        None         </w:t>
      </w:r>
      <w:r w:rsidRPr="009C45DE">
        <w:rPr>
          <w:rFonts w:ascii="微软雅黑" w:eastAsia="微软雅黑" w:hAnsi="微软雅黑" w:cs="Calibri" w:hint="eastAsia"/>
          <w:color w:val="333333"/>
          <w:kern w:val="0"/>
          <w:szCs w:val="21"/>
          <w:shd w:val="clear" w:color="auto" w:fill="FFFFFF"/>
        </w:rPr>
        <w:t>获得宽字符的宽度</w:t>
      </w:r>
      <w:r w:rsidRPr="009C45DE">
        <w:rPr>
          <w:rFonts w:ascii="Arial" w:hAnsi="Arial" w:cs="Arial"/>
          <w:color w:val="333333"/>
          <w:kern w:val="0"/>
          <w:szCs w:val="21"/>
          <w:shd w:val="clear" w:color="auto" w:fill="FFFFFF"/>
        </w:rPr>
        <w:t> </w:t>
      </w:r>
    </w:p>
    <w:p w14:paraId="38090492" w14:textId="77777777" w:rsidR="009C45DE" w:rsidRDefault="009C45DE" w:rsidP="009C45DE">
      <w:pPr>
        <w:rPr>
          <w:rFonts w:hint="eastAsia"/>
          <w:noProof/>
        </w:rPr>
      </w:pPr>
    </w:p>
    <w:p w14:paraId="7C98A2A8" w14:textId="77777777" w:rsidR="009C45DE" w:rsidRDefault="009C45DE" w:rsidP="009C45DE">
      <w:pPr>
        <w:ind w:left="780"/>
        <w:rPr>
          <w:rFonts w:hint="eastAsia"/>
          <w:noProof/>
        </w:rPr>
      </w:pPr>
    </w:p>
    <w:p w14:paraId="58E87025" w14:textId="77777777" w:rsidR="00B83641" w:rsidRDefault="00CA62EE" w:rsidP="00B83641">
      <w:pPr>
        <w:pStyle w:val="11"/>
        <w:numPr>
          <w:ilvl w:val="0"/>
          <w:numId w:val="0"/>
        </w:numPr>
        <w:rPr>
          <w:rFonts w:hint="eastAsia"/>
        </w:rPr>
      </w:pPr>
      <w:bookmarkStart w:id="7" w:name="_Toc272090760"/>
      <w:r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关键代码</w:t>
      </w:r>
      <w:bookmarkEnd w:id="7"/>
    </w:p>
    <w:p w14:paraId="682333A0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str_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12</w:t>
      </w:r>
      <w:proofErr w:type="gramEnd"/>
    </w:p>
    <w:p w14:paraId="29806874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Score_aChar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</w:t>
      </w:r>
    </w:p>
    <w:p w14:paraId="3E33F020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Score_aString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</w:t>
      </w:r>
    </w:p>
    <w:p w14:paraId="698FC820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Rect_wildth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20</w:t>
      </w:r>
    </w:p>
    <w:p w14:paraId="4BFD5EEC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2F61C5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str_length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+1];</w:t>
      </w:r>
    </w:p>
    <w:p w14:paraId="7EC69AD4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UINT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242EB62C" w14:textId="77777777" w:rsidR="00B83641" w:rsidRDefault="00B83641" w:rsidP="00B8364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0F72E7" w14:textId="77777777" w:rsidR="00B83641" w:rsidRDefault="00B83641" w:rsidP="00B456F3">
      <w:pPr>
        <w:rPr>
          <w:rFonts w:hint="eastAsia"/>
        </w:rPr>
      </w:pPr>
    </w:p>
    <w:p w14:paraId="7EB7D53E" w14:textId="77777777" w:rsidR="00B456F3" w:rsidRDefault="00B456F3" w:rsidP="00B456F3">
      <w:r>
        <w:rPr>
          <w:rFonts w:hint="eastAsia"/>
        </w:rPr>
        <w:t>1</w:t>
      </w:r>
      <w:r>
        <w:rPr>
          <w:rFonts w:hint="eastAsia"/>
        </w:rPr>
        <w:t>、</w:t>
      </w:r>
      <w:r w:rsidR="00241DFC">
        <w:rPr>
          <w:rFonts w:hint="eastAsia"/>
        </w:rPr>
        <w:t>自定义函数</w:t>
      </w:r>
    </w:p>
    <w:p w14:paraId="6D7C96BE" w14:textId="77777777" w:rsidR="00241DFC" w:rsidRDefault="00241DFC" w:rsidP="00B456F3"/>
    <w:p w14:paraId="5FAFF487" w14:textId="77777777" w:rsidR="00241DFC" w:rsidRPr="00B456F3" w:rsidRDefault="00241DFC" w:rsidP="00B456F3">
      <w:pPr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初始化随机字符串</w:t>
      </w:r>
    </w:p>
    <w:p w14:paraId="7C44C278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InitLetter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4E57738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21B827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6941C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SYSTEMTIME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0D901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GetSystemTime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5D948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rand()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得到随机数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作准备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6518C90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systime.wMilliseconds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E4E94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str_length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2D663E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5C321E3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A'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% 26;</w:t>
      </w:r>
    </w:p>
    <w:p w14:paraId="79F7B5D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F07D1AC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0381E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9C8E7B" w14:textId="77777777" w:rsidR="00241DFC" w:rsidRDefault="00241DFC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12EAA9" w14:textId="77777777" w:rsidR="00241DFC" w:rsidRDefault="00241DFC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输入正确的字符后，</w:t>
      </w:r>
      <w:r w:rsidR="00CF5EE0">
        <w:rPr>
          <w:rFonts w:ascii="新宋体" w:eastAsia="新宋体" w:cs="新宋体" w:hint="eastAsia"/>
          <w:color w:val="000000"/>
          <w:kern w:val="0"/>
          <w:sz w:val="19"/>
          <w:szCs w:val="19"/>
        </w:rPr>
        <w:t>对原有的</w:t>
      </w:r>
      <w:proofErr w:type="spellStart"/>
      <w:r w:rsidR="00CF5EE0">
        <w:rPr>
          <w:rFonts w:ascii="新宋体" w:eastAsia="新宋体" w:cs="新宋体"/>
          <w:color w:val="808080"/>
          <w:kern w:val="0"/>
          <w:sz w:val="19"/>
          <w:szCs w:val="19"/>
        </w:rPr>
        <w:t>Traget_str</w:t>
      </w:r>
      <w:proofErr w:type="spellEnd"/>
      <w:r w:rsidR="00CF5EE0">
        <w:rPr>
          <w:rFonts w:ascii="新宋体" w:eastAsia="新宋体" w:cs="新宋体"/>
          <w:color w:val="808080"/>
          <w:kern w:val="0"/>
          <w:sz w:val="19"/>
          <w:szCs w:val="19"/>
        </w:rPr>
        <w:t xml:space="preserve"> </w:t>
      </w:r>
      <w:r w:rsidR="00CF5EE0">
        <w:rPr>
          <w:rFonts w:ascii="新宋体" w:eastAsia="新宋体" w:cs="新宋体" w:hint="eastAsia"/>
          <w:color w:val="808080"/>
          <w:kern w:val="0"/>
          <w:sz w:val="19"/>
          <w:szCs w:val="19"/>
        </w:rPr>
        <w:t>进行删除输入字符，如果删除为空字符串，将返回0；</w:t>
      </w:r>
    </w:p>
    <w:p w14:paraId="48C1376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EraseChar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77345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3210510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4CC2DD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808B5F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13A1C3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*(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 =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599FD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2255822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6EC8A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*(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-1)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14177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BD4180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=0;</w:t>
      </w:r>
    </w:p>
    <w:p w14:paraId="62AB87E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698AB42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2E8F05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</w:t>
      </w:r>
    </w:p>
    <w:p w14:paraId="5A316B8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 w:rsidR="00CF5EE0">
        <w:rPr>
          <w:rFonts w:ascii="新宋体" w:eastAsia="新宋体" w:cs="新宋体"/>
          <w:color w:val="000000"/>
          <w:kern w:val="0"/>
          <w:sz w:val="19"/>
          <w:szCs w:val="19"/>
        </w:rPr>
        <w:t>WinProc</w:t>
      </w:r>
      <w:proofErr w:type="spellEnd"/>
      <w:r w:rsidR="00CF5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CF5EE0">
        <w:rPr>
          <w:rFonts w:ascii="新宋体" w:eastAsia="新宋体" w:cs="新宋体" w:hint="eastAsia"/>
          <w:color w:val="000000"/>
          <w:kern w:val="0"/>
          <w:sz w:val="19"/>
          <w:szCs w:val="19"/>
        </w:rPr>
        <w:t>部分：</w:t>
      </w:r>
    </w:p>
    <w:p w14:paraId="34F753DE" w14:textId="77777777" w:rsidR="00CF5EE0" w:rsidRDefault="00CF5EE0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双击屏幕 后 显示鼠标坐标；</w:t>
      </w:r>
    </w:p>
    <w:p w14:paraId="0F59311C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</w:t>
      </w:r>
      <w:proofErr w:type="gramEnd"/>
      <w:r>
        <w:rPr>
          <w:rFonts w:ascii="新宋体" w:eastAsia="新宋体" w:cs="新宋体"/>
          <w:color w:val="6F008A"/>
          <w:kern w:val="0"/>
          <w:sz w:val="19"/>
          <w:szCs w:val="19"/>
        </w:rPr>
        <w:t>_LBUTTONDBLCLK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BBDC14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pt.x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LOWORD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ABE2C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pt.y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HIWORD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2707F8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69604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9E691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319EA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A0083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769065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游戏开始界面；</w:t>
      </w:r>
    </w:p>
    <w:p w14:paraId="732627C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9D1D3A5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1B1114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 w:rsidR="004871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|| </w:t>
      </w:r>
      <w:proofErr w:type="spellStart"/>
      <w:r w:rsidR="0048713A">
        <w:rPr>
          <w:rFonts w:ascii="新宋体" w:eastAsia="新宋体" w:cs="新宋体"/>
          <w:color w:val="808080"/>
          <w:kern w:val="0"/>
          <w:sz w:val="19"/>
          <w:szCs w:val="19"/>
        </w:rPr>
        <w:t>wParam</w:t>
      </w:r>
      <w:proofErr w:type="spellEnd"/>
      <w:r w:rsidR="004871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 w:rsidR="0048713A">
        <w:rPr>
          <w:rFonts w:ascii="新宋体" w:eastAsia="新宋体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0F063F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38347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442112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99B18F" w14:textId="77777777" w:rsidR="00AF4CFF" w:rsidRDefault="00AF4CFF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检索字符，进行删除和 复位</w:t>
      </w:r>
    </w:p>
    <w:p w14:paraId="443D75F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wcschr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4E4703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AB1806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pos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wcschr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698303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Score_aChar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7E48F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EraseChar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pos);</w:t>
      </w:r>
    </w:p>
    <w:p w14:paraId="72C1A17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Traget_str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5C307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0BD18BB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InitLetter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16A984C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Score_aString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6177B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39CA9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1D13E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90C4E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游戏终止</w:t>
      </w:r>
    </w:p>
    <w:p w14:paraId="3DDFB3C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wParam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VK_ESCAPE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A01BB6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7F48E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PostQuitMessage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-1);</w:t>
      </w:r>
    </w:p>
    <w:p w14:paraId="111C30F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18E466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A3071E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AF4CFF">
        <w:rPr>
          <w:rFonts w:ascii="新宋体" w:eastAsia="新宋体" w:cs="新宋体"/>
          <w:color w:val="000000"/>
          <w:kern w:val="0"/>
          <w:sz w:val="19"/>
          <w:szCs w:val="19"/>
        </w:rPr>
        <w:t>//</w:t>
      </w:r>
      <w:r w:rsidR="00AF4CFF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可以立即触发 </w:t>
      </w:r>
      <w:r w:rsidR="00AF4CFF">
        <w:rPr>
          <w:rFonts w:ascii="新宋体" w:eastAsia="新宋体" w:cs="新宋体"/>
          <w:color w:val="6F008A"/>
          <w:kern w:val="0"/>
          <w:sz w:val="19"/>
          <w:szCs w:val="19"/>
        </w:rPr>
        <w:t>WM_PAINT</w:t>
      </w:r>
      <w:r w:rsidR="00AF4CFF">
        <w:rPr>
          <w:rFonts w:ascii="新宋体" w:eastAsia="新宋体" w:cs="新宋体" w:hint="eastAsia"/>
          <w:color w:val="6F008A"/>
          <w:kern w:val="0"/>
          <w:sz w:val="19"/>
          <w:szCs w:val="19"/>
        </w:rPr>
        <w:t>，实时显示变化后的状态；</w:t>
      </w:r>
    </w:p>
    <w:p w14:paraId="3F8E8E80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InvalidateRect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AFD92CC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CF5953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69670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WM_PAINT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客户区重绘消息</w:t>
      </w:r>
    </w:p>
    <w:p w14:paraId="5AA20C1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5B605E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取得设备环境句柄</w:t>
      </w:r>
    </w:p>
    <w:p w14:paraId="030D2FF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F596F5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32];</w:t>
      </w:r>
    </w:p>
    <w:p w14:paraId="07ACFD6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BeginPaint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819B48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rect.left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12EC43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A2B4302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rect.right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200;</w:t>
      </w:r>
    </w:p>
    <w:p w14:paraId="78B67E50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rect.bottom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60;</w:t>
      </w:r>
    </w:p>
    <w:p w14:paraId="0C18B40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SetTextColor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(255, 10, 255));</w:t>
      </w:r>
    </w:p>
    <w:p w14:paraId="2AC053A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wsprintf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L"score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:%d"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F55197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DrawText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wcslen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EBE92C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114D4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2CF9CF3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Rect_wildth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C4FA8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rect.bottom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Rect_wildth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CC0E9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wsprintf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按下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ESC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键可以结束游戏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58B93C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DrawText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wcslen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C6FF73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42B1A6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FA60318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Rect_wildth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D1AF1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rect.bottom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Rect_wildth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3723D4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7665C60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wsprintf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当前鼠标坐标：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x:%d y:%d"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pt.x,pt.y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F298FB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DrawText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wcslen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E3A150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4B04285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F4B497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取得窗口客户区矩形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 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将重新初始化</w:t>
      </w:r>
    </w:p>
    <w:p w14:paraId="0EC1019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GetClientRect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67A813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设置文字颜色</w:t>
      </w:r>
    </w:p>
    <w:p w14:paraId="2CA791A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SetTextColor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(0, 10, 255));</w:t>
      </w:r>
    </w:p>
    <w:p w14:paraId="338CA391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gStart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56BC5F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DrawText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Traget_str,-1,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96A233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7D92F9A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204262E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6F008A"/>
          <w:kern w:val="0"/>
          <w:sz w:val="19"/>
          <w:szCs w:val="19"/>
        </w:rPr>
        <w:t>wsprintf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按下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F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键开始游戏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39672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DrawText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wcslen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szBuf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DT_SINGLELINE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DT_VCENTER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376F6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BA9925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91CD2D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释放资源</w:t>
      </w:r>
    </w:p>
    <w:p w14:paraId="1F78FBAF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EndPaint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5C3539" w14:textId="77777777" w:rsidR="00B456F3" w:rsidRDefault="00B456F3" w:rsidP="00B456F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F72C4F2" w14:textId="77777777" w:rsidR="00C620F2" w:rsidRPr="00375517" w:rsidRDefault="00B456F3" w:rsidP="00375517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sectPr w:rsidR="00C620F2" w:rsidRPr="00375517" w:rsidSect="002579E0">
      <w:headerReference w:type="default" r:id="rId41"/>
      <w:headerReference w:type="first" r:id="rId42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B3826" w14:textId="77777777" w:rsidR="00015F4A" w:rsidRDefault="00015F4A">
      <w:r>
        <w:separator/>
      </w:r>
    </w:p>
  </w:endnote>
  <w:endnote w:type="continuationSeparator" w:id="0">
    <w:p w14:paraId="023F7D22" w14:textId="77777777" w:rsidR="00015F4A" w:rsidRDefault="00015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ronet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New York">
    <w:altName w:val="Times New Roman"/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System"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226C" w14:textId="77777777" w:rsidR="002579E0" w:rsidRDefault="002579E0" w:rsidP="002579E0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8F16E03" w14:textId="77777777" w:rsidR="002579E0" w:rsidRDefault="002579E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C75BF" w14:textId="77777777" w:rsidR="008A64F8" w:rsidRDefault="008A64F8" w:rsidP="008A64F8">
    <w:pPr>
      <w:pStyle w:val="a8"/>
      <w:jc w:val="center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DD51C5">
      <w:rPr>
        <w:rStyle w:val="a9"/>
        <w:noProof/>
      </w:rPr>
      <w:t>I</w:t>
    </w:r>
    <w:r>
      <w:rPr>
        <w:rStyle w:val="a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F4421" w14:textId="77777777" w:rsidR="002579E0" w:rsidRDefault="002579E0" w:rsidP="002579E0">
    <w:pPr>
      <w:pStyle w:val="a8"/>
      <w:jc w:val="center"/>
    </w:pP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DD51C5">
      <w:rPr>
        <w:rStyle w:val="a9"/>
        <w:noProof/>
      </w:rPr>
      <w:t>1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A277E" w14:textId="77777777" w:rsidR="00015F4A" w:rsidRDefault="00015F4A">
      <w:r>
        <w:separator/>
      </w:r>
    </w:p>
  </w:footnote>
  <w:footnote w:type="continuationSeparator" w:id="0">
    <w:p w14:paraId="7997F012" w14:textId="77777777" w:rsidR="00015F4A" w:rsidRDefault="00015F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949C" w14:textId="77777777" w:rsidR="002579E0" w:rsidRDefault="002579E0">
    <w:pPr>
      <w:pBdr>
        <w:bottom w:val="single" w:sz="6" w:space="0" w:color="auto"/>
      </w:pBdr>
      <w:jc w:val="right"/>
      <w:rPr>
        <w:rFonts w:ascii="Arial" w:hAnsi="Arial" w:hint="eastAsia"/>
        <w:bCs/>
      </w:rPr>
    </w:pPr>
  </w:p>
  <w:p w14:paraId="5C481331" w14:textId="77777777" w:rsidR="002579E0" w:rsidRDefault="00CA62EE" w:rsidP="00C25E3B">
    <w:pPr>
      <w:pBdr>
        <w:bottom w:val="single" w:sz="6" w:space="0" w:color="auto"/>
      </w:pBdr>
      <w:tabs>
        <w:tab w:val="right" w:pos="8306"/>
      </w:tabs>
      <w:jc w:val="left"/>
      <w:rPr>
        <w:rFonts w:hint="eastAsia"/>
      </w:rPr>
    </w:pPr>
    <w:r>
      <w:rPr>
        <w:rFonts w:hint="eastAsia"/>
      </w:rPr>
      <w:t>山东大学</w:t>
    </w:r>
    <w:r w:rsidR="00A35E3E">
      <w:rPr>
        <w:rFonts w:hint="eastAsia"/>
      </w:rPr>
      <w:t>（</w:t>
    </w:r>
    <w:r>
      <w:rPr>
        <w:rFonts w:hint="eastAsia"/>
      </w:rPr>
      <w:t>威海</w:t>
    </w:r>
    <w:r w:rsidR="00A35E3E">
      <w:rPr>
        <w:rFonts w:hint="eastAsia"/>
      </w:rPr>
      <w:t>）</w:t>
    </w:r>
    <w:r w:rsidR="00CE6224">
      <w:rPr>
        <w:rFonts w:hint="eastAsia"/>
      </w:rPr>
      <w:t>机电与信息工程学院</w:t>
    </w:r>
    <w:r w:rsidR="00C25E3B">
      <w:rPr>
        <w:rFonts w:hint="eastAsia"/>
      </w:rPr>
      <w:tab/>
    </w:r>
    <w:r w:rsidR="00A35E3E">
      <w:rPr>
        <w:rFonts w:hint="eastAsia"/>
      </w:rPr>
      <w:t>201</w:t>
    </w:r>
    <w:r w:rsidR="00A64F4C">
      <w:rPr>
        <w:rFonts w:hint="eastAsia"/>
      </w:rPr>
      <w:t>9</w:t>
    </w:r>
    <w:r>
      <w:rPr>
        <w:rFonts w:hint="eastAsia"/>
      </w:rPr>
      <w:t>级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5C1D3" w14:textId="77777777" w:rsidR="00C25E3B" w:rsidRDefault="00C25E3B">
    <w:pPr>
      <w:pStyle w:val="a7"/>
    </w:pPr>
    <w:r>
      <w:rPr>
        <w:rFonts w:hint="eastAsia"/>
      </w:rPr>
      <w:t>广东电网公司</w:t>
    </w:r>
    <w:r>
      <w:rPr>
        <w:rFonts w:hint="eastAsia"/>
      </w:rPr>
      <w:tab/>
      <w:t xml:space="preserve">                                               </w:t>
    </w:r>
    <w:r w:rsidR="008F6608">
      <w:rPr>
        <w:rFonts w:hint="eastAsia"/>
      </w:rPr>
      <w:t>业务系统</w:t>
    </w:r>
    <w:r>
      <w:rPr>
        <w:rFonts w:hint="eastAsia"/>
      </w:rPr>
      <w:t>信息模型描述规范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08A07" w14:textId="77777777" w:rsidR="002579E0" w:rsidRDefault="002579E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526C0" w14:textId="77777777" w:rsidR="00C25E3B" w:rsidRDefault="00C25E3B">
    <w:pPr>
      <w:pBdr>
        <w:bottom w:val="single" w:sz="6" w:space="0" w:color="auto"/>
      </w:pBdr>
      <w:jc w:val="right"/>
      <w:rPr>
        <w:rFonts w:ascii="Arial" w:hAnsi="Arial" w:hint="eastAsia"/>
        <w:bCs/>
      </w:rPr>
    </w:pPr>
  </w:p>
  <w:p w14:paraId="2D8C90E2" w14:textId="77777777" w:rsidR="00C25E3B" w:rsidRPr="00636824" w:rsidRDefault="00636824" w:rsidP="00636824">
    <w:pPr>
      <w:pBdr>
        <w:bottom w:val="single" w:sz="6" w:space="0" w:color="auto"/>
      </w:pBdr>
      <w:tabs>
        <w:tab w:val="right" w:pos="8306"/>
      </w:tabs>
      <w:jc w:val="left"/>
      <w:rPr>
        <w:rFonts w:hint="eastAsia"/>
      </w:rPr>
    </w:pPr>
    <w:r>
      <w:rPr>
        <w:rFonts w:hint="eastAsia"/>
      </w:rPr>
      <w:t>面向对象编程技术实验报告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AA5AD" w14:textId="77777777" w:rsidR="00C25E3B" w:rsidRDefault="00CA62EE" w:rsidP="00C25E3B">
    <w:pPr>
      <w:pBdr>
        <w:bottom w:val="single" w:sz="6" w:space="0" w:color="auto"/>
      </w:pBdr>
      <w:tabs>
        <w:tab w:val="right" w:pos="8306"/>
      </w:tabs>
      <w:jc w:val="left"/>
      <w:rPr>
        <w:rFonts w:hint="eastAsia"/>
      </w:rPr>
    </w:pPr>
    <w:r>
      <w:rPr>
        <w:rFonts w:hint="eastAsia"/>
      </w:rPr>
      <w:t>面向对象编程技术实验报告</w:t>
    </w:r>
  </w:p>
  <w:p w14:paraId="44F2BAD5" w14:textId="77777777" w:rsidR="00C25E3B" w:rsidRPr="00C25E3B" w:rsidRDefault="00C25E3B" w:rsidP="00C25E3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8FE325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433E09"/>
    <w:multiLevelType w:val="hybridMultilevel"/>
    <w:tmpl w:val="8F1C8F5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7187B84">
      <w:start w:val="2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7BF634C"/>
    <w:multiLevelType w:val="hybridMultilevel"/>
    <w:tmpl w:val="63CA9A58"/>
    <w:lvl w:ilvl="0" w:tplc="381C024E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86965C3"/>
    <w:multiLevelType w:val="hybridMultilevel"/>
    <w:tmpl w:val="6888977A"/>
    <w:lvl w:ilvl="0" w:tplc="0409000B">
      <w:start w:val="1"/>
      <w:numFmt w:val="bullet"/>
      <w:lvlText w:val="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90"/>
        </w:tabs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10"/>
        </w:tabs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30"/>
        </w:tabs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50"/>
        </w:tabs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70"/>
        </w:tabs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90"/>
        </w:tabs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10"/>
        </w:tabs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30"/>
        </w:tabs>
        <w:ind w:left="4630" w:hanging="420"/>
      </w:pPr>
      <w:rPr>
        <w:rFonts w:ascii="Wingdings" w:hAnsi="Wingdings" w:hint="default"/>
      </w:rPr>
    </w:lvl>
  </w:abstractNum>
  <w:abstractNum w:abstractNumId="4" w15:restartNumberingAfterBreak="0">
    <w:nsid w:val="154A7DEA"/>
    <w:multiLevelType w:val="multilevel"/>
    <w:tmpl w:val="0DEC658E"/>
    <w:lvl w:ilvl="0">
      <w:start w:val="1"/>
      <w:numFmt w:val="upperLetter"/>
      <w:pStyle w:val="a0"/>
      <w:lvlText w:val="%1"/>
      <w:lvlJc w:val="left"/>
      <w:pPr>
        <w:tabs>
          <w:tab w:val="num" w:pos="1080"/>
        </w:tabs>
        <w:ind w:left="432" w:hanging="432"/>
      </w:pPr>
      <w:rPr>
        <w:rFonts w:ascii="宋体" w:eastAsia="宋体" w:hint="eastAsia"/>
        <w:b/>
        <w:i w:val="0"/>
        <w:caps w:val="0"/>
        <w:sz w:val="21"/>
      </w:rPr>
    </w:lvl>
    <w:lvl w:ilvl="1">
      <w:start w:val="1"/>
      <w:numFmt w:val="decimal"/>
      <w:pStyle w:val="1"/>
      <w:lvlText w:val="%1.%2"/>
      <w:lvlJc w:val="left"/>
      <w:pPr>
        <w:tabs>
          <w:tab w:val="num" w:pos="680"/>
        </w:tabs>
        <w:ind w:left="680" w:hanging="680"/>
      </w:pPr>
      <w:rPr>
        <w:rFonts w:ascii="CG Times" w:hAnsi="Coronet" w:hint="default"/>
        <w:b/>
        <w:i w:val="0"/>
        <w:sz w:val="21"/>
      </w:rPr>
    </w:lvl>
    <w:lvl w:ilvl="2">
      <w:start w:val="1"/>
      <w:numFmt w:val="decimal"/>
      <w:pStyle w:val="2"/>
      <w:lvlText w:val="%1.%2.%3"/>
      <w:lvlJc w:val="left"/>
      <w:pPr>
        <w:tabs>
          <w:tab w:val="num" w:pos="454"/>
        </w:tabs>
        <w:ind w:left="454" w:hanging="454"/>
      </w:pPr>
      <w:rPr>
        <w:rFonts w:hint="eastAsia"/>
        <w:b/>
        <w:i w:val="0"/>
        <w:sz w:val="21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ascii="宋体" w:eastAsia="宋体" w:hint="eastAsia"/>
        <w:b/>
        <w:i w:val="0"/>
        <w:spacing w:val="0"/>
        <w:sz w:val="21"/>
      </w:rPr>
    </w:lvl>
    <w:lvl w:ilvl="4">
      <w:start w:val="1"/>
      <w:numFmt w:val="decimal"/>
      <w:lvlText w:val="%1%2.%3.%4.%5"/>
      <w:lvlJc w:val="left"/>
      <w:pPr>
        <w:tabs>
          <w:tab w:val="num" w:pos="1474"/>
        </w:tabs>
        <w:ind w:left="1474" w:hanging="1474"/>
      </w:pPr>
      <w:rPr>
        <w:rFonts w:ascii="宋体" w:eastAsia="宋体" w:hint="eastAsia"/>
        <w:b/>
        <w:i w:val="0"/>
        <w:spacing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bullet"/>
      <w:lvlText w:val=""/>
      <w:lvlJc w:val="left"/>
      <w:pPr>
        <w:tabs>
          <w:tab w:val="num" w:pos="907"/>
        </w:tabs>
        <w:ind w:left="907" w:hanging="453"/>
      </w:pPr>
      <w:rPr>
        <w:rFonts w:ascii="Wingdings" w:hAnsi="Wingdings" w:hint="default"/>
        <w:sz w:val="16"/>
      </w:rPr>
    </w:lvl>
    <w:lvl w:ilvl="7">
      <w:start w:val="1"/>
      <w:numFmt w:val="bullet"/>
      <w:lvlText w:val=""/>
      <w:lvlJc w:val="left"/>
      <w:pPr>
        <w:tabs>
          <w:tab w:val="num" w:pos="1361"/>
        </w:tabs>
        <w:ind w:left="1361" w:hanging="454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8232D00"/>
    <w:multiLevelType w:val="multilevel"/>
    <w:tmpl w:val="0206F10C"/>
    <w:lvl w:ilvl="0">
      <w:start w:val="1"/>
      <w:numFmt w:val="upperLetter"/>
      <w:pStyle w:val="10"/>
      <w:lvlText w:val="%1"/>
      <w:lvlJc w:val="left"/>
      <w:pPr>
        <w:tabs>
          <w:tab w:val="num" w:pos="1080"/>
        </w:tabs>
        <w:ind w:left="907" w:hanging="907"/>
      </w:pPr>
      <w:rPr>
        <w:rFonts w:hint="eastAsia"/>
        <w:b/>
        <w:i w:val="0"/>
        <w:sz w:val="32"/>
      </w:rPr>
    </w:lvl>
    <w:lvl w:ilvl="1">
      <w:start w:val="1"/>
      <w:numFmt w:val="decimal"/>
      <w:pStyle w:val="A1"/>
      <w:lvlText w:val="%1.%2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187B5C98"/>
    <w:multiLevelType w:val="multilevel"/>
    <w:tmpl w:val="9C7827D0"/>
    <w:lvl w:ilvl="0">
      <w:start w:val="1"/>
      <w:numFmt w:val="decimal"/>
      <w:pStyle w:val="1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1280" w:hanging="720"/>
      </w:pPr>
      <w:rPr>
        <w:rFonts w:hint="eastAsia"/>
        <w:lang w:val="en-US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1783828"/>
    <w:multiLevelType w:val="hybridMultilevel"/>
    <w:tmpl w:val="0BB8109E"/>
    <w:lvl w:ilvl="0" w:tplc="FFFFFFFF">
      <w:start w:val="1"/>
      <w:numFmt w:val="decimal"/>
      <w:lvlText w:val="%1)"/>
      <w:lvlJc w:val="left"/>
      <w:pPr>
        <w:tabs>
          <w:tab w:val="num" w:pos="1270"/>
        </w:tabs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90"/>
        </w:tabs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0"/>
        </w:tabs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30"/>
        </w:tabs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50"/>
        </w:tabs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0"/>
        </w:tabs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10"/>
        </w:tabs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30"/>
        </w:tabs>
        <w:ind w:left="4630" w:hanging="420"/>
      </w:pPr>
    </w:lvl>
  </w:abstractNum>
  <w:abstractNum w:abstractNumId="8" w15:restartNumberingAfterBreak="0">
    <w:nsid w:val="22AA7BC8"/>
    <w:multiLevelType w:val="hybridMultilevel"/>
    <w:tmpl w:val="D64A7DE6"/>
    <w:lvl w:ilvl="0" w:tplc="FFFFFFFF">
      <w:start w:val="1"/>
      <w:numFmt w:val="decimal"/>
      <w:lvlText w:val="%1)"/>
      <w:lvlJc w:val="left"/>
      <w:pPr>
        <w:tabs>
          <w:tab w:val="num" w:pos="1270"/>
        </w:tabs>
        <w:ind w:left="1270" w:hanging="42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tabs>
          <w:tab w:val="num" w:pos="1690"/>
        </w:tabs>
        <w:ind w:left="169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10"/>
        </w:tabs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30"/>
        </w:tabs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50"/>
        </w:tabs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70"/>
        </w:tabs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90"/>
        </w:tabs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10"/>
        </w:tabs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30"/>
        </w:tabs>
        <w:ind w:left="4630" w:hanging="420"/>
      </w:pPr>
      <w:rPr>
        <w:rFonts w:ascii="Wingdings" w:hAnsi="Wingdings" w:hint="default"/>
      </w:rPr>
    </w:lvl>
  </w:abstractNum>
  <w:abstractNum w:abstractNumId="9" w15:restartNumberingAfterBreak="0">
    <w:nsid w:val="257826BF"/>
    <w:multiLevelType w:val="hybridMultilevel"/>
    <w:tmpl w:val="8BEA264A"/>
    <w:lvl w:ilvl="0" w:tplc="4752A0C8">
      <w:start w:val="6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4E6505"/>
    <w:multiLevelType w:val="hybridMultilevel"/>
    <w:tmpl w:val="31B41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874851B0">
      <w:start w:val="1"/>
      <w:numFmt w:val="bullet"/>
      <w:lvlText w:val=""/>
      <w:lvlJc w:val="left"/>
      <w:pPr>
        <w:tabs>
          <w:tab w:val="num" w:pos="840"/>
        </w:tabs>
        <w:ind w:left="840" w:hanging="420"/>
      </w:pPr>
      <w:rPr>
        <w:rFonts w:ascii="Symbol" w:hAnsi="Symbol" w:hint="default"/>
        <w:color w:val="auto"/>
      </w:rPr>
    </w:lvl>
    <w:lvl w:ilvl="2" w:tplc="13B0BA96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E007564"/>
    <w:multiLevelType w:val="hybridMultilevel"/>
    <w:tmpl w:val="85D4B6B8"/>
    <w:lvl w:ilvl="0" w:tplc="0409000F">
      <w:start w:val="1"/>
      <w:numFmt w:val="decimal"/>
      <w:lvlText w:val="%1."/>
      <w:lvlJc w:val="left"/>
      <w:pPr>
        <w:tabs>
          <w:tab w:val="num" w:pos="1270"/>
        </w:tabs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90"/>
        </w:tabs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0"/>
        </w:tabs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30"/>
        </w:tabs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50"/>
        </w:tabs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70"/>
        </w:tabs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10"/>
        </w:tabs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30"/>
        </w:tabs>
        <w:ind w:left="4630" w:hanging="420"/>
      </w:pPr>
    </w:lvl>
  </w:abstractNum>
  <w:abstractNum w:abstractNumId="12" w15:restartNumberingAfterBreak="0">
    <w:nsid w:val="2F0879AF"/>
    <w:multiLevelType w:val="hybridMultilevel"/>
    <w:tmpl w:val="EBF49DF4"/>
    <w:lvl w:ilvl="0" w:tplc="381C024E">
      <w:start w:val="1"/>
      <w:numFmt w:val="bullet"/>
      <w:pStyle w:val="12"/>
      <w:lvlText w:val=""/>
      <w:lvlJc w:val="left"/>
      <w:pPr>
        <w:tabs>
          <w:tab w:val="num" w:pos="874"/>
        </w:tabs>
        <w:ind w:left="874" w:hanging="454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63"/>
        </w:tabs>
        <w:ind w:left="863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83"/>
        </w:tabs>
        <w:ind w:left="1283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03"/>
        </w:tabs>
        <w:ind w:left="17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23"/>
        </w:tabs>
        <w:ind w:left="21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43"/>
        </w:tabs>
        <w:ind w:left="25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63"/>
        </w:tabs>
        <w:ind w:left="29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3"/>
        </w:tabs>
        <w:ind w:left="33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3"/>
        </w:tabs>
        <w:ind w:left="3803" w:hanging="420"/>
      </w:pPr>
      <w:rPr>
        <w:rFonts w:ascii="Wingdings" w:hAnsi="Wingdings" w:hint="default"/>
      </w:rPr>
    </w:lvl>
  </w:abstractNum>
  <w:abstractNum w:abstractNumId="13" w15:restartNumberingAfterBreak="0">
    <w:nsid w:val="349749D3"/>
    <w:multiLevelType w:val="hybridMultilevel"/>
    <w:tmpl w:val="8C9C9EE2"/>
    <w:lvl w:ilvl="0" w:tplc="FC96ABCE">
      <w:start w:val="1"/>
      <w:numFmt w:val="decimal"/>
      <w:lvlText w:val="%1．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36E51BCE"/>
    <w:multiLevelType w:val="hybridMultilevel"/>
    <w:tmpl w:val="4E9AD87C"/>
    <w:lvl w:ilvl="0" w:tplc="0CCC49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FE4F1F"/>
    <w:multiLevelType w:val="hybridMultilevel"/>
    <w:tmpl w:val="92F0AE66"/>
    <w:lvl w:ilvl="0" w:tplc="381C024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6D52E00"/>
    <w:multiLevelType w:val="hybridMultilevel"/>
    <w:tmpl w:val="C82CF082"/>
    <w:lvl w:ilvl="0" w:tplc="612A147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8FB1B86"/>
    <w:multiLevelType w:val="hybridMultilevel"/>
    <w:tmpl w:val="FA1A73A8"/>
    <w:lvl w:ilvl="0" w:tplc="381C024E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1DE7927"/>
    <w:multiLevelType w:val="hybridMultilevel"/>
    <w:tmpl w:val="0DCEF358"/>
    <w:lvl w:ilvl="0" w:tplc="EB4081F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ABE7634"/>
    <w:multiLevelType w:val="hybridMultilevel"/>
    <w:tmpl w:val="D4FC684A"/>
    <w:lvl w:ilvl="0" w:tplc="381C024E">
      <w:start w:val="1"/>
      <w:numFmt w:val="bullet"/>
      <w:lvlText w:val="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90"/>
        </w:tabs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10"/>
        </w:tabs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30"/>
        </w:tabs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50"/>
        </w:tabs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70"/>
        </w:tabs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90"/>
        </w:tabs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10"/>
        </w:tabs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30"/>
        </w:tabs>
        <w:ind w:left="4630" w:hanging="420"/>
      </w:pPr>
      <w:rPr>
        <w:rFonts w:ascii="Wingdings" w:hAnsi="Wingdings" w:hint="default"/>
      </w:rPr>
    </w:lvl>
  </w:abstractNum>
  <w:abstractNum w:abstractNumId="20" w15:restartNumberingAfterBreak="0">
    <w:nsid w:val="5D5831AA"/>
    <w:multiLevelType w:val="hybridMultilevel"/>
    <w:tmpl w:val="EE166E88"/>
    <w:lvl w:ilvl="0" w:tplc="04090003">
      <w:start w:val="1"/>
      <w:numFmt w:val="bullet"/>
      <w:lvlText w:val="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35"/>
        </w:tabs>
        <w:ind w:left="46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55"/>
        </w:tabs>
        <w:ind w:left="50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5"/>
        </w:tabs>
        <w:ind w:left="5475" w:hanging="420"/>
      </w:pPr>
      <w:rPr>
        <w:rFonts w:ascii="Wingdings" w:hAnsi="Wingdings" w:hint="default"/>
      </w:rPr>
    </w:lvl>
  </w:abstractNum>
  <w:abstractNum w:abstractNumId="21" w15:restartNumberingAfterBreak="0">
    <w:nsid w:val="63114D8D"/>
    <w:multiLevelType w:val="hybridMultilevel"/>
    <w:tmpl w:val="8578E566"/>
    <w:lvl w:ilvl="0" w:tplc="20EA0F34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3D1FD5"/>
    <w:multiLevelType w:val="hybridMultilevel"/>
    <w:tmpl w:val="D59EA626"/>
    <w:lvl w:ilvl="0" w:tplc="138E8736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FFFFFFFF">
      <w:start w:val="1"/>
      <w:numFmt w:val="decimal"/>
      <w:lvlText w:val="%2)"/>
      <w:lvlJc w:val="left"/>
      <w:pPr>
        <w:tabs>
          <w:tab w:val="num" w:pos="1690"/>
        </w:tabs>
        <w:ind w:left="169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10"/>
        </w:tabs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30"/>
        </w:tabs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50"/>
        </w:tabs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70"/>
        </w:tabs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90"/>
        </w:tabs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10"/>
        </w:tabs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30"/>
        </w:tabs>
        <w:ind w:left="463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7"/>
  </w:num>
  <w:num w:numId="5">
    <w:abstractNumId w:val="15"/>
  </w:num>
  <w:num w:numId="6">
    <w:abstractNumId w:val="5"/>
  </w:num>
  <w:num w:numId="7">
    <w:abstractNumId w:val="4"/>
  </w:num>
  <w:num w:numId="8">
    <w:abstractNumId w:val="19"/>
  </w:num>
  <w:num w:numId="9">
    <w:abstractNumId w:val="11"/>
  </w:num>
  <w:num w:numId="10">
    <w:abstractNumId w:val="3"/>
  </w:num>
  <w:num w:numId="11">
    <w:abstractNumId w:val="2"/>
  </w:num>
  <w:num w:numId="12">
    <w:abstractNumId w:val="6"/>
  </w:num>
  <w:num w:numId="13">
    <w:abstractNumId w:val="18"/>
  </w:num>
  <w:num w:numId="14">
    <w:abstractNumId w:val="16"/>
  </w:num>
  <w:num w:numId="15">
    <w:abstractNumId w:val="6"/>
  </w:num>
  <w:num w:numId="16">
    <w:abstractNumId w:val="6"/>
  </w:num>
  <w:num w:numId="17">
    <w:abstractNumId w:val="6"/>
  </w:num>
  <w:num w:numId="18">
    <w:abstractNumId w:val="20"/>
  </w:num>
  <w:num w:numId="19">
    <w:abstractNumId w:val="6"/>
  </w:num>
  <w:num w:numId="20">
    <w:abstractNumId w:val="6"/>
  </w:num>
  <w:num w:numId="21">
    <w:abstractNumId w:val="6"/>
  </w:num>
  <w:num w:numId="22">
    <w:abstractNumId w:val="8"/>
  </w:num>
  <w:num w:numId="23">
    <w:abstractNumId w:val="7"/>
  </w:num>
  <w:num w:numId="24">
    <w:abstractNumId w:val="22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1"/>
  </w:num>
  <w:num w:numId="39">
    <w:abstractNumId w:val="14"/>
  </w:num>
  <w:num w:numId="40">
    <w:abstractNumId w:val="10"/>
  </w:num>
  <w:num w:numId="41">
    <w:abstractNumId w:val="13"/>
  </w:num>
  <w:num w:numId="42">
    <w:abstractNumId w:val="9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hideSpellingErrors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hyphenationZone w:val="357"/>
  <w:drawingGridHorizontalSpacing w:val="20"/>
  <w:drawingGridVerticalSpacing w:val="20"/>
  <w:displayHorizontalDrawingGridEvery w:val="0"/>
  <w:displayVerticalDrawingGridEvery w:val="2"/>
  <w:characterSpacingControl w:val="compressPunctuation"/>
  <w:hdrShapeDefaults>
    <o:shapedefaults v:ext="edit" spidmax="3074">
      <o:colormru v:ext="edit" colors="#9f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AB"/>
    <w:rsid w:val="0000031C"/>
    <w:rsid w:val="0000037D"/>
    <w:rsid w:val="000013BB"/>
    <w:rsid w:val="00001D04"/>
    <w:rsid w:val="0000293E"/>
    <w:rsid w:val="00002CB8"/>
    <w:rsid w:val="0000310A"/>
    <w:rsid w:val="00003515"/>
    <w:rsid w:val="00003A63"/>
    <w:rsid w:val="00003E78"/>
    <w:rsid w:val="00003F08"/>
    <w:rsid w:val="00004093"/>
    <w:rsid w:val="00004399"/>
    <w:rsid w:val="0000569A"/>
    <w:rsid w:val="00005ADE"/>
    <w:rsid w:val="00005D39"/>
    <w:rsid w:val="000061F7"/>
    <w:rsid w:val="00006692"/>
    <w:rsid w:val="00006B0A"/>
    <w:rsid w:val="00006BB0"/>
    <w:rsid w:val="00007205"/>
    <w:rsid w:val="000073B6"/>
    <w:rsid w:val="0001004D"/>
    <w:rsid w:val="00010C35"/>
    <w:rsid w:val="00010D13"/>
    <w:rsid w:val="00010DAA"/>
    <w:rsid w:val="00011672"/>
    <w:rsid w:val="0001167A"/>
    <w:rsid w:val="00011A1F"/>
    <w:rsid w:val="00011BC7"/>
    <w:rsid w:val="000121E7"/>
    <w:rsid w:val="000125F9"/>
    <w:rsid w:val="00012AF0"/>
    <w:rsid w:val="00012EE3"/>
    <w:rsid w:val="00013102"/>
    <w:rsid w:val="00013557"/>
    <w:rsid w:val="00014042"/>
    <w:rsid w:val="00014342"/>
    <w:rsid w:val="0001462D"/>
    <w:rsid w:val="00014F38"/>
    <w:rsid w:val="000150D9"/>
    <w:rsid w:val="00015995"/>
    <w:rsid w:val="00015A4E"/>
    <w:rsid w:val="00015AB3"/>
    <w:rsid w:val="00015F4A"/>
    <w:rsid w:val="000160E5"/>
    <w:rsid w:val="00016787"/>
    <w:rsid w:val="0001689E"/>
    <w:rsid w:val="00016936"/>
    <w:rsid w:val="00016D55"/>
    <w:rsid w:val="00016EC7"/>
    <w:rsid w:val="0001737F"/>
    <w:rsid w:val="00017836"/>
    <w:rsid w:val="00017953"/>
    <w:rsid w:val="0002009F"/>
    <w:rsid w:val="00020492"/>
    <w:rsid w:val="000206AA"/>
    <w:rsid w:val="000209F1"/>
    <w:rsid w:val="00020A15"/>
    <w:rsid w:val="00020C24"/>
    <w:rsid w:val="00020E8D"/>
    <w:rsid w:val="000213D9"/>
    <w:rsid w:val="000215BD"/>
    <w:rsid w:val="0002175E"/>
    <w:rsid w:val="000217CB"/>
    <w:rsid w:val="00021F1C"/>
    <w:rsid w:val="00022276"/>
    <w:rsid w:val="000224E2"/>
    <w:rsid w:val="00022AF4"/>
    <w:rsid w:val="000231D9"/>
    <w:rsid w:val="00023381"/>
    <w:rsid w:val="00025061"/>
    <w:rsid w:val="00026067"/>
    <w:rsid w:val="00026093"/>
    <w:rsid w:val="000264D2"/>
    <w:rsid w:val="00026AC6"/>
    <w:rsid w:val="000270F8"/>
    <w:rsid w:val="00027249"/>
    <w:rsid w:val="00027BF6"/>
    <w:rsid w:val="00027D32"/>
    <w:rsid w:val="00027EC2"/>
    <w:rsid w:val="0003011C"/>
    <w:rsid w:val="00030A20"/>
    <w:rsid w:val="00030F87"/>
    <w:rsid w:val="00031756"/>
    <w:rsid w:val="000317E2"/>
    <w:rsid w:val="00032822"/>
    <w:rsid w:val="00032C87"/>
    <w:rsid w:val="000335D6"/>
    <w:rsid w:val="00033863"/>
    <w:rsid w:val="00033FE3"/>
    <w:rsid w:val="00034CA1"/>
    <w:rsid w:val="00035364"/>
    <w:rsid w:val="000357CC"/>
    <w:rsid w:val="000363C3"/>
    <w:rsid w:val="000365D9"/>
    <w:rsid w:val="00040B92"/>
    <w:rsid w:val="00040DB6"/>
    <w:rsid w:val="0004167B"/>
    <w:rsid w:val="000417A9"/>
    <w:rsid w:val="00042163"/>
    <w:rsid w:val="0004260D"/>
    <w:rsid w:val="00042B27"/>
    <w:rsid w:val="0004303A"/>
    <w:rsid w:val="00043980"/>
    <w:rsid w:val="00044030"/>
    <w:rsid w:val="00044302"/>
    <w:rsid w:val="00044831"/>
    <w:rsid w:val="000450AD"/>
    <w:rsid w:val="00045229"/>
    <w:rsid w:val="000454FC"/>
    <w:rsid w:val="000458CC"/>
    <w:rsid w:val="0004679D"/>
    <w:rsid w:val="000469B7"/>
    <w:rsid w:val="00046BD8"/>
    <w:rsid w:val="000472FA"/>
    <w:rsid w:val="00047D11"/>
    <w:rsid w:val="0005024C"/>
    <w:rsid w:val="00050769"/>
    <w:rsid w:val="000507BC"/>
    <w:rsid w:val="0005080A"/>
    <w:rsid w:val="00050E54"/>
    <w:rsid w:val="000511B6"/>
    <w:rsid w:val="0005135F"/>
    <w:rsid w:val="00052934"/>
    <w:rsid w:val="000529B1"/>
    <w:rsid w:val="000530F8"/>
    <w:rsid w:val="0005340E"/>
    <w:rsid w:val="000536AA"/>
    <w:rsid w:val="00054666"/>
    <w:rsid w:val="00055124"/>
    <w:rsid w:val="00055516"/>
    <w:rsid w:val="00055631"/>
    <w:rsid w:val="00055D21"/>
    <w:rsid w:val="00056185"/>
    <w:rsid w:val="0005631C"/>
    <w:rsid w:val="0005647E"/>
    <w:rsid w:val="000564BD"/>
    <w:rsid w:val="00056C20"/>
    <w:rsid w:val="00056F11"/>
    <w:rsid w:val="00056F99"/>
    <w:rsid w:val="000572AC"/>
    <w:rsid w:val="0005768B"/>
    <w:rsid w:val="00057C50"/>
    <w:rsid w:val="00057FF3"/>
    <w:rsid w:val="0006048D"/>
    <w:rsid w:val="00060917"/>
    <w:rsid w:val="0006126A"/>
    <w:rsid w:val="000612BF"/>
    <w:rsid w:val="00063039"/>
    <w:rsid w:val="00063986"/>
    <w:rsid w:val="00063ABA"/>
    <w:rsid w:val="00063E82"/>
    <w:rsid w:val="000646C9"/>
    <w:rsid w:val="00064F7F"/>
    <w:rsid w:val="0006512F"/>
    <w:rsid w:val="0006577D"/>
    <w:rsid w:val="00066571"/>
    <w:rsid w:val="00066CCF"/>
    <w:rsid w:val="00066DEE"/>
    <w:rsid w:val="00067403"/>
    <w:rsid w:val="000674E4"/>
    <w:rsid w:val="000700DC"/>
    <w:rsid w:val="00070619"/>
    <w:rsid w:val="00070CE6"/>
    <w:rsid w:val="00070D86"/>
    <w:rsid w:val="00070EAF"/>
    <w:rsid w:val="00070FB9"/>
    <w:rsid w:val="00072617"/>
    <w:rsid w:val="0007317E"/>
    <w:rsid w:val="0007368E"/>
    <w:rsid w:val="00073939"/>
    <w:rsid w:val="00073C0E"/>
    <w:rsid w:val="0007479E"/>
    <w:rsid w:val="00074BE1"/>
    <w:rsid w:val="000754DD"/>
    <w:rsid w:val="000759CA"/>
    <w:rsid w:val="00075D7D"/>
    <w:rsid w:val="000761C7"/>
    <w:rsid w:val="00076523"/>
    <w:rsid w:val="0007776D"/>
    <w:rsid w:val="00077E87"/>
    <w:rsid w:val="000802C6"/>
    <w:rsid w:val="00080ADC"/>
    <w:rsid w:val="00080D77"/>
    <w:rsid w:val="00081291"/>
    <w:rsid w:val="00081456"/>
    <w:rsid w:val="00081787"/>
    <w:rsid w:val="00081AAD"/>
    <w:rsid w:val="000824AA"/>
    <w:rsid w:val="000828BB"/>
    <w:rsid w:val="00082B0D"/>
    <w:rsid w:val="00082BD4"/>
    <w:rsid w:val="00083258"/>
    <w:rsid w:val="000836F1"/>
    <w:rsid w:val="00083922"/>
    <w:rsid w:val="000839E4"/>
    <w:rsid w:val="00084041"/>
    <w:rsid w:val="000844B0"/>
    <w:rsid w:val="00085CB4"/>
    <w:rsid w:val="00085EC4"/>
    <w:rsid w:val="00086704"/>
    <w:rsid w:val="00086DF9"/>
    <w:rsid w:val="00087110"/>
    <w:rsid w:val="000871D4"/>
    <w:rsid w:val="0008749D"/>
    <w:rsid w:val="000875DD"/>
    <w:rsid w:val="000875F3"/>
    <w:rsid w:val="0008781D"/>
    <w:rsid w:val="000907F1"/>
    <w:rsid w:val="00091352"/>
    <w:rsid w:val="0009174A"/>
    <w:rsid w:val="000928E6"/>
    <w:rsid w:val="00092C50"/>
    <w:rsid w:val="00092FEB"/>
    <w:rsid w:val="000930CE"/>
    <w:rsid w:val="000936E6"/>
    <w:rsid w:val="00093F9A"/>
    <w:rsid w:val="00094340"/>
    <w:rsid w:val="00094557"/>
    <w:rsid w:val="000946BB"/>
    <w:rsid w:val="00094805"/>
    <w:rsid w:val="00094EFF"/>
    <w:rsid w:val="00095652"/>
    <w:rsid w:val="00095690"/>
    <w:rsid w:val="00095B8A"/>
    <w:rsid w:val="000962C1"/>
    <w:rsid w:val="0009637A"/>
    <w:rsid w:val="000964EE"/>
    <w:rsid w:val="0009656E"/>
    <w:rsid w:val="00096B08"/>
    <w:rsid w:val="00096C1D"/>
    <w:rsid w:val="00096DB4"/>
    <w:rsid w:val="00096E1D"/>
    <w:rsid w:val="000A0A63"/>
    <w:rsid w:val="000A1131"/>
    <w:rsid w:val="000A1153"/>
    <w:rsid w:val="000A141F"/>
    <w:rsid w:val="000A186F"/>
    <w:rsid w:val="000A19DD"/>
    <w:rsid w:val="000A204C"/>
    <w:rsid w:val="000A20C9"/>
    <w:rsid w:val="000A229D"/>
    <w:rsid w:val="000A2383"/>
    <w:rsid w:val="000A28B1"/>
    <w:rsid w:val="000A2D59"/>
    <w:rsid w:val="000A2DAF"/>
    <w:rsid w:val="000A30E8"/>
    <w:rsid w:val="000A32D3"/>
    <w:rsid w:val="000A3443"/>
    <w:rsid w:val="000A362B"/>
    <w:rsid w:val="000A44DC"/>
    <w:rsid w:val="000A57B2"/>
    <w:rsid w:val="000A58C6"/>
    <w:rsid w:val="000A70A5"/>
    <w:rsid w:val="000A7382"/>
    <w:rsid w:val="000A7CD6"/>
    <w:rsid w:val="000A7D5F"/>
    <w:rsid w:val="000B0BD4"/>
    <w:rsid w:val="000B1266"/>
    <w:rsid w:val="000B15E8"/>
    <w:rsid w:val="000B1C7D"/>
    <w:rsid w:val="000B243B"/>
    <w:rsid w:val="000B27CF"/>
    <w:rsid w:val="000B296C"/>
    <w:rsid w:val="000B30FE"/>
    <w:rsid w:val="000B3AFC"/>
    <w:rsid w:val="000B3E17"/>
    <w:rsid w:val="000B3FFD"/>
    <w:rsid w:val="000B413C"/>
    <w:rsid w:val="000B4532"/>
    <w:rsid w:val="000B46CE"/>
    <w:rsid w:val="000B48ED"/>
    <w:rsid w:val="000B495E"/>
    <w:rsid w:val="000B4B1E"/>
    <w:rsid w:val="000B5114"/>
    <w:rsid w:val="000B5310"/>
    <w:rsid w:val="000B564B"/>
    <w:rsid w:val="000B5EDD"/>
    <w:rsid w:val="000B6295"/>
    <w:rsid w:val="000B6692"/>
    <w:rsid w:val="000B66BE"/>
    <w:rsid w:val="000B684A"/>
    <w:rsid w:val="000C04A4"/>
    <w:rsid w:val="000C065B"/>
    <w:rsid w:val="000C1679"/>
    <w:rsid w:val="000C1E46"/>
    <w:rsid w:val="000C2920"/>
    <w:rsid w:val="000C2BE6"/>
    <w:rsid w:val="000C2D11"/>
    <w:rsid w:val="000C2D43"/>
    <w:rsid w:val="000C34B5"/>
    <w:rsid w:val="000C426A"/>
    <w:rsid w:val="000C43BD"/>
    <w:rsid w:val="000C4691"/>
    <w:rsid w:val="000C4C2B"/>
    <w:rsid w:val="000C5CF7"/>
    <w:rsid w:val="000C6174"/>
    <w:rsid w:val="000C664D"/>
    <w:rsid w:val="000C6BBC"/>
    <w:rsid w:val="000C7D4D"/>
    <w:rsid w:val="000D06A8"/>
    <w:rsid w:val="000D0FA6"/>
    <w:rsid w:val="000D1A0B"/>
    <w:rsid w:val="000D1C39"/>
    <w:rsid w:val="000D1E6B"/>
    <w:rsid w:val="000D1FC2"/>
    <w:rsid w:val="000D24DE"/>
    <w:rsid w:val="000D259C"/>
    <w:rsid w:val="000D2A29"/>
    <w:rsid w:val="000D340D"/>
    <w:rsid w:val="000D3F66"/>
    <w:rsid w:val="000D489F"/>
    <w:rsid w:val="000D52D9"/>
    <w:rsid w:val="000D562E"/>
    <w:rsid w:val="000D59EC"/>
    <w:rsid w:val="000D5E21"/>
    <w:rsid w:val="000D626B"/>
    <w:rsid w:val="000D6559"/>
    <w:rsid w:val="000D6EC2"/>
    <w:rsid w:val="000D752F"/>
    <w:rsid w:val="000D77DA"/>
    <w:rsid w:val="000D7CA1"/>
    <w:rsid w:val="000E0487"/>
    <w:rsid w:val="000E05EC"/>
    <w:rsid w:val="000E1DB1"/>
    <w:rsid w:val="000E205A"/>
    <w:rsid w:val="000E21C0"/>
    <w:rsid w:val="000E2455"/>
    <w:rsid w:val="000E2B6A"/>
    <w:rsid w:val="000E2DE1"/>
    <w:rsid w:val="000E3417"/>
    <w:rsid w:val="000E3B77"/>
    <w:rsid w:val="000E49B0"/>
    <w:rsid w:val="000E581B"/>
    <w:rsid w:val="000E59DD"/>
    <w:rsid w:val="000E5E0F"/>
    <w:rsid w:val="000E6BD0"/>
    <w:rsid w:val="000E6C3E"/>
    <w:rsid w:val="000E714D"/>
    <w:rsid w:val="000E790C"/>
    <w:rsid w:val="000E7A7B"/>
    <w:rsid w:val="000F1B19"/>
    <w:rsid w:val="000F1FA4"/>
    <w:rsid w:val="000F27A0"/>
    <w:rsid w:val="000F2AF7"/>
    <w:rsid w:val="000F2FE5"/>
    <w:rsid w:val="000F3419"/>
    <w:rsid w:val="000F352A"/>
    <w:rsid w:val="000F355E"/>
    <w:rsid w:val="000F3ED6"/>
    <w:rsid w:val="000F3FBC"/>
    <w:rsid w:val="000F4102"/>
    <w:rsid w:val="000F4FBF"/>
    <w:rsid w:val="000F4FFB"/>
    <w:rsid w:val="000F54AB"/>
    <w:rsid w:val="000F55E3"/>
    <w:rsid w:val="000F7371"/>
    <w:rsid w:val="000F7408"/>
    <w:rsid w:val="000F75E6"/>
    <w:rsid w:val="000F7A79"/>
    <w:rsid w:val="000F7C11"/>
    <w:rsid w:val="00100021"/>
    <w:rsid w:val="00100245"/>
    <w:rsid w:val="001007A6"/>
    <w:rsid w:val="00100A2D"/>
    <w:rsid w:val="00101A32"/>
    <w:rsid w:val="00101B5E"/>
    <w:rsid w:val="00101FFC"/>
    <w:rsid w:val="0010250D"/>
    <w:rsid w:val="0010294E"/>
    <w:rsid w:val="00103C4B"/>
    <w:rsid w:val="00103F16"/>
    <w:rsid w:val="001044F3"/>
    <w:rsid w:val="001045BA"/>
    <w:rsid w:val="00104EBA"/>
    <w:rsid w:val="001054C8"/>
    <w:rsid w:val="00105742"/>
    <w:rsid w:val="00105895"/>
    <w:rsid w:val="00105A72"/>
    <w:rsid w:val="00105D4A"/>
    <w:rsid w:val="00105F2D"/>
    <w:rsid w:val="00105F99"/>
    <w:rsid w:val="0010610E"/>
    <w:rsid w:val="00107255"/>
    <w:rsid w:val="0010730F"/>
    <w:rsid w:val="001074FA"/>
    <w:rsid w:val="001102C4"/>
    <w:rsid w:val="001103FC"/>
    <w:rsid w:val="001106F9"/>
    <w:rsid w:val="00110A3A"/>
    <w:rsid w:val="00110C9C"/>
    <w:rsid w:val="00111B55"/>
    <w:rsid w:val="00111BB3"/>
    <w:rsid w:val="00112B74"/>
    <w:rsid w:val="00113581"/>
    <w:rsid w:val="001136E5"/>
    <w:rsid w:val="001137A9"/>
    <w:rsid w:val="0011389C"/>
    <w:rsid w:val="00113CEB"/>
    <w:rsid w:val="00113D18"/>
    <w:rsid w:val="00115071"/>
    <w:rsid w:val="00115091"/>
    <w:rsid w:val="0011510E"/>
    <w:rsid w:val="00115169"/>
    <w:rsid w:val="00115812"/>
    <w:rsid w:val="00115AC1"/>
    <w:rsid w:val="001160CD"/>
    <w:rsid w:val="001164F7"/>
    <w:rsid w:val="00116E23"/>
    <w:rsid w:val="001171A6"/>
    <w:rsid w:val="00117C12"/>
    <w:rsid w:val="00120414"/>
    <w:rsid w:val="00120585"/>
    <w:rsid w:val="001208F4"/>
    <w:rsid w:val="00120F72"/>
    <w:rsid w:val="00121794"/>
    <w:rsid w:val="00121AD8"/>
    <w:rsid w:val="00121CF1"/>
    <w:rsid w:val="001220E8"/>
    <w:rsid w:val="001231FD"/>
    <w:rsid w:val="00123427"/>
    <w:rsid w:val="001238A0"/>
    <w:rsid w:val="0012420B"/>
    <w:rsid w:val="001248ED"/>
    <w:rsid w:val="0012725B"/>
    <w:rsid w:val="00127B8E"/>
    <w:rsid w:val="00130277"/>
    <w:rsid w:val="00130D56"/>
    <w:rsid w:val="0013188D"/>
    <w:rsid w:val="00131ED7"/>
    <w:rsid w:val="00131FBD"/>
    <w:rsid w:val="00132A7C"/>
    <w:rsid w:val="00132D6E"/>
    <w:rsid w:val="0013418C"/>
    <w:rsid w:val="00134345"/>
    <w:rsid w:val="0013439B"/>
    <w:rsid w:val="00134D3F"/>
    <w:rsid w:val="001363FF"/>
    <w:rsid w:val="00136E0A"/>
    <w:rsid w:val="001370C9"/>
    <w:rsid w:val="00137666"/>
    <w:rsid w:val="00137778"/>
    <w:rsid w:val="00137BB2"/>
    <w:rsid w:val="00137BC8"/>
    <w:rsid w:val="00137D94"/>
    <w:rsid w:val="001400A9"/>
    <w:rsid w:val="001402CD"/>
    <w:rsid w:val="00140BA4"/>
    <w:rsid w:val="00140C9E"/>
    <w:rsid w:val="00141471"/>
    <w:rsid w:val="001433D9"/>
    <w:rsid w:val="00143487"/>
    <w:rsid w:val="001444BA"/>
    <w:rsid w:val="00144677"/>
    <w:rsid w:val="00144BE1"/>
    <w:rsid w:val="00144C13"/>
    <w:rsid w:val="0014522F"/>
    <w:rsid w:val="00145C30"/>
    <w:rsid w:val="001466D6"/>
    <w:rsid w:val="001469C9"/>
    <w:rsid w:val="00146DA6"/>
    <w:rsid w:val="001473B7"/>
    <w:rsid w:val="00147755"/>
    <w:rsid w:val="001477F3"/>
    <w:rsid w:val="00150F22"/>
    <w:rsid w:val="00150F8C"/>
    <w:rsid w:val="0015132D"/>
    <w:rsid w:val="001525D6"/>
    <w:rsid w:val="00154A5B"/>
    <w:rsid w:val="0015538D"/>
    <w:rsid w:val="00155F93"/>
    <w:rsid w:val="00155FFD"/>
    <w:rsid w:val="001564BF"/>
    <w:rsid w:val="001572ED"/>
    <w:rsid w:val="00157B03"/>
    <w:rsid w:val="00160293"/>
    <w:rsid w:val="001603BF"/>
    <w:rsid w:val="001607D4"/>
    <w:rsid w:val="00160A25"/>
    <w:rsid w:val="00160B83"/>
    <w:rsid w:val="00160DF6"/>
    <w:rsid w:val="00160F17"/>
    <w:rsid w:val="00160F26"/>
    <w:rsid w:val="00161421"/>
    <w:rsid w:val="001622AF"/>
    <w:rsid w:val="00162B63"/>
    <w:rsid w:val="00163AD9"/>
    <w:rsid w:val="00163F26"/>
    <w:rsid w:val="00164829"/>
    <w:rsid w:val="00164BAF"/>
    <w:rsid w:val="00165247"/>
    <w:rsid w:val="001661B8"/>
    <w:rsid w:val="00166456"/>
    <w:rsid w:val="00166B65"/>
    <w:rsid w:val="00167819"/>
    <w:rsid w:val="00167CD5"/>
    <w:rsid w:val="0017009F"/>
    <w:rsid w:val="0017130D"/>
    <w:rsid w:val="001715EE"/>
    <w:rsid w:val="00171787"/>
    <w:rsid w:val="00171B62"/>
    <w:rsid w:val="00171F1A"/>
    <w:rsid w:val="0017201F"/>
    <w:rsid w:val="00173E9D"/>
    <w:rsid w:val="00174451"/>
    <w:rsid w:val="0017471B"/>
    <w:rsid w:val="00175266"/>
    <w:rsid w:val="00175868"/>
    <w:rsid w:val="00176163"/>
    <w:rsid w:val="0017648C"/>
    <w:rsid w:val="00176846"/>
    <w:rsid w:val="00176B44"/>
    <w:rsid w:val="001778F5"/>
    <w:rsid w:val="00177C58"/>
    <w:rsid w:val="001805FD"/>
    <w:rsid w:val="00181082"/>
    <w:rsid w:val="001812E3"/>
    <w:rsid w:val="001815D8"/>
    <w:rsid w:val="00181DB1"/>
    <w:rsid w:val="001827B2"/>
    <w:rsid w:val="00182C54"/>
    <w:rsid w:val="00182CA7"/>
    <w:rsid w:val="00183166"/>
    <w:rsid w:val="001836B8"/>
    <w:rsid w:val="00183816"/>
    <w:rsid w:val="00183F4D"/>
    <w:rsid w:val="00185407"/>
    <w:rsid w:val="001854DB"/>
    <w:rsid w:val="00185D21"/>
    <w:rsid w:val="00186451"/>
    <w:rsid w:val="0018686A"/>
    <w:rsid w:val="00186949"/>
    <w:rsid w:val="0018758D"/>
    <w:rsid w:val="00190157"/>
    <w:rsid w:val="00190929"/>
    <w:rsid w:val="001915E7"/>
    <w:rsid w:val="001918A1"/>
    <w:rsid w:val="00191904"/>
    <w:rsid w:val="00192435"/>
    <w:rsid w:val="00192C33"/>
    <w:rsid w:val="00192D72"/>
    <w:rsid w:val="001936EF"/>
    <w:rsid w:val="00193915"/>
    <w:rsid w:val="0019406A"/>
    <w:rsid w:val="00194D33"/>
    <w:rsid w:val="00195354"/>
    <w:rsid w:val="00195C08"/>
    <w:rsid w:val="001962B8"/>
    <w:rsid w:val="00197EDA"/>
    <w:rsid w:val="001A018C"/>
    <w:rsid w:val="001A039B"/>
    <w:rsid w:val="001A04EC"/>
    <w:rsid w:val="001A102F"/>
    <w:rsid w:val="001A1237"/>
    <w:rsid w:val="001A180A"/>
    <w:rsid w:val="001A1CBD"/>
    <w:rsid w:val="001A20F9"/>
    <w:rsid w:val="001A226E"/>
    <w:rsid w:val="001A2BC4"/>
    <w:rsid w:val="001A4605"/>
    <w:rsid w:val="001A463B"/>
    <w:rsid w:val="001A463D"/>
    <w:rsid w:val="001A4E6E"/>
    <w:rsid w:val="001A4F6E"/>
    <w:rsid w:val="001A50BD"/>
    <w:rsid w:val="001A59A0"/>
    <w:rsid w:val="001A5AFF"/>
    <w:rsid w:val="001A5C04"/>
    <w:rsid w:val="001A6661"/>
    <w:rsid w:val="001A6A5B"/>
    <w:rsid w:val="001A6D10"/>
    <w:rsid w:val="001A6DB5"/>
    <w:rsid w:val="001A6FE8"/>
    <w:rsid w:val="001A7190"/>
    <w:rsid w:val="001A71FF"/>
    <w:rsid w:val="001A7992"/>
    <w:rsid w:val="001B0096"/>
    <w:rsid w:val="001B106F"/>
    <w:rsid w:val="001B10A2"/>
    <w:rsid w:val="001B15E4"/>
    <w:rsid w:val="001B17C7"/>
    <w:rsid w:val="001B259D"/>
    <w:rsid w:val="001B315A"/>
    <w:rsid w:val="001B42E6"/>
    <w:rsid w:val="001B5599"/>
    <w:rsid w:val="001B578D"/>
    <w:rsid w:val="001B5C60"/>
    <w:rsid w:val="001B68BF"/>
    <w:rsid w:val="001B6EFB"/>
    <w:rsid w:val="001B710A"/>
    <w:rsid w:val="001B7378"/>
    <w:rsid w:val="001B747E"/>
    <w:rsid w:val="001C16C1"/>
    <w:rsid w:val="001C188A"/>
    <w:rsid w:val="001C1F9C"/>
    <w:rsid w:val="001C22A5"/>
    <w:rsid w:val="001C2702"/>
    <w:rsid w:val="001C2CC3"/>
    <w:rsid w:val="001C2DB3"/>
    <w:rsid w:val="001C2F9F"/>
    <w:rsid w:val="001C41A0"/>
    <w:rsid w:val="001C4377"/>
    <w:rsid w:val="001C44A7"/>
    <w:rsid w:val="001C4DBC"/>
    <w:rsid w:val="001C6185"/>
    <w:rsid w:val="001C62ED"/>
    <w:rsid w:val="001C6DD1"/>
    <w:rsid w:val="001C79F5"/>
    <w:rsid w:val="001C7BFE"/>
    <w:rsid w:val="001C7F3C"/>
    <w:rsid w:val="001D1BBE"/>
    <w:rsid w:val="001D3361"/>
    <w:rsid w:val="001D356C"/>
    <w:rsid w:val="001D3970"/>
    <w:rsid w:val="001D3D14"/>
    <w:rsid w:val="001D3E24"/>
    <w:rsid w:val="001D3F59"/>
    <w:rsid w:val="001D4C84"/>
    <w:rsid w:val="001D5555"/>
    <w:rsid w:val="001D5A2F"/>
    <w:rsid w:val="001D5C0C"/>
    <w:rsid w:val="001D5C1D"/>
    <w:rsid w:val="001D5F92"/>
    <w:rsid w:val="001D69BF"/>
    <w:rsid w:val="001D6C0C"/>
    <w:rsid w:val="001D6C9B"/>
    <w:rsid w:val="001D7BD9"/>
    <w:rsid w:val="001D7D9C"/>
    <w:rsid w:val="001E002C"/>
    <w:rsid w:val="001E0099"/>
    <w:rsid w:val="001E0AA3"/>
    <w:rsid w:val="001E1053"/>
    <w:rsid w:val="001E1AAE"/>
    <w:rsid w:val="001E1FFC"/>
    <w:rsid w:val="001E2388"/>
    <w:rsid w:val="001E3687"/>
    <w:rsid w:val="001E3DCE"/>
    <w:rsid w:val="001E40AD"/>
    <w:rsid w:val="001E424C"/>
    <w:rsid w:val="001E4825"/>
    <w:rsid w:val="001E4B34"/>
    <w:rsid w:val="001E5185"/>
    <w:rsid w:val="001E55ED"/>
    <w:rsid w:val="001E5BEC"/>
    <w:rsid w:val="001E6294"/>
    <w:rsid w:val="001E63B6"/>
    <w:rsid w:val="001E765B"/>
    <w:rsid w:val="001E78C4"/>
    <w:rsid w:val="001E7B98"/>
    <w:rsid w:val="001F05BB"/>
    <w:rsid w:val="001F10B9"/>
    <w:rsid w:val="001F15E7"/>
    <w:rsid w:val="001F175B"/>
    <w:rsid w:val="001F2971"/>
    <w:rsid w:val="001F2BCC"/>
    <w:rsid w:val="001F3580"/>
    <w:rsid w:val="001F364C"/>
    <w:rsid w:val="001F3709"/>
    <w:rsid w:val="001F4F47"/>
    <w:rsid w:val="001F53AD"/>
    <w:rsid w:val="001F550C"/>
    <w:rsid w:val="001F556F"/>
    <w:rsid w:val="001F5D07"/>
    <w:rsid w:val="001F646C"/>
    <w:rsid w:val="001F64E8"/>
    <w:rsid w:val="001F6BB3"/>
    <w:rsid w:val="001F6C42"/>
    <w:rsid w:val="001F6FB4"/>
    <w:rsid w:val="001F7538"/>
    <w:rsid w:val="00200845"/>
    <w:rsid w:val="002011D4"/>
    <w:rsid w:val="00201969"/>
    <w:rsid w:val="002024BF"/>
    <w:rsid w:val="00202E73"/>
    <w:rsid w:val="00202FC3"/>
    <w:rsid w:val="002032DA"/>
    <w:rsid w:val="00203BDD"/>
    <w:rsid w:val="00203DC8"/>
    <w:rsid w:val="00204FD9"/>
    <w:rsid w:val="00205136"/>
    <w:rsid w:val="002051C4"/>
    <w:rsid w:val="002064FA"/>
    <w:rsid w:val="002067B5"/>
    <w:rsid w:val="002070FF"/>
    <w:rsid w:val="002075F0"/>
    <w:rsid w:val="0020782D"/>
    <w:rsid w:val="00210187"/>
    <w:rsid w:val="00210859"/>
    <w:rsid w:val="00210F66"/>
    <w:rsid w:val="00211251"/>
    <w:rsid w:val="00211C37"/>
    <w:rsid w:val="00212029"/>
    <w:rsid w:val="0021203E"/>
    <w:rsid w:val="00212168"/>
    <w:rsid w:val="0021227F"/>
    <w:rsid w:val="0021316A"/>
    <w:rsid w:val="002138A2"/>
    <w:rsid w:val="00214535"/>
    <w:rsid w:val="00215A19"/>
    <w:rsid w:val="00216684"/>
    <w:rsid w:val="00217D7A"/>
    <w:rsid w:val="0022086C"/>
    <w:rsid w:val="0022101C"/>
    <w:rsid w:val="002213C3"/>
    <w:rsid w:val="0022173A"/>
    <w:rsid w:val="00221A1D"/>
    <w:rsid w:val="002221A3"/>
    <w:rsid w:val="00222744"/>
    <w:rsid w:val="002228F1"/>
    <w:rsid w:val="00222FCA"/>
    <w:rsid w:val="002230CF"/>
    <w:rsid w:val="002231F0"/>
    <w:rsid w:val="0022373A"/>
    <w:rsid w:val="002237A2"/>
    <w:rsid w:val="00223813"/>
    <w:rsid w:val="00223A3D"/>
    <w:rsid w:val="002241AE"/>
    <w:rsid w:val="00224271"/>
    <w:rsid w:val="00224657"/>
    <w:rsid w:val="00224AA4"/>
    <w:rsid w:val="0022513F"/>
    <w:rsid w:val="0022590D"/>
    <w:rsid w:val="00225BC8"/>
    <w:rsid w:val="00225D84"/>
    <w:rsid w:val="00226F86"/>
    <w:rsid w:val="002270ED"/>
    <w:rsid w:val="002273DD"/>
    <w:rsid w:val="002273E3"/>
    <w:rsid w:val="00230022"/>
    <w:rsid w:val="002300D5"/>
    <w:rsid w:val="002303D1"/>
    <w:rsid w:val="00230756"/>
    <w:rsid w:val="00230ACD"/>
    <w:rsid w:val="00230F99"/>
    <w:rsid w:val="00231712"/>
    <w:rsid w:val="00231D54"/>
    <w:rsid w:val="00231E07"/>
    <w:rsid w:val="002324A2"/>
    <w:rsid w:val="002333E4"/>
    <w:rsid w:val="00234462"/>
    <w:rsid w:val="00234E7D"/>
    <w:rsid w:val="0023545A"/>
    <w:rsid w:val="002357E6"/>
    <w:rsid w:val="00235B9F"/>
    <w:rsid w:val="00235C4D"/>
    <w:rsid w:val="00235CAD"/>
    <w:rsid w:val="00235E43"/>
    <w:rsid w:val="00236068"/>
    <w:rsid w:val="002365D4"/>
    <w:rsid w:val="00236945"/>
    <w:rsid w:val="002374F4"/>
    <w:rsid w:val="002403D3"/>
    <w:rsid w:val="00240FA8"/>
    <w:rsid w:val="002410DF"/>
    <w:rsid w:val="0024145B"/>
    <w:rsid w:val="00241CE9"/>
    <w:rsid w:val="00241DFC"/>
    <w:rsid w:val="00241E0A"/>
    <w:rsid w:val="002425B2"/>
    <w:rsid w:val="00242AFB"/>
    <w:rsid w:val="00243352"/>
    <w:rsid w:val="00243C94"/>
    <w:rsid w:val="002444AB"/>
    <w:rsid w:val="002454AD"/>
    <w:rsid w:val="00245876"/>
    <w:rsid w:val="0024621B"/>
    <w:rsid w:val="002464F8"/>
    <w:rsid w:val="00246ABA"/>
    <w:rsid w:val="002477ED"/>
    <w:rsid w:val="0025078E"/>
    <w:rsid w:val="00250B28"/>
    <w:rsid w:val="00250B99"/>
    <w:rsid w:val="00250BD7"/>
    <w:rsid w:val="00250DB8"/>
    <w:rsid w:val="002515CD"/>
    <w:rsid w:val="00251ABB"/>
    <w:rsid w:val="002527AF"/>
    <w:rsid w:val="00252B5C"/>
    <w:rsid w:val="002531F2"/>
    <w:rsid w:val="00253855"/>
    <w:rsid w:val="00253AF6"/>
    <w:rsid w:val="00253FF5"/>
    <w:rsid w:val="002547A2"/>
    <w:rsid w:val="00254855"/>
    <w:rsid w:val="00254F40"/>
    <w:rsid w:val="00254F49"/>
    <w:rsid w:val="00255A42"/>
    <w:rsid w:val="00256070"/>
    <w:rsid w:val="002571F9"/>
    <w:rsid w:val="002579E0"/>
    <w:rsid w:val="00257D1E"/>
    <w:rsid w:val="00261767"/>
    <w:rsid w:val="0026239F"/>
    <w:rsid w:val="00263126"/>
    <w:rsid w:val="00263550"/>
    <w:rsid w:val="00263AF6"/>
    <w:rsid w:val="00263B18"/>
    <w:rsid w:val="00263EA8"/>
    <w:rsid w:val="00264272"/>
    <w:rsid w:val="002655B4"/>
    <w:rsid w:val="002657AC"/>
    <w:rsid w:val="00267480"/>
    <w:rsid w:val="0026768A"/>
    <w:rsid w:val="002676A7"/>
    <w:rsid w:val="002703E6"/>
    <w:rsid w:val="00271019"/>
    <w:rsid w:val="00271E1C"/>
    <w:rsid w:val="00271E7E"/>
    <w:rsid w:val="002722EF"/>
    <w:rsid w:val="00272D28"/>
    <w:rsid w:val="0027313F"/>
    <w:rsid w:val="002731B4"/>
    <w:rsid w:val="002735AF"/>
    <w:rsid w:val="00274036"/>
    <w:rsid w:val="0027426A"/>
    <w:rsid w:val="00274FE7"/>
    <w:rsid w:val="0027596C"/>
    <w:rsid w:val="00276056"/>
    <w:rsid w:val="00276191"/>
    <w:rsid w:val="002764A3"/>
    <w:rsid w:val="00276A55"/>
    <w:rsid w:val="00276F59"/>
    <w:rsid w:val="002774CA"/>
    <w:rsid w:val="00280910"/>
    <w:rsid w:val="00281E47"/>
    <w:rsid w:val="00281F00"/>
    <w:rsid w:val="00282112"/>
    <w:rsid w:val="00282819"/>
    <w:rsid w:val="0028282F"/>
    <w:rsid w:val="00282B95"/>
    <w:rsid w:val="00282CA8"/>
    <w:rsid w:val="00282ED0"/>
    <w:rsid w:val="002834BB"/>
    <w:rsid w:val="00283806"/>
    <w:rsid w:val="00284C7A"/>
    <w:rsid w:val="00284ECF"/>
    <w:rsid w:val="00285331"/>
    <w:rsid w:val="002854F4"/>
    <w:rsid w:val="00285D19"/>
    <w:rsid w:val="00286F0A"/>
    <w:rsid w:val="00287172"/>
    <w:rsid w:val="00287564"/>
    <w:rsid w:val="002875B7"/>
    <w:rsid w:val="00287C7F"/>
    <w:rsid w:val="00290126"/>
    <w:rsid w:val="00290182"/>
    <w:rsid w:val="0029049A"/>
    <w:rsid w:val="002905EC"/>
    <w:rsid w:val="002906D2"/>
    <w:rsid w:val="002908A0"/>
    <w:rsid w:val="00291E61"/>
    <w:rsid w:val="00291EB5"/>
    <w:rsid w:val="0029214C"/>
    <w:rsid w:val="00292F76"/>
    <w:rsid w:val="00293201"/>
    <w:rsid w:val="0029355F"/>
    <w:rsid w:val="00293C07"/>
    <w:rsid w:val="00293F8B"/>
    <w:rsid w:val="002944BA"/>
    <w:rsid w:val="002945B0"/>
    <w:rsid w:val="002945FC"/>
    <w:rsid w:val="0029486D"/>
    <w:rsid w:val="0029487B"/>
    <w:rsid w:val="00294D44"/>
    <w:rsid w:val="00294FD7"/>
    <w:rsid w:val="00295978"/>
    <w:rsid w:val="00295CFC"/>
    <w:rsid w:val="00295D23"/>
    <w:rsid w:val="00296453"/>
    <w:rsid w:val="002977D6"/>
    <w:rsid w:val="002A0501"/>
    <w:rsid w:val="002A083D"/>
    <w:rsid w:val="002A1C98"/>
    <w:rsid w:val="002A3F41"/>
    <w:rsid w:val="002A46C1"/>
    <w:rsid w:val="002A46EA"/>
    <w:rsid w:val="002A5CED"/>
    <w:rsid w:val="002A6A0F"/>
    <w:rsid w:val="002A74D8"/>
    <w:rsid w:val="002A7F43"/>
    <w:rsid w:val="002B01FB"/>
    <w:rsid w:val="002B0E7D"/>
    <w:rsid w:val="002B10FD"/>
    <w:rsid w:val="002B1274"/>
    <w:rsid w:val="002B1A22"/>
    <w:rsid w:val="002B28D3"/>
    <w:rsid w:val="002B2D46"/>
    <w:rsid w:val="002B3752"/>
    <w:rsid w:val="002B3791"/>
    <w:rsid w:val="002B4264"/>
    <w:rsid w:val="002B4725"/>
    <w:rsid w:val="002B484D"/>
    <w:rsid w:val="002B52E0"/>
    <w:rsid w:val="002B53DF"/>
    <w:rsid w:val="002B5500"/>
    <w:rsid w:val="002B58B8"/>
    <w:rsid w:val="002B5DAA"/>
    <w:rsid w:val="002B6314"/>
    <w:rsid w:val="002B66D2"/>
    <w:rsid w:val="002B7226"/>
    <w:rsid w:val="002C04E5"/>
    <w:rsid w:val="002C0CAA"/>
    <w:rsid w:val="002C0CAC"/>
    <w:rsid w:val="002C109E"/>
    <w:rsid w:val="002C14C0"/>
    <w:rsid w:val="002C238E"/>
    <w:rsid w:val="002C25D8"/>
    <w:rsid w:val="002C27DE"/>
    <w:rsid w:val="002C291E"/>
    <w:rsid w:val="002C2E9A"/>
    <w:rsid w:val="002C341B"/>
    <w:rsid w:val="002C35B4"/>
    <w:rsid w:val="002C43B6"/>
    <w:rsid w:val="002C46FF"/>
    <w:rsid w:val="002C4BE7"/>
    <w:rsid w:val="002C4CCC"/>
    <w:rsid w:val="002C4D35"/>
    <w:rsid w:val="002C4D4C"/>
    <w:rsid w:val="002C4F65"/>
    <w:rsid w:val="002C4FF0"/>
    <w:rsid w:val="002C64D6"/>
    <w:rsid w:val="002C6716"/>
    <w:rsid w:val="002C6CA0"/>
    <w:rsid w:val="002C6F6E"/>
    <w:rsid w:val="002C7420"/>
    <w:rsid w:val="002C76B1"/>
    <w:rsid w:val="002C7A4B"/>
    <w:rsid w:val="002C7DF5"/>
    <w:rsid w:val="002D0DD1"/>
    <w:rsid w:val="002D11FB"/>
    <w:rsid w:val="002D128A"/>
    <w:rsid w:val="002D1312"/>
    <w:rsid w:val="002D1899"/>
    <w:rsid w:val="002D20FF"/>
    <w:rsid w:val="002D252E"/>
    <w:rsid w:val="002D2F85"/>
    <w:rsid w:val="002D3956"/>
    <w:rsid w:val="002D3CCE"/>
    <w:rsid w:val="002D3DCF"/>
    <w:rsid w:val="002D5159"/>
    <w:rsid w:val="002D6010"/>
    <w:rsid w:val="002D6DDB"/>
    <w:rsid w:val="002D7758"/>
    <w:rsid w:val="002D787C"/>
    <w:rsid w:val="002D7A33"/>
    <w:rsid w:val="002D7CDC"/>
    <w:rsid w:val="002E0478"/>
    <w:rsid w:val="002E085C"/>
    <w:rsid w:val="002E0E46"/>
    <w:rsid w:val="002E1098"/>
    <w:rsid w:val="002E14A1"/>
    <w:rsid w:val="002E1604"/>
    <w:rsid w:val="002E2132"/>
    <w:rsid w:val="002E2411"/>
    <w:rsid w:val="002E25D2"/>
    <w:rsid w:val="002E2744"/>
    <w:rsid w:val="002E31EF"/>
    <w:rsid w:val="002E49CC"/>
    <w:rsid w:val="002E511E"/>
    <w:rsid w:val="002E5483"/>
    <w:rsid w:val="002E5549"/>
    <w:rsid w:val="002E74CC"/>
    <w:rsid w:val="002E79AE"/>
    <w:rsid w:val="002F0710"/>
    <w:rsid w:val="002F095A"/>
    <w:rsid w:val="002F0D46"/>
    <w:rsid w:val="002F0DB9"/>
    <w:rsid w:val="002F167B"/>
    <w:rsid w:val="002F1CE0"/>
    <w:rsid w:val="002F1DA3"/>
    <w:rsid w:val="002F1DFD"/>
    <w:rsid w:val="002F2105"/>
    <w:rsid w:val="002F23E7"/>
    <w:rsid w:val="002F2E9A"/>
    <w:rsid w:val="002F3431"/>
    <w:rsid w:val="002F3CF8"/>
    <w:rsid w:val="002F4506"/>
    <w:rsid w:val="002F4EC5"/>
    <w:rsid w:val="002F5332"/>
    <w:rsid w:val="002F5981"/>
    <w:rsid w:val="002F5A45"/>
    <w:rsid w:val="002F60B8"/>
    <w:rsid w:val="002F64BB"/>
    <w:rsid w:val="002F78BF"/>
    <w:rsid w:val="00300725"/>
    <w:rsid w:val="00300980"/>
    <w:rsid w:val="00300A04"/>
    <w:rsid w:val="00300F70"/>
    <w:rsid w:val="0030150B"/>
    <w:rsid w:val="00301843"/>
    <w:rsid w:val="00301EFC"/>
    <w:rsid w:val="00301F08"/>
    <w:rsid w:val="00302538"/>
    <w:rsid w:val="00302C47"/>
    <w:rsid w:val="00302CB9"/>
    <w:rsid w:val="00302CE8"/>
    <w:rsid w:val="00302EE7"/>
    <w:rsid w:val="003030C9"/>
    <w:rsid w:val="003033A5"/>
    <w:rsid w:val="0030347E"/>
    <w:rsid w:val="0030366D"/>
    <w:rsid w:val="00303684"/>
    <w:rsid w:val="00303D05"/>
    <w:rsid w:val="00303E9C"/>
    <w:rsid w:val="00304442"/>
    <w:rsid w:val="0030488C"/>
    <w:rsid w:val="003049B7"/>
    <w:rsid w:val="003049D2"/>
    <w:rsid w:val="00304BD1"/>
    <w:rsid w:val="00304E26"/>
    <w:rsid w:val="00305331"/>
    <w:rsid w:val="00305F66"/>
    <w:rsid w:val="00306FDB"/>
    <w:rsid w:val="0030702B"/>
    <w:rsid w:val="00307683"/>
    <w:rsid w:val="003078A3"/>
    <w:rsid w:val="00307A04"/>
    <w:rsid w:val="00307DE1"/>
    <w:rsid w:val="00310C88"/>
    <w:rsid w:val="00311949"/>
    <w:rsid w:val="003120E2"/>
    <w:rsid w:val="003129B8"/>
    <w:rsid w:val="0031310F"/>
    <w:rsid w:val="0031390B"/>
    <w:rsid w:val="0031477E"/>
    <w:rsid w:val="00314F83"/>
    <w:rsid w:val="00315124"/>
    <w:rsid w:val="00316163"/>
    <w:rsid w:val="00316261"/>
    <w:rsid w:val="003164BE"/>
    <w:rsid w:val="00316D54"/>
    <w:rsid w:val="00317099"/>
    <w:rsid w:val="00317A3A"/>
    <w:rsid w:val="00317A9F"/>
    <w:rsid w:val="0032060E"/>
    <w:rsid w:val="00321221"/>
    <w:rsid w:val="0032167B"/>
    <w:rsid w:val="00321E44"/>
    <w:rsid w:val="003229FC"/>
    <w:rsid w:val="00322E0A"/>
    <w:rsid w:val="00323152"/>
    <w:rsid w:val="003231CF"/>
    <w:rsid w:val="00323560"/>
    <w:rsid w:val="003236DB"/>
    <w:rsid w:val="00323928"/>
    <w:rsid w:val="00323B1C"/>
    <w:rsid w:val="00324CD7"/>
    <w:rsid w:val="003251E0"/>
    <w:rsid w:val="003251EA"/>
    <w:rsid w:val="003264E9"/>
    <w:rsid w:val="0032708E"/>
    <w:rsid w:val="0032758C"/>
    <w:rsid w:val="0032779B"/>
    <w:rsid w:val="00327AB7"/>
    <w:rsid w:val="00330488"/>
    <w:rsid w:val="00330641"/>
    <w:rsid w:val="00330934"/>
    <w:rsid w:val="00330A48"/>
    <w:rsid w:val="00330E35"/>
    <w:rsid w:val="003315B4"/>
    <w:rsid w:val="00332069"/>
    <w:rsid w:val="00332247"/>
    <w:rsid w:val="00332FA5"/>
    <w:rsid w:val="00333351"/>
    <w:rsid w:val="00333517"/>
    <w:rsid w:val="003338ED"/>
    <w:rsid w:val="00334C90"/>
    <w:rsid w:val="00335041"/>
    <w:rsid w:val="00335097"/>
    <w:rsid w:val="00336460"/>
    <w:rsid w:val="00336860"/>
    <w:rsid w:val="00336966"/>
    <w:rsid w:val="00336CC3"/>
    <w:rsid w:val="00336FDF"/>
    <w:rsid w:val="003370B1"/>
    <w:rsid w:val="0033748C"/>
    <w:rsid w:val="003376AC"/>
    <w:rsid w:val="00337F0A"/>
    <w:rsid w:val="003402B3"/>
    <w:rsid w:val="00340721"/>
    <w:rsid w:val="00340E96"/>
    <w:rsid w:val="003432B7"/>
    <w:rsid w:val="003439FB"/>
    <w:rsid w:val="00343D22"/>
    <w:rsid w:val="00343E3D"/>
    <w:rsid w:val="00343F06"/>
    <w:rsid w:val="00343F55"/>
    <w:rsid w:val="003445CB"/>
    <w:rsid w:val="003446F7"/>
    <w:rsid w:val="003447C9"/>
    <w:rsid w:val="003448B6"/>
    <w:rsid w:val="0034527A"/>
    <w:rsid w:val="00345395"/>
    <w:rsid w:val="0034539D"/>
    <w:rsid w:val="003454B2"/>
    <w:rsid w:val="003461BE"/>
    <w:rsid w:val="00346364"/>
    <w:rsid w:val="0034678F"/>
    <w:rsid w:val="00346E72"/>
    <w:rsid w:val="003470B6"/>
    <w:rsid w:val="00347B57"/>
    <w:rsid w:val="003516C2"/>
    <w:rsid w:val="003516ED"/>
    <w:rsid w:val="00351743"/>
    <w:rsid w:val="00351B8F"/>
    <w:rsid w:val="003527A2"/>
    <w:rsid w:val="00353494"/>
    <w:rsid w:val="003534AA"/>
    <w:rsid w:val="00353EA7"/>
    <w:rsid w:val="0035462A"/>
    <w:rsid w:val="00354806"/>
    <w:rsid w:val="003556BA"/>
    <w:rsid w:val="00356183"/>
    <w:rsid w:val="00356361"/>
    <w:rsid w:val="0035655A"/>
    <w:rsid w:val="00356714"/>
    <w:rsid w:val="00356CCA"/>
    <w:rsid w:val="00357618"/>
    <w:rsid w:val="00357791"/>
    <w:rsid w:val="00357D91"/>
    <w:rsid w:val="00360170"/>
    <w:rsid w:val="00360281"/>
    <w:rsid w:val="003605D9"/>
    <w:rsid w:val="003619F7"/>
    <w:rsid w:val="00361B84"/>
    <w:rsid w:val="00362687"/>
    <w:rsid w:val="00362ABD"/>
    <w:rsid w:val="00363039"/>
    <w:rsid w:val="00363347"/>
    <w:rsid w:val="00364304"/>
    <w:rsid w:val="003645D9"/>
    <w:rsid w:val="00364669"/>
    <w:rsid w:val="00364C7C"/>
    <w:rsid w:val="00364CD4"/>
    <w:rsid w:val="003653B7"/>
    <w:rsid w:val="00365477"/>
    <w:rsid w:val="00365737"/>
    <w:rsid w:val="00365E36"/>
    <w:rsid w:val="00366133"/>
    <w:rsid w:val="003665DB"/>
    <w:rsid w:val="00366D96"/>
    <w:rsid w:val="00367409"/>
    <w:rsid w:val="00367636"/>
    <w:rsid w:val="0036781F"/>
    <w:rsid w:val="00370113"/>
    <w:rsid w:val="00370EBC"/>
    <w:rsid w:val="00371841"/>
    <w:rsid w:val="0037191A"/>
    <w:rsid w:val="0037294A"/>
    <w:rsid w:val="00373269"/>
    <w:rsid w:val="00373543"/>
    <w:rsid w:val="00373920"/>
    <w:rsid w:val="00373AAB"/>
    <w:rsid w:val="003741F0"/>
    <w:rsid w:val="00374206"/>
    <w:rsid w:val="00374224"/>
    <w:rsid w:val="0037463E"/>
    <w:rsid w:val="00375153"/>
    <w:rsid w:val="003752D2"/>
    <w:rsid w:val="00375517"/>
    <w:rsid w:val="0037569F"/>
    <w:rsid w:val="003764D2"/>
    <w:rsid w:val="003767E5"/>
    <w:rsid w:val="00376B63"/>
    <w:rsid w:val="00376F1E"/>
    <w:rsid w:val="00376FAD"/>
    <w:rsid w:val="00377A4A"/>
    <w:rsid w:val="00377E50"/>
    <w:rsid w:val="003801BD"/>
    <w:rsid w:val="00380EAA"/>
    <w:rsid w:val="0038104B"/>
    <w:rsid w:val="003811CE"/>
    <w:rsid w:val="0038154F"/>
    <w:rsid w:val="00381B94"/>
    <w:rsid w:val="00381D01"/>
    <w:rsid w:val="00381E9A"/>
    <w:rsid w:val="00382DC3"/>
    <w:rsid w:val="00384288"/>
    <w:rsid w:val="003848D2"/>
    <w:rsid w:val="0038524E"/>
    <w:rsid w:val="003854F7"/>
    <w:rsid w:val="00385AA7"/>
    <w:rsid w:val="00385EC9"/>
    <w:rsid w:val="00385FFB"/>
    <w:rsid w:val="00386CA5"/>
    <w:rsid w:val="00387762"/>
    <w:rsid w:val="00387792"/>
    <w:rsid w:val="00387957"/>
    <w:rsid w:val="00387C3E"/>
    <w:rsid w:val="003903B6"/>
    <w:rsid w:val="0039040C"/>
    <w:rsid w:val="00390ED4"/>
    <w:rsid w:val="00390EF3"/>
    <w:rsid w:val="003919B2"/>
    <w:rsid w:val="00391B69"/>
    <w:rsid w:val="00391CBE"/>
    <w:rsid w:val="00393223"/>
    <w:rsid w:val="00393D54"/>
    <w:rsid w:val="003945FD"/>
    <w:rsid w:val="00394770"/>
    <w:rsid w:val="00394990"/>
    <w:rsid w:val="00395105"/>
    <w:rsid w:val="00395AB3"/>
    <w:rsid w:val="00395D06"/>
    <w:rsid w:val="003961EF"/>
    <w:rsid w:val="003966EF"/>
    <w:rsid w:val="00396725"/>
    <w:rsid w:val="003969AD"/>
    <w:rsid w:val="0039749E"/>
    <w:rsid w:val="00397DDD"/>
    <w:rsid w:val="003A0103"/>
    <w:rsid w:val="003A11C3"/>
    <w:rsid w:val="003A13C7"/>
    <w:rsid w:val="003A13EC"/>
    <w:rsid w:val="003A146D"/>
    <w:rsid w:val="003A1691"/>
    <w:rsid w:val="003A1A19"/>
    <w:rsid w:val="003A1F2E"/>
    <w:rsid w:val="003A1F6C"/>
    <w:rsid w:val="003A207E"/>
    <w:rsid w:val="003A2099"/>
    <w:rsid w:val="003A296F"/>
    <w:rsid w:val="003A2B0E"/>
    <w:rsid w:val="003A2D90"/>
    <w:rsid w:val="003A2F8C"/>
    <w:rsid w:val="003A303E"/>
    <w:rsid w:val="003A38BD"/>
    <w:rsid w:val="003A3BBB"/>
    <w:rsid w:val="003A57E5"/>
    <w:rsid w:val="003A5986"/>
    <w:rsid w:val="003A60C3"/>
    <w:rsid w:val="003A61A4"/>
    <w:rsid w:val="003A6742"/>
    <w:rsid w:val="003A7637"/>
    <w:rsid w:val="003A76A6"/>
    <w:rsid w:val="003B03CB"/>
    <w:rsid w:val="003B0636"/>
    <w:rsid w:val="003B07E1"/>
    <w:rsid w:val="003B0821"/>
    <w:rsid w:val="003B0C0A"/>
    <w:rsid w:val="003B1365"/>
    <w:rsid w:val="003B148F"/>
    <w:rsid w:val="003B1BB5"/>
    <w:rsid w:val="003B1FF9"/>
    <w:rsid w:val="003B362B"/>
    <w:rsid w:val="003B3682"/>
    <w:rsid w:val="003B3E70"/>
    <w:rsid w:val="003B4F7B"/>
    <w:rsid w:val="003B5409"/>
    <w:rsid w:val="003B5D1A"/>
    <w:rsid w:val="003B6112"/>
    <w:rsid w:val="003B65C8"/>
    <w:rsid w:val="003B67C8"/>
    <w:rsid w:val="003B6ADA"/>
    <w:rsid w:val="003B6DC0"/>
    <w:rsid w:val="003B6FF5"/>
    <w:rsid w:val="003B7544"/>
    <w:rsid w:val="003B7DE0"/>
    <w:rsid w:val="003C17AA"/>
    <w:rsid w:val="003C1B40"/>
    <w:rsid w:val="003C251B"/>
    <w:rsid w:val="003C2E12"/>
    <w:rsid w:val="003C310B"/>
    <w:rsid w:val="003C3274"/>
    <w:rsid w:val="003C3821"/>
    <w:rsid w:val="003C39DB"/>
    <w:rsid w:val="003C3BBC"/>
    <w:rsid w:val="003C4BB1"/>
    <w:rsid w:val="003C4F4D"/>
    <w:rsid w:val="003C55F0"/>
    <w:rsid w:val="003C5821"/>
    <w:rsid w:val="003C5AEA"/>
    <w:rsid w:val="003C5DF5"/>
    <w:rsid w:val="003C627A"/>
    <w:rsid w:val="003C6A59"/>
    <w:rsid w:val="003C7CC7"/>
    <w:rsid w:val="003C7D4D"/>
    <w:rsid w:val="003D00BE"/>
    <w:rsid w:val="003D0DAA"/>
    <w:rsid w:val="003D14C6"/>
    <w:rsid w:val="003D15EA"/>
    <w:rsid w:val="003D18FF"/>
    <w:rsid w:val="003D2698"/>
    <w:rsid w:val="003D2E82"/>
    <w:rsid w:val="003D2EEC"/>
    <w:rsid w:val="003D31E3"/>
    <w:rsid w:val="003D37DE"/>
    <w:rsid w:val="003D37F1"/>
    <w:rsid w:val="003D3D58"/>
    <w:rsid w:val="003D4CD1"/>
    <w:rsid w:val="003D4E2D"/>
    <w:rsid w:val="003D54F8"/>
    <w:rsid w:val="003D584F"/>
    <w:rsid w:val="003D588A"/>
    <w:rsid w:val="003D5BE5"/>
    <w:rsid w:val="003D62A0"/>
    <w:rsid w:val="003D6568"/>
    <w:rsid w:val="003D712E"/>
    <w:rsid w:val="003D7174"/>
    <w:rsid w:val="003D785A"/>
    <w:rsid w:val="003D7C9F"/>
    <w:rsid w:val="003E0189"/>
    <w:rsid w:val="003E0B16"/>
    <w:rsid w:val="003E0F0B"/>
    <w:rsid w:val="003E1073"/>
    <w:rsid w:val="003E131D"/>
    <w:rsid w:val="003E1358"/>
    <w:rsid w:val="003E1576"/>
    <w:rsid w:val="003E1697"/>
    <w:rsid w:val="003E1897"/>
    <w:rsid w:val="003E19AC"/>
    <w:rsid w:val="003E1A8A"/>
    <w:rsid w:val="003E1D68"/>
    <w:rsid w:val="003E2A33"/>
    <w:rsid w:val="003E3413"/>
    <w:rsid w:val="003E36E2"/>
    <w:rsid w:val="003E3D6D"/>
    <w:rsid w:val="003E4ABE"/>
    <w:rsid w:val="003E5035"/>
    <w:rsid w:val="003E50D8"/>
    <w:rsid w:val="003E510D"/>
    <w:rsid w:val="003E59E2"/>
    <w:rsid w:val="003E6A62"/>
    <w:rsid w:val="003E6DB9"/>
    <w:rsid w:val="003F0105"/>
    <w:rsid w:val="003F0999"/>
    <w:rsid w:val="003F0FB0"/>
    <w:rsid w:val="003F1356"/>
    <w:rsid w:val="003F150A"/>
    <w:rsid w:val="003F1F28"/>
    <w:rsid w:val="003F2112"/>
    <w:rsid w:val="003F2B6A"/>
    <w:rsid w:val="003F2F58"/>
    <w:rsid w:val="003F38DF"/>
    <w:rsid w:val="003F39D9"/>
    <w:rsid w:val="003F4273"/>
    <w:rsid w:val="003F4A6C"/>
    <w:rsid w:val="003F4F65"/>
    <w:rsid w:val="003F5060"/>
    <w:rsid w:val="003F542F"/>
    <w:rsid w:val="003F5CF6"/>
    <w:rsid w:val="003F5E32"/>
    <w:rsid w:val="003F5E81"/>
    <w:rsid w:val="003F687C"/>
    <w:rsid w:val="003F697F"/>
    <w:rsid w:val="003F6A43"/>
    <w:rsid w:val="003F71A6"/>
    <w:rsid w:val="003F7972"/>
    <w:rsid w:val="003F79FA"/>
    <w:rsid w:val="003F7C28"/>
    <w:rsid w:val="003F7F29"/>
    <w:rsid w:val="00400215"/>
    <w:rsid w:val="00400456"/>
    <w:rsid w:val="004006F9"/>
    <w:rsid w:val="004007D3"/>
    <w:rsid w:val="00401571"/>
    <w:rsid w:val="00401740"/>
    <w:rsid w:val="00401794"/>
    <w:rsid w:val="00401BCE"/>
    <w:rsid w:val="0040213D"/>
    <w:rsid w:val="00402F63"/>
    <w:rsid w:val="00403193"/>
    <w:rsid w:val="0040379F"/>
    <w:rsid w:val="00403FF6"/>
    <w:rsid w:val="004046B8"/>
    <w:rsid w:val="00404F2B"/>
    <w:rsid w:val="0040513A"/>
    <w:rsid w:val="004053E6"/>
    <w:rsid w:val="0040575D"/>
    <w:rsid w:val="00406842"/>
    <w:rsid w:val="00406B1A"/>
    <w:rsid w:val="00406CF7"/>
    <w:rsid w:val="00407716"/>
    <w:rsid w:val="00407C17"/>
    <w:rsid w:val="00407D87"/>
    <w:rsid w:val="0041009E"/>
    <w:rsid w:val="00410401"/>
    <w:rsid w:val="004107C6"/>
    <w:rsid w:val="00410A48"/>
    <w:rsid w:val="00410F63"/>
    <w:rsid w:val="004115EB"/>
    <w:rsid w:val="004119F0"/>
    <w:rsid w:val="00411A9B"/>
    <w:rsid w:val="00411F8E"/>
    <w:rsid w:val="004123B5"/>
    <w:rsid w:val="004128B8"/>
    <w:rsid w:val="004128E9"/>
    <w:rsid w:val="00412AA4"/>
    <w:rsid w:val="00413156"/>
    <w:rsid w:val="00413384"/>
    <w:rsid w:val="00413416"/>
    <w:rsid w:val="00413432"/>
    <w:rsid w:val="00413636"/>
    <w:rsid w:val="00413925"/>
    <w:rsid w:val="00413BDB"/>
    <w:rsid w:val="00413DF9"/>
    <w:rsid w:val="00413EBA"/>
    <w:rsid w:val="004145BA"/>
    <w:rsid w:val="00414E86"/>
    <w:rsid w:val="004150D0"/>
    <w:rsid w:val="004157B5"/>
    <w:rsid w:val="00415F36"/>
    <w:rsid w:val="00416107"/>
    <w:rsid w:val="004202FE"/>
    <w:rsid w:val="00420ED4"/>
    <w:rsid w:val="0042105D"/>
    <w:rsid w:val="004212D1"/>
    <w:rsid w:val="004213ED"/>
    <w:rsid w:val="00421E7C"/>
    <w:rsid w:val="004221BB"/>
    <w:rsid w:val="00422B52"/>
    <w:rsid w:val="00422DB6"/>
    <w:rsid w:val="00423098"/>
    <w:rsid w:val="00423CB1"/>
    <w:rsid w:val="00423DC9"/>
    <w:rsid w:val="00424B67"/>
    <w:rsid w:val="00425079"/>
    <w:rsid w:val="004253D5"/>
    <w:rsid w:val="0042548C"/>
    <w:rsid w:val="004264F8"/>
    <w:rsid w:val="00426566"/>
    <w:rsid w:val="00426681"/>
    <w:rsid w:val="00426D64"/>
    <w:rsid w:val="00427108"/>
    <w:rsid w:val="00427A3F"/>
    <w:rsid w:val="00427EAE"/>
    <w:rsid w:val="0043060E"/>
    <w:rsid w:val="00430EF5"/>
    <w:rsid w:val="00431300"/>
    <w:rsid w:val="00433736"/>
    <w:rsid w:val="00433B25"/>
    <w:rsid w:val="00434005"/>
    <w:rsid w:val="0043410B"/>
    <w:rsid w:val="004344F2"/>
    <w:rsid w:val="00434634"/>
    <w:rsid w:val="00434750"/>
    <w:rsid w:val="004359CB"/>
    <w:rsid w:val="00435BBA"/>
    <w:rsid w:val="00436306"/>
    <w:rsid w:val="004364AF"/>
    <w:rsid w:val="0043667F"/>
    <w:rsid w:val="00436C3A"/>
    <w:rsid w:val="00437803"/>
    <w:rsid w:val="004378E5"/>
    <w:rsid w:val="0044012E"/>
    <w:rsid w:val="004407F8"/>
    <w:rsid w:val="00440BFF"/>
    <w:rsid w:val="004410EA"/>
    <w:rsid w:val="0044135C"/>
    <w:rsid w:val="00441B43"/>
    <w:rsid w:val="00441BD3"/>
    <w:rsid w:val="00441FD9"/>
    <w:rsid w:val="00443EB3"/>
    <w:rsid w:val="00443FAF"/>
    <w:rsid w:val="004447DE"/>
    <w:rsid w:val="00444BC6"/>
    <w:rsid w:val="00444C7D"/>
    <w:rsid w:val="00444EA3"/>
    <w:rsid w:val="0044512A"/>
    <w:rsid w:val="004456AF"/>
    <w:rsid w:val="004459E4"/>
    <w:rsid w:val="00445A34"/>
    <w:rsid w:val="0044692D"/>
    <w:rsid w:val="00450322"/>
    <w:rsid w:val="00450425"/>
    <w:rsid w:val="00451966"/>
    <w:rsid w:val="00451FDA"/>
    <w:rsid w:val="004525D2"/>
    <w:rsid w:val="0045273F"/>
    <w:rsid w:val="0045289A"/>
    <w:rsid w:val="00452E8B"/>
    <w:rsid w:val="004531E6"/>
    <w:rsid w:val="004532FE"/>
    <w:rsid w:val="00453D91"/>
    <w:rsid w:val="00454EE1"/>
    <w:rsid w:val="004557B5"/>
    <w:rsid w:val="00455873"/>
    <w:rsid w:val="004574BB"/>
    <w:rsid w:val="00457A49"/>
    <w:rsid w:val="00457FEE"/>
    <w:rsid w:val="004607C9"/>
    <w:rsid w:val="004615B6"/>
    <w:rsid w:val="0046208A"/>
    <w:rsid w:val="00462145"/>
    <w:rsid w:val="004625B6"/>
    <w:rsid w:val="004630DE"/>
    <w:rsid w:val="004636FA"/>
    <w:rsid w:val="00463718"/>
    <w:rsid w:val="004639C6"/>
    <w:rsid w:val="004642C8"/>
    <w:rsid w:val="00464A0C"/>
    <w:rsid w:val="00464BCE"/>
    <w:rsid w:val="004654D5"/>
    <w:rsid w:val="0046562F"/>
    <w:rsid w:val="004658CB"/>
    <w:rsid w:val="00465933"/>
    <w:rsid w:val="00465DF2"/>
    <w:rsid w:val="00466223"/>
    <w:rsid w:val="004668DD"/>
    <w:rsid w:val="00466C1D"/>
    <w:rsid w:val="00467941"/>
    <w:rsid w:val="00467A8D"/>
    <w:rsid w:val="00467C5E"/>
    <w:rsid w:val="00467C64"/>
    <w:rsid w:val="00467F1C"/>
    <w:rsid w:val="0047008A"/>
    <w:rsid w:val="00470105"/>
    <w:rsid w:val="00470390"/>
    <w:rsid w:val="004706E2"/>
    <w:rsid w:val="004709B6"/>
    <w:rsid w:val="00470C57"/>
    <w:rsid w:val="00471D2B"/>
    <w:rsid w:val="00471EBD"/>
    <w:rsid w:val="00472373"/>
    <w:rsid w:val="004725ED"/>
    <w:rsid w:val="00472703"/>
    <w:rsid w:val="00473313"/>
    <w:rsid w:val="00473577"/>
    <w:rsid w:val="00473B97"/>
    <w:rsid w:val="00473CFF"/>
    <w:rsid w:val="004741D2"/>
    <w:rsid w:val="00474F41"/>
    <w:rsid w:val="00474FA4"/>
    <w:rsid w:val="00475088"/>
    <w:rsid w:val="00476EEF"/>
    <w:rsid w:val="00477717"/>
    <w:rsid w:val="00477975"/>
    <w:rsid w:val="004779E8"/>
    <w:rsid w:val="00480C3C"/>
    <w:rsid w:val="00480DCF"/>
    <w:rsid w:val="00480E71"/>
    <w:rsid w:val="00481003"/>
    <w:rsid w:val="00481213"/>
    <w:rsid w:val="004812A7"/>
    <w:rsid w:val="004819BB"/>
    <w:rsid w:val="00482960"/>
    <w:rsid w:val="00482E07"/>
    <w:rsid w:val="00483123"/>
    <w:rsid w:val="00483403"/>
    <w:rsid w:val="0048384D"/>
    <w:rsid w:val="0048478C"/>
    <w:rsid w:val="00485C8B"/>
    <w:rsid w:val="00486213"/>
    <w:rsid w:val="00486591"/>
    <w:rsid w:val="004866B7"/>
    <w:rsid w:val="004867EF"/>
    <w:rsid w:val="00486BBB"/>
    <w:rsid w:val="0048703F"/>
    <w:rsid w:val="0048713A"/>
    <w:rsid w:val="00487906"/>
    <w:rsid w:val="00487D5B"/>
    <w:rsid w:val="00487F1D"/>
    <w:rsid w:val="004912E9"/>
    <w:rsid w:val="00491BF9"/>
    <w:rsid w:val="00491CA4"/>
    <w:rsid w:val="00491CDA"/>
    <w:rsid w:val="00492153"/>
    <w:rsid w:val="0049234C"/>
    <w:rsid w:val="00492784"/>
    <w:rsid w:val="0049302A"/>
    <w:rsid w:val="00493348"/>
    <w:rsid w:val="004939D8"/>
    <w:rsid w:val="00493BF3"/>
    <w:rsid w:val="00493F55"/>
    <w:rsid w:val="0049421A"/>
    <w:rsid w:val="004957D3"/>
    <w:rsid w:val="0049596A"/>
    <w:rsid w:val="00495D46"/>
    <w:rsid w:val="0049601F"/>
    <w:rsid w:val="0049619A"/>
    <w:rsid w:val="0049628F"/>
    <w:rsid w:val="004966A8"/>
    <w:rsid w:val="00496D9E"/>
    <w:rsid w:val="004972FA"/>
    <w:rsid w:val="00497894"/>
    <w:rsid w:val="00497AFE"/>
    <w:rsid w:val="004A02EF"/>
    <w:rsid w:val="004A06EC"/>
    <w:rsid w:val="004A0724"/>
    <w:rsid w:val="004A16DF"/>
    <w:rsid w:val="004A1AF7"/>
    <w:rsid w:val="004A26C6"/>
    <w:rsid w:val="004A2867"/>
    <w:rsid w:val="004A430D"/>
    <w:rsid w:val="004A43FB"/>
    <w:rsid w:val="004A4B2F"/>
    <w:rsid w:val="004A4C56"/>
    <w:rsid w:val="004A4EB3"/>
    <w:rsid w:val="004A5DC6"/>
    <w:rsid w:val="004A70C4"/>
    <w:rsid w:val="004A735C"/>
    <w:rsid w:val="004B060C"/>
    <w:rsid w:val="004B0BD5"/>
    <w:rsid w:val="004B0E82"/>
    <w:rsid w:val="004B108B"/>
    <w:rsid w:val="004B149A"/>
    <w:rsid w:val="004B14E5"/>
    <w:rsid w:val="004B1578"/>
    <w:rsid w:val="004B1642"/>
    <w:rsid w:val="004B1907"/>
    <w:rsid w:val="004B1FC8"/>
    <w:rsid w:val="004B24DC"/>
    <w:rsid w:val="004B28C5"/>
    <w:rsid w:val="004B2D0D"/>
    <w:rsid w:val="004B2E98"/>
    <w:rsid w:val="004B322F"/>
    <w:rsid w:val="004B35A0"/>
    <w:rsid w:val="004B3999"/>
    <w:rsid w:val="004B3D8E"/>
    <w:rsid w:val="004B3F6A"/>
    <w:rsid w:val="004B4008"/>
    <w:rsid w:val="004B47FD"/>
    <w:rsid w:val="004B491D"/>
    <w:rsid w:val="004B4DBA"/>
    <w:rsid w:val="004B4ED1"/>
    <w:rsid w:val="004B55EB"/>
    <w:rsid w:val="004B5675"/>
    <w:rsid w:val="004B6486"/>
    <w:rsid w:val="004B6508"/>
    <w:rsid w:val="004B69EF"/>
    <w:rsid w:val="004B6A89"/>
    <w:rsid w:val="004B73F2"/>
    <w:rsid w:val="004B7424"/>
    <w:rsid w:val="004B7A62"/>
    <w:rsid w:val="004C0068"/>
    <w:rsid w:val="004C0252"/>
    <w:rsid w:val="004C0D75"/>
    <w:rsid w:val="004C162E"/>
    <w:rsid w:val="004C2046"/>
    <w:rsid w:val="004C28A4"/>
    <w:rsid w:val="004C2DCB"/>
    <w:rsid w:val="004C2ED5"/>
    <w:rsid w:val="004C3C59"/>
    <w:rsid w:val="004C3DC5"/>
    <w:rsid w:val="004C43DE"/>
    <w:rsid w:val="004C45FA"/>
    <w:rsid w:val="004C479B"/>
    <w:rsid w:val="004C4BD3"/>
    <w:rsid w:val="004C5079"/>
    <w:rsid w:val="004C5780"/>
    <w:rsid w:val="004C71F9"/>
    <w:rsid w:val="004C798D"/>
    <w:rsid w:val="004D003B"/>
    <w:rsid w:val="004D0F66"/>
    <w:rsid w:val="004D0FB2"/>
    <w:rsid w:val="004D2971"/>
    <w:rsid w:val="004D2A9E"/>
    <w:rsid w:val="004D37F5"/>
    <w:rsid w:val="004D4518"/>
    <w:rsid w:val="004D4914"/>
    <w:rsid w:val="004D5033"/>
    <w:rsid w:val="004D5059"/>
    <w:rsid w:val="004D561C"/>
    <w:rsid w:val="004D59AC"/>
    <w:rsid w:val="004D59B4"/>
    <w:rsid w:val="004D5BA8"/>
    <w:rsid w:val="004D6295"/>
    <w:rsid w:val="004D6A80"/>
    <w:rsid w:val="004D6F51"/>
    <w:rsid w:val="004D7021"/>
    <w:rsid w:val="004D706A"/>
    <w:rsid w:val="004D72A8"/>
    <w:rsid w:val="004D733C"/>
    <w:rsid w:val="004D77C5"/>
    <w:rsid w:val="004E0BF0"/>
    <w:rsid w:val="004E205F"/>
    <w:rsid w:val="004E3A1E"/>
    <w:rsid w:val="004E3EBF"/>
    <w:rsid w:val="004E3F0C"/>
    <w:rsid w:val="004E4952"/>
    <w:rsid w:val="004E4AE8"/>
    <w:rsid w:val="004E4C42"/>
    <w:rsid w:val="004E4ED9"/>
    <w:rsid w:val="004E512B"/>
    <w:rsid w:val="004E52B0"/>
    <w:rsid w:val="004E55A6"/>
    <w:rsid w:val="004E6763"/>
    <w:rsid w:val="004E68C5"/>
    <w:rsid w:val="004E69BB"/>
    <w:rsid w:val="004F0666"/>
    <w:rsid w:val="004F08C8"/>
    <w:rsid w:val="004F0E20"/>
    <w:rsid w:val="004F1253"/>
    <w:rsid w:val="004F15DA"/>
    <w:rsid w:val="004F18F1"/>
    <w:rsid w:val="004F202C"/>
    <w:rsid w:val="004F235E"/>
    <w:rsid w:val="004F2606"/>
    <w:rsid w:val="004F2786"/>
    <w:rsid w:val="004F2CDE"/>
    <w:rsid w:val="004F31EC"/>
    <w:rsid w:val="004F367A"/>
    <w:rsid w:val="004F4223"/>
    <w:rsid w:val="004F6CBF"/>
    <w:rsid w:val="004F6E96"/>
    <w:rsid w:val="004F701B"/>
    <w:rsid w:val="004F70F1"/>
    <w:rsid w:val="004F7A4C"/>
    <w:rsid w:val="004F7B33"/>
    <w:rsid w:val="00500563"/>
    <w:rsid w:val="005005FD"/>
    <w:rsid w:val="00500B04"/>
    <w:rsid w:val="00500EF1"/>
    <w:rsid w:val="00501C6F"/>
    <w:rsid w:val="00501D38"/>
    <w:rsid w:val="00501F7B"/>
    <w:rsid w:val="00502417"/>
    <w:rsid w:val="005024B3"/>
    <w:rsid w:val="00502A59"/>
    <w:rsid w:val="0050320E"/>
    <w:rsid w:val="00503B48"/>
    <w:rsid w:val="00504040"/>
    <w:rsid w:val="005045EC"/>
    <w:rsid w:val="00505345"/>
    <w:rsid w:val="005057BB"/>
    <w:rsid w:val="00506034"/>
    <w:rsid w:val="005063C6"/>
    <w:rsid w:val="0050644D"/>
    <w:rsid w:val="00506F84"/>
    <w:rsid w:val="005071B3"/>
    <w:rsid w:val="00507CB7"/>
    <w:rsid w:val="00507CBC"/>
    <w:rsid w:val="00507D21"/>
    <w:rsid w:val="00507FBA"/>
    <w:rsid w:val="0051047E"/>
    <w:rsid w:val="005105EE"/>
    <w:rsid w:val="00510A18"/>
    <w:rsid w:val="00510ACB"/>
    <w:rsid w:val="00510F8C"/>
    <w:rsid w:val="00511138"/>
    <w:rsid w:val="005118CF"/>
    <w:rsid w:val="00511DDF"/>
    <w:rsid w:val="0051222E"/>
    <w:rsid w:val="00513219"/>
    <w:rsid w:val="0051324D"/>
    <w:rsid w:val="005136D1"/>
    <w:rsid w:val="00513E39"/>
    <w:rsid w:val="00513EBF"/>
    <w:rsid w:val="00514200"/>
    <w:rsid w:val="005156AF"/>
    <w:rsid w:val="00515C85"/>
    <w:rsid w:val="00516206"/>
    <w:rsid w:val="005168E7"/>
    <w:rsid w:val="00516D0C"/>
    <w:rsid w:val="0051709E"/>
    <w:rsid w:val="005175F3"/>
    <w:rsid w:val="00517958"/>
    <w:rsid w:val="00520F7B"/>
    <w:rsid w:val="0052113E"/>
    <w:rsid w:val="00522102"/>
    <w:rsid w:val="00522629"/>
    <w:rsid w:val="00522FA5"/>
    <w:rsid w:val="00523966"/>
    <w:rsid w:val="0052449C"/>
    <w:rsid w:val="00524BA6"/>
    <w:rsid w:val="0052540E"/>
    <w:rsid w:val="0052681B"/>
    <w:rsid w:val="00526907"/>
    <w:rsid w:val="00526B5B"/>
    <w:rsid w:val="00527088"/>
    <w:rsid w:val="00527CB9"/>
    <w:rsid w:val="00527FE8"/>
    <w:rsid w:val="0053017F"/>
    <w:rsid w:val="00530194"/>
    <w:rsid w:val="00530407"/>
    <w:rsid w:val="0053075C"/>
    <w:rsid w:val="00530A8A"/>
    <w:rsid w:val="00531192"/>
    <w:rsid w:val="00531466"/>
    <w:rsid w:val="00531D4B"/>
    <w:rsid w:val="00532398"/>
    <w:rsid w:val="00532E52"/>
    <w:rsid w:val="005330AB"/>
    <w:rsid w:val="00534790"/>
    <w:rsid w:val="0053558B"/>
    <w:rsid w:val="005357C1"/>
    <w:rsid w:val="005358DF"/>
    <w:rsid w:val="0053614B"/>
    <w:rsid w:val="00536468"/>
    <w:rsid w:val="005367F8"/>
    <w:rsid w:val="00536C5B"/>
    <w:rsid w:val="00536D15"/>
    <w:rsid w:val="00536E75"/>
    <w:rsid w:val="005370B9"/>
    <w:rsid w:val="00537A04"/>
    <w:rsid w:val="00537E67"/>
    <w:rsid w:val="0054048B"/>
    <w:rsid w:val="00540EC8"/>
    <w:rsid w:val="0054128B"/>
    <w:rsid w:val="00541929"/>
    <w:rsid w:val="005419E5"/>
    <w:rsid w:val="00542AF2"/>
    <w:rsid w:val="005436D3"/>
    <w:rsid w:val="00543766"/>
    <w:rsid w:val="00543C3B"/>
    <w:rsid w:val="00543C43"/>
    <w:rsid w:val="00544037"/>
    <w:rsid w:val="00544116"/>
    <w:rsid w:val="00545092"/>
    <w:rsid w:val="005450EA"/>
    <w:rsid w:val="00546499"/>
    <w:rsid w:val="00546FE1"/>
    <w:rsid w:val="00547785"/>
    <w:rsid w:val="00547E2B"/>
    <w:rsid w:val="00550D0A"/>
    <w:rsid w:val="00550F27"/>
    <w:rsid w:val="00551093"/>
    <w:rsid w:val="00551364"/>
    <w:rsid w:val="0055136E"/>
    <w:rsid w:val="00551450"/>
    <w:rsid w:val="00551B20"/>
    <w:rsid w:val="00551EA0"/>
    <w:rsid w:val="00552348"/>
    <w:rsid w:val="005527ED"/>
    <w:rsid w:val="00552989"/>
    <w:rsid w:val="00552A65"/>
    <w:rsid w:val="0055348C"/>
    <w:rsid w:val="005534EE"/>
    <w:rsid w:val="00554D15"/>
    <w:rsid w:val="0055540E"/>
    <w:rsid w:val="005556B5"/>
    <w:rsid w:val="00555719"/>
    <w:rsid w:val="00556FB4"/>
    <w:rsid w:val="00557237"/>
    <w:rsid w:val="00557653"/>
    <w:rsid w:val="005576FA"/>
    <w:rsid w:val="0056017C"/>
    <w:rsid w:val="005601A3"/>
    <w:rsid w:val="005601A6"/>
    <w:rsid w:val="0056020E"/>
    <w:rsid w:val="005615F1"/>
    <w:rsid w:val="00561C21"/>
    <w:rsid w:val="00561D78"/>
    <w:rsid w:val="00562EAF"/>
    <w:rsid w:val="00562EB7"/>
    <w:rsid w:val="0056325B"/>
    <w:rsid w:val="005638CD"/>
    <w:rsid w:val="005641D8"/>
    <w:rsid w:val="0056424A"/>
    <w:rsid w:val="0056435A"/>
    <w:rsid w:val="00564686"/>
    <w:rsid w:val="00565384"/>
    <w:rsid w:val="00565418"/>
    <w:rsid w:val="00565869"/>
    <w:rsid w:val="005659C6"/>
    <w:rsid w:val="005662C0"/>
    <w:rsid w:val="00566DBF"/>
    <w:rsid w:val="005675B6"/>
    <w:rsid w:val="005677C7"/>
    <w:rsid w:val="00567932"/>
    <w:rsid w:val="00567FFD"/>
    <w:rsid w:val="00570E96"/>
    <w:rsid w:val="00571765"/>
    <w:rsid w:val="00572820"/>
    <w:rsid w:val="00572CEC"/>
    <w:rsid w:val="0057311B"/>
    <w:rsid w:val="005735EF"/>
    <w:rsid w:val="00573949"/>
    <w:rsid w:val="00573954"/>
    <w:rsid w:val="005739B4"/>
    <w:rsid w:val="00573A50"/>
    <w:rsid w:val="0057410D"/>
    <w:rsid w:val="00574532"/>
    <w:rsid w:val="005745FA"/>
    <w:rsid w:val="00574879"/>
    <w:rsid w:val="00574F7D"/>
    <w:rsid w:val="00574FB7"/>
    <w:rsid w:val="00575536"/>
    <w:rsid w:val="00576B37"/>
    <w:rsid w:val="00576E05"/>
    <w:rsid w:val="00576E26"/>
    <w:rsid w:val="005770BE"/>
    <w:rsid w:val="005771FA"/>
    <w:rsid w:val="00577532"/>
    <w:rsid w:val="00577937"/>
    <w:rsid w:val="00577BBE"/>
    <w:rsid w:val="00577D9A"/>
    <w:rsid w:val="00580DC5"/>
    <w:rsid w:val="005818AF"/>
    <w:rsid w:val="00581B4C"/>
    <w:rsid w:val="00581E61"/>
    <w:rsid w:val="005826BD"/>
    <w:rsid w:val="00582EB9"/>
    <w:rsid w:val="005830AB"/>
    <w:rsid w:val="00583857"/>
    <w:rsid w:val="00583DD1"/>
    <w:rsid w:val="00584B18"/>
    <w:rsid w:val="00584D28"/>
    <w:rsid w:val="005857C7"/>
    <w:rsid w:val="00585D14"/>
    <w:rsid w:val="00586033"/>
    <w:rsid w:val="00586165"/>
    <w:rsid w:val="00586604"/>
    <w:rsid w:val="00586892"/>
    <w:rsid w:val="00587070"/>
    <w:rsid w:val="0058714A"/>
    <w:rsid w:val="00587DCB"/>
    <w:rsid w:val="00590144"/>
    <w:rsid w:val="00590AF5"/>
    <w:rsid w:val="00590E87"/>
    <w:rsid w:val="00591005"/>
    <w:rsid w:val="005914F7"/>
    <w:rsid w:val="00591AAD"/>
    <w:rsid w:val="005920DD"/>
    <w:rsid w:val="00592BD0"/>
    <w:rsid w:val="00592E08"/>
    <w:rsid w:val="00593233"/>
    <w:rsid w:val="00593320"/>
    <w:rsid w:val="00594209"/>
    <w:rsid w:val="00594678"/>
    <w:rsid w:val="00594959"/>
    <w:rsid w:val="00594CB0"/>
    <w:rsid w:val="00595AC5"/>
    <w:rsid w:val="00595D86"/>
    <w:rsid w:val="0059607F"/>
    <w:rsid w:val="0059629B"/>
    <w:rsid w:val="005962CF"/>
    <w:rsid w:val="005962D5"/>
    <w:rsid w:val="005963DD"/>
    <w:rsid w:val="0059653B"/>
    <w:rsid w:val="005969EB"/>
    <w:rsid w:val="00597213"/>
    <w:rsid w:val="005A0103"/>
    <w:rsid w:val="005A03B9"/>
    <w:rsid w:val="005A08A8"/>
    <w:rsid w:val="005A128C"/>
    <w:rsid w:val="005A171D"/>
    <w:rsid w:val="005A1920"/>
    <w:rsid w:val="005A2126"/>
    <w:rsid w:val="005A2BC0"/>
    <w:rsid w:val="005A30FA"/>
    <w:rsid w:val="005A3934"/>
    <w:rsid w:val="005A44A7"/>
    <w:rsid w:val="005A4BCC"/>
    <w:rsid w:val="005A4DAA"/>
    <w:rsid w:val="005A5CF0"/>
    <w:rsid w:val="005A5D39"/>
    <w:rsid w:val="005A68DA"/>
    <w:rsid w:val="005A69BF"/>
    <w:rsid w:val="005A6AF0"/>
    <w:rsid w:val="005A6C0C"/>
    <w:rsid w:val="005A7542"/>
    <w:rsid w:val="005A79E8"/>
    <w:rsid w:val="005A7A69"/>
    <w:rsid w:val="005A7BCE"/>
    <w:rsid w:val="005A7CEF"/>
    <w:rsid w:val="005A7D74"/>
    <w:rsid w:val="005B0B42"/>
    <w:rsid w:val="005B0DD1"/>
    <w:rsid w:val="005B1C10"/>
    <w:rsid w:val="005B2139"/>
    <w:rsid w:val="005B2279"/>
    <w:rsid w:val="005B2331"/>
    <w:rsid w:val="005B289D"/>
    <w:rsid w:val="005B2DA8"/>
    <w:rsid w:val="005B2DD8"/>
    <w:rsid w:val="005B2E9E"/>
    <w:rsid w:val="005B3141"/>
    <w:rsid w:val="005B393C"/>
    <w:rsid w:val="005B3BB3"/>
    <w:rsid w:val="005B3F96"/>
    <w:rsid w:val="005B4B80"/>
    <w:rsid w:val="005B4CE2"/>
    <w:rsid w:val="005B4D9A"/>
    <w:rsid w:val="005B529F"/>
    <w:rsid w:val="005B5FA8"/>
    <w:rsid w:val="005B715B"/>
    <w:rsid w:val="005B7B8C"/>
    <w:rsid w:val="005C0563"/>
    <w:rsid w:val="005C1323"/>
    <w:rsid w:val="005C1AC6"/>
    <w:rsid w:val="005C1B8F"/>
    <w:rsid w:val="005C2152"/>
    <w:rsid w:val="005C29BC"/>
    <w:rsid w:val="005C2A1E"/>
    <w:rsid w:val="005C2EAB"/>
    <w:rsid w:val="005C38C9"/>
    <w:rsid w:val="005C3B73"/>
    <w:rsid w:val="005C3F34"/>
    <w:rsid w:val="005C416A"/>
    <w:rsid w:val="005C4C88"/>
    <w:rsid w:val="005C5AC4"/>
    <w:rsid w:val="005C60C9"/>
    <w:rsid w:val="005C6153"/>
    <w:rsid w:val="005C6500"/>
    <w:rsid w:val="005C67CB"/>
    <w:rsid w:val="005C6A24"/>
    <w:rsid w:val="005C740E"/>
    <w:rsid w:val="005C762C"/>
    <w:rsid w:val="005D098E"/>
    <w:rsid w:val="005D10C6"/>
    <w:rsid w:val="005D1C28"/>
    <w:rsid w:val="005D1C76"/>
    <w:rsid w:val="005D1E67"/>
    <w:rsid w:val="005D2016"/>
    <w:rsid w:val="005D27EC"/>
    <w:rsid w:val="005D2909"/>
    <w:rsid w:val="005D2B43"/>
    <w:rsid w:val="005D3008"/>
    <w:rsid w:val="005D3126"/>
    <w:rsid w:val="005D3969"/>
    <w:rsid w:val="005D3A25"/>
    <w:rsid w:val="005D3F6D"/>
    <w:rsid w:val="005D477C"/>
    <w:rsid w:val="005D499A"/>
    <w:rsid w:val="005D4C3C"/>
    <w:rsid w:val="005D4FE5"/>
    <w:rsid w:val="005D6377"/>
    <w:rsid w:val="005D69EC"/>
    <w:rsid w:val="005D7725"/>
    <w:rsid w:val="005D7BA0"/>
    <w:rsid w:val="005D7E88"/>
    <w:rsid w:val="005E06F7"/>
    <w:rsid w:val="005E0AA3"/>
    <w:rsid w:val="005E0E69"/>
    <w:rsid w:val="005E1443"/>
    <w:rsid w:val="005E199B"/>
    <w:rsid w:val="005E1B52"/>
    <w:rsid w:val="005E1C19"/>
    <w:rsid w:val="005E4158"/>
    <w:rsid w:val="005E44AA"/>
    <w:rsid w:val="005E4932"/>
    <w:rsid w:val="005E494B"/>
    <w:rsid w:val="005E4EFC"/>
    <w:rsid w:val="005E531F"/>
    <w:rsid w:val="005E5D6B"/>
    <w:rsid w:val="005E615E"/>
    <w:rsid w:val="005E62E4"/>
    <w:rsid w:val="005E6A31"/>
    <w:rsid w:val="005E737D"/>
    <w:rsid w:val="005E7658"/>
    <w:rsid w:val="005E78A1"/>
    <w:rsid w:val="005E7F46"/>
    <w:rsid w:val="005F0901"/>
    <w:rsid w:val="005F1167"/>
    <w:rsid w:val="005F16CD"/>
    <w:rsid w:val="005F2B12"/>
    <w:rsid w:val="005F2E35"/>
    <w:rsid w:val="005F2FB8"/>
    <w:rsid w:val="005F4AE6"/>
    <w:rsid w:val="005F4D6B"/>
    <w:rsid w:val="005F5576"/>
    <w:rsid w:val="005F5A00"/>
    <w:rsid w:val="005F613F"/>
    <w:rsid w:val="005F6325"/>
    <w:rsid w:val="005F6B0B"/>
    <w:rsid w:val="005F73CE"/>
    <w:rsid w:val="005F7BA8"/>
    <w:rsid w:val="005F7D57"/>
    <w:rsid w:val="00600401"/>
    <w:rsid w:val="00600688"/>
    <w:rsid w:val="00600AC1"/>
    <w:rsid w:val="00600C4E"/>
    <w:rsid w:val="00600CCC"/>
    <w:rsid w:val="00600D93"/>
    <w:rsid w:val="00601028"/>
    <w:rsid w:val="00601094"/>
    <w:rsid w:val="0060267F"/>
    <w:rsid w:val="006029F8"/>
    <w:rsid w:val="00602B2D"/>
    <w:rsid w:val="006033A4"/>
    <w:rsid w:val="006035E0"/>
    <w:rsid w:val="0060367D"/>
    <w:rsid w:val="00603775"/>
    <w:rsid w:val="006042C1"/>
    <w:rsid w:val="0060463C"/>
    <w:rsid w:val="00604EE9"/>
    <w:rsid w:val="00605F40"/>
    <w:rsid w:val="006060FA"/>
    <w:rsid w:val="006067FD"/>
    <w:rsid w:val="00606A8F"/>
    <w:rsid w:val="006075F1"/>
    <w:rsid w:val="00607D3E"/>
    <w:rsid w:val="00607F3C"/>
    <w:rsid w:val="00610411"/>
    <w:rsid w:val="006109C3"/>
    <w:rsid w:val="00611491"/>
    <w:rsid w:val="006115D8"/>
    <w:rsid w:val="00611937"/>
    <w:rsid w:val="00611973"/>
    <w:rsid w:val="00611C95"/>
    <w:rsid w:val="00611E43"/>
    <w:rsid w:val="00611F31"/>
    <w:rsid w:val="006121A3"/>
    <w:rsid w:val="006122A4"/>
    <w:rsid w:val="00612468"/>
    <w:rsid w:val="00612F58"/>
    <w:rsid w:val="00613CB5"/>
    <w:rsid w:val="00613D01"/>
    <w:rsid w:val="00613EC9"/>
    <w:rsid w:val="0061489D"/>
    <w:rsid w:val="00614956"/>
    <w:rsid w:val="00615011"/>
    <w:rsid w:val="00615500"/>
    <w:rsid w:val="00615E2F"/>
    <w:rsid w:val="00616258"/>
    <w:rsid w:val="006169E0"/>
    <w:rsid w:val="006177E1"/>
    <w:rsid w:val="006210CD"/>
    <w:rsid w:val="006215FE"/>
    <w:rsid w:val="0062285C"/>
    <w:rsid w:val="00622A28"/>
    <w:rsid w:val="00623DA0"/>
    <w:rsid w:val="00623F3B"/>
    <w:rsid w:val="006245B8"/>
    <w:rsid w:val="00624B09"/>
    <w:rsid w:val="00624B68"/>
    <w:rsid w:val="00624F6D"/>
    <w:rsid w:val="00626366"/>
    <w:rsid w:val="006268CC"/>
    <w:rsid w:val="00626A72"/>
    <w:rsid w:val="00626B6C"/>
    <w:rsid w:val="00627046"/>
    <w:rsid w:val="00627283"/>
    <w:rsid w:val="00627FC4"/>
    <w:rsid w:val="0063058E"/>
    <w:rsid w:val="006308C8"/>
    <w:rsid w:val="00631C35"/>
    <w:rsid w:val="00631E02"/>
    <w:rsid w:val="0063212B"/>
    <w:rsid w:val="00632185"/>
    <w:rsid w:val="006329AF"/>
    <w:rsid w:val="00632AC3"/>
    <w:rsid w:val="006343C5"/>
    <w:rsid w:val="0063444F"/>
    <w:rsid w:val="00634C08"/>
    <w:rsid w:val="0063548F"/>
    <w:rsid w:val="006359A3"/>
    <w:rsid w:val="00636824"/>
    <w:rsid w:val="00636A38"/>
    <w:rsid w:val="00636FA6"/>
    <w:rsid w:val="00637426"/>
    <w:rsid w:val="006376F3"/>
    <w:rsid w:val="00637948"/>
    <w:rsid w:val="00637D24"/>
    <w:rsid w:val="00637DF6"/>
    <w:rsid w:val="0064006F"/>
    <w:rsid w:val="00640F87"/>
    <w:rsid w:val="00641E2E"/>
    <w:rsid w:val="0064209A"/>
    <w:rsid w:val="006422D3"/>
    <w:rsid w:val="006423EB"/>
    <w:rsid w:val="0064240D"/>
    <w:rsid w:val="006429AF"/>
    <w:rsid w:val="00642A56"/>
    <w:rsid w:val="00643445"/>
    <w:rsid w:val="00643860"/>
    <w:rsid w:val="00643872"/>
    <w:rsid w:val="00644054"/>
    <w:rsid w:val="006441FD"/>
    <w:rsid w:val="00644612"/>
    <w:rsid w:val="0064461A"/>
    <w:rsid w:val="00644666"/>
    <w:rsid w:val="00644AE2"/>
    <w:rsid w:val="00644D0B"/>
    <w:rsid w:val="00644F4C"/>
    <w:rsid w:val="00644FD6"/>
    <w:rsid w:val="00645986"/>
    <w:rsid w:val="00645BF9"/>
    <w:rsid w:val="00645DE7"/>
    <w:rsid w:val="0064637C"/>
    <w:rsid w:val="00646B0C"/>
    <w:rsid w:val="00647929"/>
    <w:rsid w:val="00647F46"/>
    <w:rsid w:val="0065012B"/>
    <w:rsid w:val="00650596"/>
    <w:rsid w:val="006511B9"/>
    <w:rsid w:val="00652399"/>
    <w:rsid w:val="0065351A"/>
    <w:rsid w:val="00653AAC"/>
    <w:rsid w:val="006543D1"/>
    <w:rsid w:val="00654E0B"/>
    <w:rsid w:val="00655E72"/>
    <w:rsid w:val="0065609A"/>
    <w:rsid w:val="0065653D"/>
    <w:rsid w:val="006573DE"/>
    <w:rsid w:val="006574C6"/>
    <w:rsid w:val="00657CB2"/>
    <w:rsid w:val="00657D31"/>
    <w:rsid w:val="00657EF9"/>
    <w:rsid w:val="006600D6"/>
    <w:rsid w:val="00660867"/>
    <w:rsid w:val="00660D89"/>
    <w:rsid w:val="0066256E"/>
    <w:rsid w:val="00662A75"/>
    <w:rsid w:val="00662A81"/>
    <w:rsid w:val="00662CE5"/>
    <w:rsid w:val="00663743"/>
    <w:rsid w:val="00663D7A"/>
    <w:rsid w:val="0066465E"/>
    <w:rsid w:val="00664ACD"/>
    <w:rsid w:val="00665210"/>
    <w:rsid w:val="0066522A"/>
    <w:rsid w:val="00665446"/>
    <w:rsid w:val="0066558B"/>
    <w:rsid w:val="00665817"/>
    <w:rsid w:val="00665E92"/>
    <w:rsid w:val="00666587"/>
    <w:rsid w:val="00666A41"/>
    <w:rsid w:val="006700EF"/>
    <w:rsid w:val="00670663"/>
    <w:rsid w:val="006706C6"/>
    <w:rsid w:val="00670721"/>
    <w:rsid w:val="006708B2"/>
    <w:rsid w:val="00670E3C"/>
    <w:rsid w:val="00670FE4"/>
    <w:rsid w:val="00671A7A"/>
    <w:rsid w:val="0067277C"/>
    <w:rsid w:val="00672BC6"/>
    <w:rsid w:val="00672F36"/>
    <w:rsid w:val="00673322"/>
    <w:rsid w:val="0067370A"/>
    <w:rsid w:val="00673718"/>
    <w:rsid w:val="006738B9"/>
    <w:rsid w:val="00673EA9"/>
    <w:rsid w:val="006740C0"/>
    <w:rsid w:val="006745DB"/>
    <w:rsid w:val="00674AA0"/>
    <w:rsid w:val="00675A96"/>
    <w:rsid w:val="00675B3E"/>
    <w:rsid w:val="00675CC5"/>
    <w:rsid w:val="00675D83"/>
    <w:rsid w:val="00675E9D"/>
    <w:rsid w:val="00676443"/>
    <w:rsid w:val="00676B27"/>
    <w:rsid w:val="00676C0C"/>
    <w:rsid w:val="00676F6B"/>
    <w:rsid w:val="00677083"/>
    <w:rsid w:val="00677F07"/>
    <w:rsid w:val="00680227"/>
    <w:rsid w:val="00680CCE"/>
    <w:rsid w:val="0068160B"/>
    <w:rsid w:val="00682436"/>
    <w:rsid w:val="00682515"/>
    <w:rsid w:val="006825C9"/>
    <w:rsid w:val="006826A0"/>
    <w:rsid w:val="00682ABE"/>
    <w:rsid w:val="00682E05"/>
    <w:rsid w:val="00683101"/>
    <w:rsid w:val="0068326A"/>
    <w:rsid w:val="0068331A"/>
    <w:rsid w:val="0068332A"/>
    <w:rsid w:val="00683E2A"/>
    <w:rsid w:val="00684B28"/>
    <w:rsid w:val="00685489"/>
    <w:rsid w:val="006855AF"/>
    <w:rsid w:val="00685619"/>
    <w:rsid w:val="00685645"/>
    <w:rsid w:val="0068574A"/>
    <w:rsid w:val="00685E1A"/>
    <w:rsid w:val="00686065"/>
    <w:rsid w:val="006860F2"/>
    <w:rsid w:val="00686BC5"/>
    <w:rsid w:val="00686DC5"/>
    <w:rsid w:val="00687E92"/>
    <w:rsid w:val="006901EC"/>
    <w:rsid w:val="00690523"/>
    <w:rsid w:val="006917D5"/>
    <w:rsid w:val="00692034"/>
    <w:rsid w:val="006922C0"/>
    <w:rsid w:val="006923E9"/>
    <w:rsid w:val="006926B4"/>
    <w:rsid w:val="006941A0"/>
    <w:rsid w:val="00694515"/>
    <w:rsid w:val="00694E29"/>
    <w:rsid w:val="00695C2B"/>
    <w:rsid w:val="00696131"/>
    <w:rsid w:val="00696910"/>
    <w:rsid w:val="00696AB6"/>
    <w:rsid w:val="00697421"/>
    <w:rsid w:val="00697C90"/>
    <w:rsid w:val="006A1018"/>
    <w:rsid w:val="006A21C8"/>
    <w:rsid w:val="006A2C81"/>
    <w:rsid w:val="006A344F"/>
    <w:rsid w:val="006A3BB3"/>
    <w:rsid w:val="006A3BB8"/>
    <w:rsid w:val="006A4DAF"/>
    <w:rsid w:val="006A53AD"/>
    <w:rsid w:val="006A5428"/>
    <w:rsid w:val="006A59DB"/>
    <w:rsid w:val="006A5AF0"/>
    <w:rsid w:val="006A655C"/>
    <w:rsid w:val="006A7A28"/>
    <w:rsid w:val="006B0147"/>
    <w:rsid w:val="006B0818"/>
    <w:rsid w:val="006B0972"/>
    <w:rsid w:val="006B0B6A"/>
    <w:rsid w:val="006B28D6"/>
    <w:rsid w:val="006B2CE5"/>
    <w:rsid w:val="006B2D2C"/>
    <w:rsid w:val="006B33B9"/>
    <w:rsid w:val="006B362E"/>
    <w:rsid w:val="006B379B"/>
    <w:rsid w:val="006B3E3B"/>
    <w:rsid w:val="006B4DFD"/>
    <w:rsid w:val="006B505A"/>
    <w:rsid w:val="006B5B8C"/>
    <w:rsid w:val="006B5C35"/>
    <w:rsid w:val="006B66B1"/>
    <w:rsid w:val="006B6824"/>
    <w:rsid w:val="006B6923"/>
    <w:rsid w:val="006B6CB1"/>
    <w:rsid w:val="006B6F85"/>
    <w:rsid w:val="006B70D6"/>
    <w:rsid w:val="006B787F"/>
    <w:rsid w:val="006C0548"/>
    <w:rsid w:val="006C1236"/>
    <w:rsid w:val="006C13E4"/>
    <w:rsid w:val="006C192F"/>
    <w:rsid w:val="006C1A19"/>
    <w:rsid w:val="006C2294"/>
    <w:rsid w:val="006C27A9"/>
    <w:rsid w:val="006C3019"/>
    <w:rsid w:val="006C3EB6"/>
    <w:rsid w:val="006C43BA"/>
    <w:rsid w:val="006C4795"/>
    <w:rsid w:val="006C5021"/>
    <w:rsid w:val="006C5047"/>
    <w:rsid w:val="006C50A5"/>
    <w:rsid w:val="006C5467"/>
    <w:rsid w:val="006C5680"/>
    <w:rsid w:val="006C6763"/>
    <w:rsid w:val="006C6F20"/>
    <w:rsid w:val="006C7287"/>
    <w:rsid w:val="006C75B8"/>
    <w:rsid w:val="006C7BAD"/>
    <w:rsid w:val="006C7D35"/>
    <w:rsid w:val="006D03D2"/>
    <w:rsid w:val="006D07A4"/>
    <w:rsid w:val="006D0BE8"/>
    <w:rsid w:val="006D0FFD"/>
    <w:rsid w:val="006D11F1"/>
    <w:rsid w:val="006D160D"/>
    <w:rsid w:val="006D1785"/>
    <w:rsid w:val="006D2B04"/>
    <w:rsid w:val="006D2D69"/>
    <w:rsid w:val="006D2E38"/>
    <w:rsid w:val="006D38E3"/>
    <w:rsid w:val="006D3C5B"/>
    <w:rsid w:val="006D3C67"/>
    <w:rsid w:val="006D4E77"/>
    <w:rsid w:val="006D56A4"/>
    <w:rsid w:val="006D5C24"/>
    <w:rsid w:val="006D6F64"/>
    <w:rsid w:val="006D742B"/>
    <w:rsid w:val="006D79F2"/>
    <w:rsid w:val="006D7A5D"/>
    <w:rsid w:val="006D7C2E"/>
    <w:rsid w:val="006E038F"/>
    <w:rsid w:val="006E03EC"/>
    <w:rsid w:val="006E04B1"/>
    <w:rsid w:val="006E065E"/>
    <w:rsid w:val="006E0B56"/>
    <w:rsid w:val="006E0D79"/>
    <w:rsid w:val="006E1C59"/>
    <w:rsid w:val="006E2141"/>
    <w:rsid w:val="006E2728"/>
    <w:rsid w:val="006E2BC4"/>
    <w:rsid w:val="006E2C67"/>
    <w:rsid w:val="006E37AA"/>
    <w:rsid w:val="006E3A34"/>
    <w:rsid w:val="006E4861"/>
    <w:rsid w:val="006E4B07"/>
    <w:rsid w:val="006E507C"/>
    <w:rsid w:val="006E63BD"/>
    <w:rsid w:val="006E7015"/>
    <w:rsid w:val="006F0241"/>
    <w:rsid w:val="006F083B"/>
    <w:rsid w:val="006F0B90"/>
    <w:rsid w:val="006F0E62"/>
    <w:rsid w:val="006F1E29"/>
    <w:rsid w:val="006F1EB0"/>
    <w:rsid w:val="006F26EC"/>
    <w:rsid w:val="006F26FF"/>
    <w:rsid w:val="006F2985"/>
    <w:rsid w:val="006F2E00"/>
    <w:rsid w:val="006F3827"/>
    <w:rsid w:val="006F38C8"/>
    <w:rsid w:val="006F44EB"/>
    <w:rsid w:val="006F4571"/>
    <w:rsid w:val="006F4655"/>
    <w:rsid w:val="006F4AD4"/>
    <w:rsid w:val="006F4B01"/>
    <w:rsid w:val="006F4BCB"/>
    <w:rsid w:val="006F508E"/>
    <w:rsid w:val="006F5B4A"/>
    <w:rsid w:val="006F5CB9"/>
    <w:rsid w:val="006F6067"/>
    <w:rsid w:val="006F7434"/>
    <w:rsid w:val="006F7922"/>
    <w:rsid w:val="006F7A31"/>
    <w:rsid w:val="007000CA"/>
    <w:rsid w:val="00700900"/>
    <w:rsid w:val="00700999"/>
    <w:rsid w:val="00700A98"/>
    <w:rsid w:val="00700CD4"/>
    <w:rsid w:val="00701010"/>
    <w:rsid w:val="007010A4"/>
    <w:rsid w:val="00701FA8"/>
    <w:rsid w:val="00702360"/>
    <w:rsid w:val="007029A4"/>
    <w:rsid w:val="007032F4"/>
    <w:rsid w:val="00703549"/>
    <w:rsid w:val="0070364A"/>
    <w:rsid w:val="007038EB"/>
    <w:rsid w:val="00703A56"/>
    <w:rsid w:val="00703AFB"/>
    <w:rsid w:val="00703D36"/>
    <w:rsid w:val="00704A66"/>
    <w:rsid w:val="00704BEB"/>
    <w:rsid w:val="00704F6D"/>
    <w:rsid w:val="0070537F"/>
    <w:rsid w:val="0070557F"/>
    <w:rsid w:val="00705876"/>
    <w:rsid w:val="00705C09"/>
    <w:rsid w:val="00706109"/>
    <w:rsid w:val="0070675B"/>
    <w:rsid w:val="007072DB"/>
    <w:rsid w:val="00710078"/>
    <w:rsid w:val="00710BBA"/>
    <w:rsid w:val="00710D0A"/>
    <w:rsid w:val="00710DD0"/>
    <w:rsid w:val="007118A2"/>
    <w:rsid w:val="00712314"/>
    <w:rsid w:val="00712A63"/>
    <w:rsid w:val="00712C04"/>
    <w:rsid w:val="00712F15"/>
    <w:rsid w:val="00713390"/>
    <w:rsid w:val="007148FD"/>
    <w:rsid w:val="00714AAC"/>
    <w:rsid w:val="00714CC4"/>
    <w:rsid w:val="00715321"/>
    <w:rsid w:val="00716A64"/>
    <w:rsid w:val="00717040"/>
    <w:rsid w:val="00717158"/>
    <w:rsid w:val="00717792"/>
    <w:rsid w:val="00717E6A"/>
    <w:rsid w:val="0072002A"/>
    <w:rsid w:val="007209CF"/>
    <w:rsid w:val="00720D7C"/>
    <w:rsid w:val="00721700"/>
    <w:rsid w:val="007218D6"/>
    <w:rsid w:val="00721B9A"/>
    <w:rsid w:val="00721E61"/>
    <w:rsid w:val="007222C2"/>
    <w:rsid w:val="00722442"/>
    <w:rsid w:val="00722F00"/>
    <w:rsid w:val="00724801"/>
    <w:rsid w:val="007248C2"/>
    <w:rsid w:val="00724B3F"/>
    <w:rsid w:val="00725658"/>
    <w:rsid w:val="00725EC3"/>
    <w:rsid w:val="00725F4F"/>
    <w:rsid w:val="007265C9"/>
    <w:rsid w:val="00726EFA"/>
    <w:rsid w:val="0072723A"/>
    <w:rsid w:val="0072771C"/>
    <w:rsid w:val="00727EC6"/>
    <w:rsid w:val="00727F31"/>
    <w:rsid w:val="00730450"/>
    <w:rsid w:val="007309CC"/>
    <w:rsid w:val="00730A19"/>
    <w:rsid w:val="00730C23"/>
    <w:rsid w:val="0073186D"/>
    <w:rsid w:val="007321DD"/>
    <w:rsid w:val="00732842"/>
    <w:rsid w:val="00732FC1"/>
    <w:rsid w:val="00733529"/>
    <w:rsid w:val="00734457"/>
    <w:rsid w:val="0073466E"/>
    <w:rsid w:val="007349AB"/>
    <w:rsid w:val="00734E6D"/>
    <w:rsid w:val="00735029"/>
    <w:rsid w:val="007356C3"/>
    <w:rsid w:val="00735FAE"/>
    <w:rsid w:val="0073674F"/>
    <w:rsid w:val="00737CF6"/>
    <w:rsid w:val="0074008A"/>
    <w:rsid w:val="00740654"/>
    <w:rsid w:val="00740CE7"/>
    <w:rsid w:val="00740EA2"/>
    <w:rsid w:val="0074123E"/>
    <w:rsid w:val="007413E9"/>
    <w:rsid w:val="007414C1"/>
    <w:rsid w:val="007419D0"/>
    <w:rsid w:val="00741A95"/>
    <w:rsid w:val="00741CBD"/>
    <w:rsid w:val="00742113"/>
    <w:rsid w:val="00742EC7"/>
    <w:rsid w:val="007438C3"/>
    <w:rsid w:val="00743CBD"/>
    <w:rsid w:val="00743F3C"/>
    <w:rsid w:val="00743FD0"/>
    <w:rsid w:val="007440BE"/>
    <w:rsid w:val="0074533D"/>
    <w:rsid w:val="00745BC7"/>
    <w:rsid w:val="007470F7"/>
    <w:rsid w:val="00747347"/>
    <w:rsid w:val="007501B6"/>
    <w:rsid w:val="00750238"/>
    <w:rsid w:val="00750925"/>
    <w:rsid w:val="00750A06"/>
    <w:rsid w:val="007510E8"/>
    <w:rsid w:val="00751524"/>
    <w:rsid w:val="007516BF"/>
    <w:rsid w:val="00751C11"/>
    <w:rsid w:val="007531AB"/>
    <w:rsid w:val="007538F7"/>
    <w:rsid w:val="00753C63"/>
    <w:rsid w:val="00753D1A"/>
    <w:rsid w:val="00753D21"/>
    <w:rsid w:val="00754970"/>
    <w:rsid w:val="00754EBD"/>
    <w:rsid w:val="0075539F"/>
    <w:rsid w:val="00755640"/>
    <w:rsid w:val="00755A07"/>
    <w:rsid w:val="00755B96"/>
    <w:rsid w:val="00755BF3"/>
    <w:rsid w:val="00755F55"/>
    <w:rsid w:val="007560F4"/>
    <w:rsid w:val="0075619D"/>
    <w:rsid w:val="00756206"/>
    <w:rsid w:val="00756B6F"/>
    <w:rsid w:val="007573F5"/>
    <w:rsid w:val="00757B9B"/>
    <w:rsid w:val="00757E43"/>
    <w:rsid w:val="00757F57"/>
    <w:rsid w:val="0076029B"/>
    <w:rsid w:val="00760FC8"/>
    <w:rsid w:val="007614F4"/>
    <w:rsid w:val="007619D6"/>
    <w:rsid w:val="00762B76"/>
    <w:rsid w:val="00763B8E"/>
    <w:rsid w:val="007654F4"/>
    <w:rsid w:val="00765A96"/>
    <w:rsid w:val="00765D8B"/>
    <w:rsid w:val="007662DC"/>
    <w:rsid w:val="007669AD"/>
    <w:rsid w:val="00766C04"/>
    <w:rsid w:val="00766E86"/>
    <w:rsid w:val="00766F59"/>
    <w:rsid w:val="007671AE"/>
    <w:rsid w:val="007675C8"/>
    <w:rsid w:val="00770F3C"/>
    <w:rsid w:val="0077100B"/>
    <w:rsid w:val="00771172"/>
    <w:rsid w:val="0077199B"/>
    <w:rsid w:val="00771E88"/>
    <w:rsid w:val="00772348"/>
    <w:rsid w:val="00772A44"/>
    <w:rsid w:val="00772B57"/>
    <w:rsid w:val="007736AC"/>
    <w:rsid w:val="007736EC"/>
    <w:rsid w:val="00773B22"/>
    <w:rsid w:val="00773E68"/>
    <w:rsid w:val="00773F60"/>
    <w:rsid w:val="00774B38"/>
    <w:rsid w:val="00774F7F"/>
    <w:rsid w:val="00775012"/>
    <w:rsid w:val="00775370"/>
    <w:rsid w:val="00775B0D"/>
    <w:rsid w:val="00775B93"/>
    <w:rsid w:val="00775FCE"/>
    <w:rsid w:val="00776654"/>
    <w:rsid w:val="0077694B"/>
    <w:rsid w:val="00777162"/>
    <w:rsid w:val="00780355"/>
    <w:rsid w:val="00780F4D"/>
    <w:rsid w:val="007825F0"/>
    <w:rsid w:val="00782EDB"/>
    <w:rsid w:val="0078312D"/>
    <w:rsid w:val="007832E6"/>
    <w:rsid w:val="007834BB"/>
    <w:rsid w:val="00783799"/>
    <w:rsid w:val="00783FC5"/>
    <w:rsid w:val="00785D21"/>
    <w:rsid w:val="00785E52"/>
    <w:rsid w:val="0078623B"/>
    <w:rsid w:val="00786A06"/>
    <w:rsid w:val="00790157"/>
    <w:rsid w:val="00790561"/>
    <w:rsid w:val="00790E49"/>
    <w:rsid w:val="00791F5B"/>
    <w:rsid w:val="00792680"/>
    <w:rsid w:val="00792B9C"/>
    <w:rsid w:val="00793880"/>
    <w:rsid w:val="00793FC6"/>
    <w:rsid w:val="007943C0"/>
    <w:rsid w:val="007943F6"/>
    <w:rsid w:val="00794C05"/>
    <w:rsid w:val="00795A69"/>
    <w:rsid w:val="00795B02"/>
    <w:rsid w:val="00796BCD"/>
    <w:rsid w:val="00796CE8"/>
    <w:rsid w:val="007975F0"/>
    <w:rsid w:val="00797ABD"/>
    <w:rsid w:val="00797EA8"/>
    <w:rsid w:val="007A004F"/>
    <w:rsid w:val="007A0A84"/>
    <w:rsid w:val="007A0D90"/>
    <w:rsid w:val="007A127E"/>
    <w:rsid w:val="007A1F23"/>
    <w:rsid w:val="007A232C"/>
    <w:rsid w:val="007A2A7F"/>
    <w:rsid w:val="007A3282"/>
    <w:rsid w:val="007A4014"/>
    <w:rsid w:val="007A4C79"/>
    <w:rsid w:val="007A5200"/>
    <w:rsid w:val="007A5E21"/>
    <w:rsid w:val="007A76D7"/>
    <w:rsid w:val="007A78CD"/>
    <w:rsid w:val="007A7E28"/>
    <w:rsid w:val="007B0013"/>
    <w:rsid w:val="007B035C"/>
    <w:rsid w:val="007B1800"/>
    <w:rsid w:val="007B284B"/>
    <w:rsid w:val="007B305F"/>
    <w:rsid w:val="007B403F"/>
    <w:rsid w:val="007B40D0"/>
    <w:rsid w:val="007B4297"/>
    <w:rsid w:val="007B499B"/>
    <w:rsid w:val="007B4E7B"/>
    <w:rsid w:val="007B57FF"/>
    <w:rsid w:val="007B5B6E"/>
    <w:rsid w:val="007B6145"/>
    <w:rsid w:val="007B6666"/>
    <w:rsid w:val="007B6A17"/>
    <w:rsid w:val="007B6B18"/>
    <w:rsid w:val="007B7842"/>
    <w:rsid w:val="007B78DE"/>
    <w:rsid w:val="007B7DA1"/>
    <w:rsid w:val="007C08CF"/>
    <w:rsid w:val="007C0A30"/>
    <w:rsid w:val="007C1696"/>
    <w:rsid w:val="007C1BF2"/>
    <w:rsid w:val="007C211F"/>
    <w:rsid w:val="007C26E4"/>
    <w:rsid w:val="007C2F6C"/>
    <w:rsid w:val="007C32A7"/>
    <w:rsid w:val="007C415F"/>
    <w:rsid w:val="007C4650"/>
    <w:rsid w:val="007C5083"/>
    <w:rsid w:val="007C5816"/>
    <w:rsid w:val="007C5A50"/>
    <w:rsid w:val="007C5CEF"/>
    <w:rsid w:val="007C6309"/>
    <w:rsid w:val="007C702B"/>
    <w:rsid w:val="007C7728"/>
    <w:rsid w:val="007C7A85"/>
    <w:rsid w:val="007D0DEE"/>
    <w:rsid w:val="007D104B"/>
    <w:rsid w:val="007D1378"/>
    <w:rsid w:val="007D24D9"/>
    <w:rsid w:val="007D2C05"/>
    <w:rsid w:val="007D2D4F"/>
    <w:rsid w:val="007D327B"/>
    <w:rsid w:val="007D3FE2"/>
    <w:rsid w:val="007D504C"/>
    <w:rsid w:val="007D50A3"/>
    <w:rsid w:val="007D5D0C"/>
    <w:rsid w:val="007D617F"/>
    <w:rsid w:val="007D6E6D"/>
    <w:rsid w:val="007D7A18"/>
    <w:rsid w:val="007D7CB6"/>
    <w:rsid w:val="007D7FF0"/>
    <w:rsid w:val="007E0002"/>
    <w:rsid w:val="007E008F"/>
    <w:rsid w:val="007E0173"/>
    <w:rsid w:val="007E0529"/>
    <w:rsid w:val="007E0BBE"/>
    <w:rsid w:val="007E1657"/>
    <w:rsid w:val="007E16AF"/>
    <w:rsid w:val="007E17AA"/>
    <w:rsid w:val="007E1E98"/>
    <w:rsid w:val="007E2129"/>
    <w:rsid w:val="007E24EB"/>
    <w:rsid w:val="007E2808"/>
    <w:rsid w:val="007E2B8D"/>
    <w:rsid w:val="007E3C16"/>
    <w:rsid w:val="007E3D60"/>
    <w:rsid w:val="007E3FD7"/>
    <w:rsid w:val="007E4353"/>
    <w:rsid w:val="007E4585"/>
    <w:rsid w:val="007E505A"/>
    <w:rsid w:val="007E5524"/>
    <w:rsid w:val="007E5583"/>
    <w:rsid w:val="007E5B5D"/>
    <w:rsid w:val="007E5B6F"/>
    <w:rsid w:val="007E6F50"/>
    <w:rsid w:val="007E7009"/>
    <w:rsid w:val="007E73D4"/>
    <w:rsid w:val="007E746C"/>
    <w:rsid w:val="007E7493"/>
    <w:rsid w:val="007F0B2A"/>
    <w:rsid w:val="007F0BD7"/>
    <w:rsid w:val="007F1EE7"/>
    <w:rsid w:val="007F2889"/>
    <w:rsid w:val="007F2BB8"/>
    <w:rsid w:val="007F3217"/>
    <w:rsid w:val="007F434F"/>
    <w:rsid w:val="007F4576"/>
    <w:rsid w:val="007F4B97"/>
    <w:rsid w:val="007F547C"/>
    <w:rsid w:val="007F559D"/>
    <w:rsid w:val="007F5F0C"/>
    <w:rsid w:val="007F6462"/>
    <w:rsid w:val="007F6E4F"/>
    <w:rsid w:val="007F75B0"/>
    <w:rsid w:val="007F796C"/>
    <w:rsid w:val="007F79CB"/>
    <w:rsid w:val="007F7FAE"/>
    <w:rsid w:val="008003F1"/>
    <w:rsid w:val="00800EDE"/>
    <w:rsid w:val="0080150A"/>
    <w:rsid w:val="00801989"/>
    <w:rsid w:val="00801C4A"/>
    <w:rsid w:val="00801CB3"/>
    <w:rsid w:val="0080212D"/>
    <w:rsid w:val="00802721"/>
    <w:rsid w:val="00802F8A"/>
    <w:rsid w:val="008031FB"/>
    <w:rsid w:val="008044A9"/>
    <w:rsid w:val="00804AC2"/>
    <w:rsid w:val="00804BA0"/>
    <w:rsid w:val="00804E32"/>
    <w:rsid w:val="008053AD"/>
    <w:rsid w:val="00806746"/>
    <w:rsid w:val="0080690F"/>
    <w:rsid w:val="00806A08"/>
    <w:rsid w:val="00806A7D"/>
    <w:rsid w:val="0080729A"/>
    <w:rsid w:val="00807380"/>
    <w:rsid w:val="008125B2"/>
    <w:rsid w:val="00812CEF"/>
    <w:rsid w:val="00812E61"/>
    <w:rsid w:val="008132B3"/>
    <w:rsid w:val="0081346F"/>
    <w:rsid w:val="0081398F"/>
    <w:rsid w:val="00813EF4"/>
    <w:rsid w:val="008143BE"/>
    <w:rsid w:val="00814823"/>
    <w:rsid w:val="00814B7C"/>
    <w:rsid w:val="0081540A"/>
    <w:rsid w:val="0081580B"/>
    <w:rsid w:val="00815C02"/>
    <w:rsid w:val="008177E1"/>
    <w:rsid w:val="008178C1"/>
    <w:rsid w:val="00817EAC"/>
    <w:rsid w:val="00820257"/>
    <w:rsid w:val="008203C6"/>
    <w:rsid w:val="0082057C"/>
    <w:rsid w:val="008205FE"/>
    <w:rsid w:val="00820CB1"/>
    <w:rsid w:val="00820CB4"/>
    <w:rsid w:val="008218EA"/>
    <w:rsid w:val="008224B1"/>
    <w:rsid w:val="008225FB"/>
    <w:rsid w:val="00822CC1"/>
    <w:rsid w:val="00822D6A"/>
    <w:rsid w:val="00822E30"/>
    <w:rsid w:val="00823442"/>
    <w:rsid w:val="008238D5"/>
    <w:rsid w:val="00823E08"/>
    <w:rsid w:val="00823E6E"/>
    <w:rsid w:val="00824337"/>
    <w:rsid w:val="00824C6E"/>
    <w:rsid w:val="0082521E"/>
    <w:rsid w:val="0082580A"/>
    <w:rsid w:val="0082611D"/>
    <w:rsid w:val="00826BBE"/>
    <w:rsid w:val="008273AA"/>
    <w:rsid w:val="00827E37"/>
    <w:rsid w:val="00827EBE"/>
    <w:rsid w:val="00827F23"/>
    <w:rsid w:val="008301FE"/>
    <w:rsid w:val="008306D4"/>
    <w:rsid w:val="00830952"/>
    <w:rsid w:val="0083107A"/>
    <w:rsid w:val="008314C8"/>
    <w:rsid w:val="00831964"/>
    <w:rsid w:val="00831B77"/>
    <w:rsid w:val="00832146"/>
    <w:rsid w:val="008321AE"/>
    <w:rsid w:val="008324A4"/>
    <w:rsid w:val="008326A8"/>
    <w:rsid w:val="008332DD"/>
    <w:rsid w:val="008335E3"/>
    <w:rsid w:val="0083369F"/>
    <w:rsid w:val="00833B96"/>
    <w:rsid w:val="00833F7B"/>
    <w:rsid w:val="00835628"/>
    <w:rsid w:val="0083575C"/>
    <w:rsid w:val="00836690"/>
    <w:rsid w:val="00836ECF"/>
    <w:rsid w:val="0083713A"/>
    <w:rsid w:val="00837A4D"/>
    <w:rsid w:val="00837CB0"/>
    <w:rsid w:val="00840313"/>
    <w:rsid w:val="0084097A"/>
    <w:rsid w:val="00840AD3"/>
    <w:rsid w:val="0084120E"/>
    <w:rsid w:val="008412D4"/>
    <w:rsid w:val="008418FE"/>
    <w:rsid w:val="00841941"/>
    <w:rsid w:val="008422C3"/>
    <w:rsid w:val="008425FB"/>
    <w:rsid w:val="008432EA"/>
    <w:rsid w:val="008434D9"/>
    <w:rsid w:val="008435A3"/>
    <w:rsid w:val="008442B9"/>
    <w:rsid w:val="00844340"/>
    <w:rsid w:val="008446FA"/>
    <w:rsid w:val="00844B1B"/>
    <w:rsid w:val="00845BD0"/>
    <w:rsid w:val="00845C08"/>
    <w:rsid w:val="00845DD5"/>
    <w:rsid w:val="00846A25"/>
    <w:rsid w:val="00847692"/>
    <w:rsid w:val="00847FBC"/>
    <w:rsid w:val="00850BF6"/>
    <w:rsid w:val="00850CEA"/>
    <w:rsid w:val="00851A72"/>
    <w:rsid w:val="00851ACD"/>
    <w:rsid w:val="00852341"/>
    <w:rsid w:val="00852633"/>
    <w:rsid w:val="0085317E"/>
    <w:rsid w:val="00853A52"/>
    <w:rsid w:val="008541BB"/>
    <w:rsid w:val="00854C4D"/>
    <w:rsid w:val="00855A57"/>
    <w:rsid w:val="0085632E"/>
    <w:rsid w:val="00857206"/>
    <w:rsid w:val="008573CF"/>
    <w:rsid w:val="00857657"/>
    <w:rsid w:val="0085797B"/>
    <w:rsid w:val="00857B3B"/>
    <w:rsid w:val="008606C8"/>
    <w:rsid w:val="00861E6F"/>
    <w:rsid w:val="00862040"/>
    <w:rsid w:val="00862345"/>
    <w:rsid w:val="00862B7A"/>
    <w:rsid w:val="00862D2A"/>
    <w:rsid w:val="00864247"/>
    <w:rsid w:val="00864410"/>
    <w:rsid w:val="00864595"/>
    <w:rsid w:val="00864CDF"/>
    <w:rsid w:val="008658F2"/>
    <w:rsid w:val="008664DD"/>
    <w:rsid w:val="00867E1C"/>
    <w:rsid w:val="00867FEB"/>
    <w:rsid w:val="008705A0"/>
    <w:rsid w:val="00870B06"/>
    <w:rsid w:val="00870D33"/>
    <w:rsid w:val="008725E2"/>
    <w:rsid w:val="0087343D"/>
    <w:rsid w:val="008735A1"/>
    <w:rsid w:val="00873E2C"/>
    <w:rsid w:val="00873EA7"/>
    <w:rsid w:val="00874006"/>
    <w:rsid w:val="008741EC"/>
    <w:rsid w:val="00874A84"/>
    <w:rsid w:val="008755F8"/>
    <w:rsid w:val="00875A11"/>
    <w:rsid w:val="00875EF2"/>
    <w:rsid w:val="0087618E"/>
    <w:rsid w:val="00877200"/>
    <w:rsid w:val="00877D0F"/>
    <w:rsid w:val="00877D91"/>
    <w:rsid w:val="0088069B"/>
    <w:rsid w:val="00880A56"/>
    <w:rsid w:val="00881767"/>
    <w:rsid w:val="0088189E"/>
    <w:rsid w:val="00882228"/>
    <w:rsid w:val="00882389"/>
    <w:rsid w:val="0088291F"/>
    <w:rsid w:val="0088298F"/>
    <w:rsid w:val="00883070"/>
    <w:rsid w:val="0088372E"/>
    <w:rsid w:val="00883A8A"/>
    <w:rsid w:val="00883D15"/>
    <w:rsid w:val="008840AA"/>
    <w:rsid w:val="0088468C"/>
    <w:rsid w:val="008846FE"/>
    <w:rsid w:val="00884C30"/>
    <w:rsid w:val="00885165"/>
    <w:rsid w:val="00885B99"/>
    <w:rsid w:val="008860E5"/>
    <w:rsid w:val="0088674A"/>
    <w:rsid w:val="0088703D"/>
    <w:rsid w:val="00887CB6"/>
    <w:rsid w:val="00887F64"/>
    <w:rsid w:val="00890588"/>
    <w:rsid w:val="00890A0D"/>
    <w:rsid w:val="00890C48"/>
    <w:rsid w:val="008912B4"/>
    <w:rsid w:val="008929A2"/>
    <w:rsid w:val="00892A1B"/>
    <w:rsid w:val="00893A17"/>
    <w:rsid w:val="00893C25"/>
    <w:rsid w:val="008947F5"/>
    <w:rsid w:val="00895365"/>
    <w:rsid w:val="00895479"/>
    <w:rsid w:val="00895740"/>
    <w:rsid w:val="0089587B"/>
    <w:rsid w:val="00895B7B"/>
    <w:rsid w:val="00895FC7"/>
    <w:rsid w:val="00896A2B"/>
    <w:rsid w:val="00896D34"/>
    <w:rsid w:val="00896E1B"/>
    <w:rsid w:val="008979DD"/>
    <w:rsid w:val="008979DE"/>
    <w:rsid w:val="00897A66"/>
    <w:rsid w:val="00897BCF"/>
    <w:rsid w:val="008A0BC2"/>
    <w:rsid w:val="008A17EE"/>
    <w:rsid w:val="008A20E6"/>
    <w:rsid w:val="008A2965"/>
    <w:rsid w:val="008A2EB4"/>
    <w:rsid w:val="008A32F1"/>
    <w:rsid w:val="008A3498"/>
    <w:rsid w:val="008A3CE8"/>
    <w:rsid w:val="008A3E49"/>
    <w:rsid w:val="008A44B8"/>
    <w:rsid w:val="008A5569"/>
    <w:rsid w:val="008A579E"/>
    <w:rsid w:val="008A6134"/>
    <w:rsid w:val="008A639B"/>
    <w:rsid w:val="008A64F8"/>
    <w:rsid w:val="008A6D06"/>
    <w:rsid w:val="008A7416"/>
    <w:rsid w:val="008A7611"/>
    <w:rsid w:val="008A7652"/>
    <w:rsid w:val="008A7B86"/>
    <w:rsid w:val="008A7E3D"/>
    <w:rsid w:val="008B0176"/>
    <w:rsid w:val="008B03A2"/>
    <w:rsid w:val="008B0B34"/>
    <w:rsid w:val="008B0DAF"/>
    <w:rsid w:val="008B127F"/>
    <w:rsid w:val="008B1399"/>
    <w:rsid w:val="008B1519"/>
    <w:rsid w:val="008B1CFA"/>
    <w:rsid w:val="008B1F9B"/>
    <w:rsid w:val="008B285B"/>
    <w:rsid w:val="008B3745"/>
    <w:rsid w:val="008B3C78"/>
    <w:rsid w:val="008B3ED8"/>
    <w:rsid w:val="008B441E"/>
    <w:rsid w:val="008B4517"/>
    <w:rsid w:val="008B4916"/>
    <w:rsid w:val="008B49C0"/>
    <w:rsid w:val="008B4F63"/>
    <w:rsid w:val="008B68BB"/>
    <w:rsid w:val="008B6B19"/>
    <w:rsid w:val="008C060F"/>
    <w:rsid w:val="008C0C2C"/>
    <w:rsid w:val="008C121E"/>
    <w:rsid w:val="008C1263"/>
    <w:rsid w:val="008C1928"/>
    <w:rsid w:val="008C1C83"/>
    <w:rsid w:val="008C1E11"/>
    <w:rsid w:val="008C2573"/>
    <w:rsid w:val="008C25F7"/>
    <w:rsid w:val="008C26D1"/>
    <w:rsid w:val="008C2DFF"/>
    <w:rsid w:val="008C2F2B"/>
    <w:rsid w:val="008C3322"/>
    <w:rsid w:val="008C39C1"/>
    <w:rsid w:val="008C404A"/>
    <w:rsid w:val="008C4CC1"/>
    <w:rsid w:val="008C503F"/>
    <w:rsid w:val="008C515E"/>
    <w:rsid w:val="008C5337"/>
    <w:rsid w:val="008C5446"/>
    <w:rsid w:val="008C630A"/>
    <w:rsid w:val="008C6697"/>
    <w:rsid w:val="008C77A4"/>
    <w:rsid w:val="008C77F5"/>
    <w:rsid w:val="008C7F83"/>
    <w:rsid w:val="008D0A00"/>
    <w:rsid w:val="008D0D26"/>
    <w:rsid w:val="008D19CC"/>
    <w:rsid w:val="008D1B54"/>
    <w:rsid w:val="008D1D61"/>
    <w:rsid w:val="008D2361"/>
    <w:rsid w:val="008D23DF"/>
    <w:rsid w:val="008D2A29"/>
    <w:rsid w:val="008D2C62"/>
    <w:rsid w:val="008D335D"/>
    <w:rsid w:val="008D33EE"/>
    <w:rsid w:val="008D3744"/>
    <w:rsid w:val="008D3B78"/>
    <w:rsid w:val="008D3EDA"/>
    <w:rsid w:val="008D42A2"/>
    <w:rsid w:val="008D4375"/>
    <w:rsid w:val="008D47B0"/>
    <w:rsid w:val="008D47F5"/>
    <w:rsid w:val="008D529C"/>
    <w:rsid w:val="008D5AD0"/>
    <w:rsid w:val="008D5DB7"/>
    <w:rsid w:val="008D681B"/>
    <w:rsid w:val="008D6E63"/>
    <w:rsid w:val="008D7295"/>
    <w:rsid w:val="008D7374"/>
    <w:rsid w:val="008D7AE8"/>
    <w:rsid w:val="008E043E"/>
    <w:rsid w:val="008E07D8"/>
    <w:rsid w:val="008E0C45"/>
    <w:rsid w:val="008E1640"/>
    <w:rsid w:val="008E275C"/>
    <w:rsid w:val="008E288F"/>
    <w:rsid w:val="008E30EF"/>
    <w:rsid w:val="008E3393"/>
    <w:rsid w:val="008E3576"/>
    <w:rsid w:val="008E36FC"/>
    <w:rsid w:val="008E3C39"/>
    <w:rsid w:val="008E3FDB"/>
    <w:rsid w:val="008E4259"/>
    <w:rsid w:val="008E42E5"/>
    <w:rsid w:val="008E4387"/>
    <w:rsid w:val="008E4499"/>
    <w:rsid w:val="008E473D"/>
    <w:rsid w:val="008E4EAF"/>
    <w:rsid w:val="008E54E9"/>
    <w:rsid w:val="008E5A88"/>
    <w:rsid w:val="008E5C2E"/>
    <w:rsid w:val="008E6CEE"/>
    <w:rsid w:val="008E702A"/>
    <w:rsid w:val="008E7791"/>
    <w:rsid w:val="008E77C0"/>
    <w:rsid w:val="008E78C6"/>
    <w:rsid w:val="008F005F"/>
    <w:rsid w:val="008F00B0"/>
    <w:rsid w:val="008F086E"/>
    <w:rsid w:val="008F0C3C"/>
    <w:rsid w:val="008F0DE6"/>
    <w:rsid w:val="008F0FFF"/>
    <w:rsid w:val="008F1217"/>
    <w:rsid w:val="008F1806"/>
    <w:rsid w:val="008F2162"/>
    <w:rsid w:val="008F230E"/>
    <w:rsid w:val="008F33C8"/>
    <w:rsid w:val="008F3811"/>
    <w:rsid w:val="008F45DA"/>
    <w:rsid w:val="008F472B"/>
    <w:rsid w:val="008F4732"/>
    <w:rsid w:val="008F4B4C"/>
    <w:rsid w:val="008F514B"/>
    <w:rsid w:val="008F5598"/>
    <w:rsid w:val="008F5B1B"/>
    <w:rsid w:val="008F6608"/>
    <w:rsid w:val="008F6BE1"/>
    <w:rsid w:val="008F6F63"/>
    <w:rsid w:val="008F7715"/>
    <w:rsid w:val="008F773D"/>
    <w:rsid w:val="00900FBC"/>
    <w:rsid w:val="00901857"/>
    <w:rsid w:val="0090187A"/>
    <w:rsid w:val="00901D86"/>
    <w:rsid w:val="00902F12"/>
    <w:rsid w:val="0090331B"/>
    <w:rsid w:val="00903B02"/>
    <w:rsid w:val="00903CF1"/>
    <w:rsid w:val="00904125"/>
    <w:rsid w:val="00904600"/>
    <w:rsid w:val="00904DC2"/>
    <w:rsid w:val="00904F05"/>
    <w:rsid w:val="00905627"/>
    <w:rsid w:val="00905763"/>
    <w:rsid w:val="009057AB"/>
    <w:rsid w:val="00905D7C"/>
    <w:rsid w:val="00906077"/>
    <w:rsid w:val="0090623B"/>
    <w:rsid w:val="0090630F"/>
    <w:rsid w:val="00906387"/>
    <w:rsid w:val="009066EE"/>
    <w:rsid w:val="00906998"/>
    <w:rsid w:val="009069F4"/>
    <w:rsid w:val="00906B29"/>
    <w:rsid w:val="00906B6B"/>
    <w:rsid w:val="00906DEB"/>
    <w:rsid w:val="009076FA"/>
    <w:rsid w:val="0091003B"/>
    <w:rsid w:val="00910C12"/>
    <w:rsid w:val="00911484"/>
    <w:rsid w:val="00911ABE"/>
    <w:rsid w:val="00911BE1"/>
    <w:rsid w:val="00911D65"/>
    <w:rsid w:val="00912696"/>
    <w:rsid w:val="009128B6"/>
    <w:rsid w:val="00912D5B"/>
    <w:rsid w:val="00913C56"/>
    <w:rsid w:val="00913F8D"/>
    <w:rsid w:val="0091439C"/>
    <w:rsid w:val="00914889"/>
    <w:rsid w:val="00914B87"/>
    <w:rsid w:val="00914F53"/>
    <w:rsid w:val="00915022"/>
    <w:rsid w:val="00915BE8"/>
    <w:rsid w:val="009160CF"/>
    <w:rsid w:val="00916306"/>
    <w:rsid w:val="00916508"/>
    <w:rsid w:val="0091723E"/>
    <w:rsid w:val="009173DD"/>
    <w:rsid w:val="00917B21"/>
    <w:rsid w:val="00917B73"/>
    <w:rsid w:val="00917D67"/>
    <w:rsid w:val="0092058D"/>
    <w:rsid w:val="0092063D"/>
    <w:rsid w:val="009208AB"/>
    <w:rsid w:val="00921354"/>
    <w:rsid w:val="00922014"/>
    <w:rsid w:val="00922A86"/>
    <w:rsid w:val="00922EB4"/>
    <w:rsid w:val="00923314"/>
    <w:rsid w:val="0092331F"/>
    <w:rsid w:val="0092381B"/>
    <w:rsid w:val="0092390D"/>
    <w:rsid w:val="00923ADC"/>
    <w:rsid w:val="00924D9C"/>
    <w:rsid w:val="0092521D"/>
    <w:rsid w:val="00925743"/>
    <w:rsid w:val="00925919"/>
    <w:rsid w:val="00925C98"/>
    <w:rsid w:val="00926454"/>
    <w:rsid w:val="00926A15"/>
    <w:rsid w:val="00926D37"/>
    <w:rsid w:val="0092754E"/>
    <w:rsid w:val="00927D3B"/>
    <w:rsid w:val="00927FE5"/>
    <w:rsid w:val="00931731"/>
    <w:rsid w:val="00932894"/>
    <w:rsid w:val="00933B80"/>
    <w:rsid w:val="0093430B"/>
    <w:rsid w:val="009348A5"/>
    <w:rsid w:val="00934C88"/>
    <w:rsid w:val="009351D8"/>
    <w:rsid w:val="00935E75"/>
    <w:rsid w:val="00935F83"/>
    <w:rsid w:val="0093634C"/>
    <w:rsid w:val="00936902"/>
    <w:rsid w:val="0093770E"/>
    <w:rsid w:val="0094021C"/>
    <w:rsid w:val="0094086A"/>
    <w:rsid w:val="009417B8"/>
    <w:rsid w:val="00942125"/>
    <w:rsid w:val="0094213F"/>
    <w:rsid w:val="0094239B"/>
    <w:rsid w:val="00942460"/>
    <w:rsid w:val="0094252D"/>
    <w:rsid w:val="009429C1"/>
    <w:rsid w:val="00942E63"/>
    <w:rsid w:val="00943CB3"/>
    <w:rsid w:val="00944066"/>
    <w:rsid w:val="009440E7"/>
    <w:rsid w:val="00944351"/>
    <w:rsid w:val="00944A73"/>
    <w:rsid w:val="00944C38"/>
    <w:rsid w:val="009450CF"/>
    <w:rsid w:val="00945309"/>
    <w:rsid w:val="009455E8"/>
    <w:rsid w:val="00945853"/>
    <w:rsid w:val="00945B78"/>
    <w:rsid w:val="009460C9"/>
    <w:rsid w:val="009461B9"/>
    <w:rsid w:val="00946E4A"/>
    <w:rsid w:val="00947039"/>
    <w:rsid w:val="00947089"/>
    <w:rsid w:val="009471AD"/>
    <w:rsid w:val="00947297"/>
    <w:rsid w:val="009476EF"/>
    <w:rsid w:val="00947A6C"/>
    <w:rsid w:val="00947D0E"/>
    <w:rsid w:val="0095056D"/>
    <w:rsid w:val="0095123D"/>
    <w:rsid w:val="009514C0"/>
    <w:rsid w:val="00951519"/>
    <w:rsid w:val="00951E6F"/>
    <w:rsid w:val="0095219D"/>
    <w:rsid w:val="00952436"/>
    <w:rsid w:val="00952E13"/>
    <w:rsid w:val="00953085"/>
    <w:rsid w:val="009537CB"/>
    <w:rsid w:val="00953AB9"/>
    <w:rsid w:val="00953B2C"/>
    <w:rsid w:val="00953E35"/>
    <w:rsid w:val="00953FC0"/>
    <w:rsid w:val="009540CC"/>
    <w:rsid w:val="009548A0"/>
    <w:rsid w:val="00954A0A"/>
    <w:rsid w:val="00954F22"/>
    <w:rsid w:val="00956309"/>
    <w:rsid w:val="0095674D"/>
    <w:rsid w:val="00956950"/>
    <w:rsid w:val="00956C8B"/>
    <w:rsid w:val="009576FC"/>
    <w:rsid w:val="00957EBC"/>
    <w:rsid w:val="009607F3"/>
    <w:rsid w:val="009610A6"/>
    <w:rsid w:val="00961D58"/>
    <w:rsid w:val="00961D90"/>
    <w:rsid w:val="00962E25"/>
    <w:rsid w:val="009633D7"/>
    <w:rsid w:val="00963D00"/>
    <w:rsid w:val="00963E04"/>
    <w:rsid w:val="0096437D"/>
    <w:rsid w:val="00964811"/>
    <w:rsid w:val="00964B92"/>
    <w:rsid w:val="00964BF1"/>
    <w:rsid w:val="00965C97"/>
    <w:rsid w:val="00966DE2"/>
    <w:rsid w:val="00966F98"/>
    <w:rsid w:val="0097007D"/>
    <w:rsid w:val="00970805"/>
    <w:rsid w:val="00970C50"/>
    <w:rsid w:val="00970DAC"/>
    <w:rsid w:val="00971322"/>
    <w:rsid w:val="009734CC"/>
    <w:rsid w:val="00973992"/>
    <w:rsid w:val="009744F2"/>
    <w:rsid w:val="00974C79"/>
    <w:rsid w:val="00974D6B"/>
    <w:rsid w:val="0097506F"/>
    <w:rsid w:val="00975505"/>
    <w:rsid w:val="009757F9"/>
    <w:rsid w:val="00975E83"/>
    <w:rsid w:val="00976810"/>
    <w:rsid w:val="00976E30"/>
    <w:rsid w:val="00977382"/>
    <w:rsid w:val="00977819"/>
    <w:rsid w:val="009801E1"/>
    <w:rsid w:val="0098159B"/>
    <w:rsid w:val="009815DB"/>
    <w:rsid w:val="00981998"/>
    <w:rsid w:val="0098279B"/>
    <w:rsid w:val="0098279E"/>
    <w:rsid w:val="00982A9F"/>
    <w:rsid w:val="00983026"/>
    <w:rsid w:val="00983A55"/>
    <w:rsid w:val="00983CAC"/>
    <w:rsid w:val="009846AC"/>
    <w:rsid w:val="0098600F"/>
    <w:rsid w:val="0098628B"/>
    <w:rsid w:val="0098649E"/>
    <w:rsid w:val="00986DD1"/>
    <w:rsid w:val="0098730E"/>
    <w:rsid w:val="0098739F"/>
    <w:rsid w:val="00987593"/>
    <w:rsid w:val="00987605"/>
    <w:rsid w:val="00987B96"/>
    <w:rsid w:val="00987DF4"/>
    <w:rsid w:val="00990204"/>
    <w:rsid w:val="00990414"/>
    <w:rsid w:val="00990FDF"/>
    <w:rsid w:val="00991134"/>
    <w:rsid w:val="00991335"/>
    <w:rsid w:val="00991CEA"/>
    <w:rsid w:val="00991E5D"/>
    <w:rsid w:val="00991FB4"/>
    <w:rsid w:val="00992451"/>
    <w:rsid w:val="00992599"/>
    <w:rsid w:val="00992766"/>
    <w:rsid w:val="00992F58"/>
    <w:rsid w:val="0099334D"/>
    <w:rsid w:val="009933BD"/>
    <w:rsid w:val="009934BE"/>
    <w:rsid w:val="00993561"/>
    <w:rsid w:val="009937F6"/>
    <w:rsid w:val="0099388A"/>
    <w:rsid w:val="00993A3B"/>
    <w:rsid w:val="00993F3B"/>
    <w:rsid w:val="00993F4A"/>
    <w:rsid w:val="009946D9"/>
    <w:rsid w:val="0099501D"/>
    <w:rsid w:val="0099538B"/>
    <w:rsid w:val="009958AB"/>
    <w:rsid w:val="00995C14"/>
    <w:rsid w:val="0099664E"/>
    <w:rsid w:val="00996F71"/>
    <w:rsid w:val="00997248"/>
    <w:rsid w:val="009972C1"/>
    <w:rsid w:val="009974D8"/>
    <w:rsid w:val="00997DBB"/>
    <w:rsid w:val="009A0F28"/>
    <w:rsid w:val="009A1052"/>
    <w:rsid w:val="009A16A4"/>
    <w:rsid w:val="009A1E27"/>
    <w:rsid w:val="009A1E60"/>
    <w:rsid w:val="009A213D"/>
    <w:rsid w:val="009A23A7"/>
    <w:rsid w:val="009A2C78"/>
    <w:rsid w:val="009A2DDA"/>
    <w:rsid w:val="009A33F6"/>
    <w:rsid w:val="009A3958"/>
    <w:rsid w:val="009A3CA7"/>
    <w:rsid w:val="009A3EFE"/>
    <w:rsid w:val="009A41E4"/>
    <w:rsid w:val="009A4278"/>
    <w:rsid w:val="009A4378"/>
    <w:rsid w:val="009A4A6F"/>
    <w:rsid w:val="009A5A37"/>
    <w:rsid w:val="009A629F"/>
    <w:rsid w:val="009A66A7"/>
    <w:rsid w:val="009A7025"/>
    <w:rsid w:val="009A722E"/>
    <w:rsid w:val="009A732E"/>
    <w:rsid w:val="009A773F"/>
    <w:rsid w:val="009A7748"/>
    <w:rsid w:val="009B09C1"/>
    <w:rsid w:val="009B1395"/>
    <w:rsid w:val="009B178D"/>
    <w:rsid w:val="009B1D18"/>
    <w:rsid w:val="009B1DF0"/>
    <w:rsid w:val="009B1EAF"/>
    <w:rsid w:val="009B21CE"/>
    <w:rsid w:val="009B2E11"/>
    <w:rsid w:val="009B378F"/>
    <w:rsid w:val="009B3834"/>
    <w:rsid w:val="009B386E"/>
    <w:rsid w:val="009B3F86"/>
    <w:rsid w:val="009B414C"/>
    <w:rsid w:val="009B4CA8"/>
    <w:rsid w:val="009B5533"/>
    <w:rsid w:val="009B5751"/>
    <w:rsid w:val="009B5A8F"/>
    <w:rsid w:val="009B5B3D"/>
    <w:rsid w:val="009B6332"/>
    <w:rsid w:val="009B65CC"/>
    <w:rsid w:val="009B7231"/>
    <w:rsid w:val="009B75C9"/>
    <w:rsid w:val="009B7711"/>
    <w:rsid w:val="009B7B8A"/>
    <w:rsid w:val="009C017B"/>
    <w:rsid w:val="009C01DE"/>
    <w:rsid w:val="009C0918"/>
    <w:rsid w:val="009C09FF"/>
    <w:rsid w:val="009C0B8E"/>
    <w:rsid w:val="009C0F5E"/>
    <w:rsid w:val="009C1C56"/>
    <w:rsid w:val="009C1ECD"/>
    <w:rsid w:val="009C1F44"/>
    <w:rsid w:val="009C2748"/>
    <w:rsid w:val="009C2807"/>
    <w:rsid w:val="009C34A6"/>
    <w:rsid w:val="009C352B"/>
    <w:rsid w:val="009C371E"/>
    <w:rsid w:val="009C3924"/>
    <w:rsid w:val="009C45D0"/>
    <w:rsid w:val="009C45DE"/>
    <w:rsid w:val="009C47EB"/>
    <w:rsid w:val="009C49E9"/>
    <w:rsid w:val="009C4A86"/>
    <w:rsid w:val="009C5034"/>
    <w:rsid w:val="009C57AD"/>
    <w:rsid w:val="009C6315"/>
    <w:rsid w:val="009C64DE"/>
    <w:rsid w:val="009C6527"/>
    <w:rsid w:val="009C6760"/>
    <w:rsid w:val="009C6834"/>
    <w:rsid w:val="009C6964"/>
    <w:rsid w:val="009C72C3"/>
    <w:rsid w:val="009C7788"/>
    <w:rsid w:val="009C7BEF"/>
    <w:rsid w:val="009C7D36"/>
    <w:rsid w:val="009D008B"/>
    <w:rsid w:val="009D090F"/>
    <w:rsid w:val="009D0AFF"/>
    <w:rsid w:val="009D0CF6"/>
    <w:rsid w:val="009D1A77"/>
    <w:rsid w:val="009D1D57"/>
    <w:rsid w:val="009D1E9F"/>
    <w:rsid w:val="009D223F"/>
    <w:rsid w:val="009D2298"/>
    <w:rsid w:val="009D2A34"/>
    <w:rsid w:val="009D2A59"/>
    <w:rsid w:val="009D4C77"/>
    <w:rsid w:val="009D5C99"/>
    <w:rsid w:val="009D61AA"/>
    <w:rsid w:val="009D62B4"/>
    <w:rsid w:val="009D6856"/>
    <w:rsid w:val="009D6943"/>
    <w:rsid w:val="009D69CD"/>
    <w:rsid w:val="009D7E8B"/>
    <w:rsid w:val="009E0270"/>
    <w:rsid w:val="009E030A"/>
    <w:rsid w:val="009E0905"/>
    <w:rsid w:val="009E0CC6"/>
    <w:rsid w:val="009E1713"/>
    <w:rsid w:val="009E1FE1"/>
    <w:rsid w:val="009E248A"/>
    <w:rsid w:val="009E2946"/>
    <w:rsid w:val="009E2D39"/>
    <w:rsid w:val="009E3075"/>
    <w:rsid w:val="009E32A2"/>
    <w:rsid w:val="009E4175"/>
    <w:rsid w:val="009E4433"/>
    <w:rsid w:val="009E5151"/>
    <w:rsid w:val="009E54F6"/>
    <w:rsid w:val="009E606F"/>
    <w:rsid w:val="009E6790"/>
    <w:rsid w:val="009E6865"/>
    <w:rsid w:val="009E69E4"/>
    <w:rsid w:val="009E73B8"/>
    <w:rsid w:val="009F04C1"/>
    <w:rsid w:val="009F153A"/>
    <w:rsid w:val="009F1B33"/>
    <w:rsid w:val="009F1F01"/>
    <w:rsid w:val="009F203E"/>
    <w:rsid w:val="009F206C"/>
    <w:rsid w:val="009F393E"/>
    <w:rsid w:val="009F3C3F"/>
    <w:rsid w:val="009F46C0"/>
    <w:rsid w:val="009F4772"/>
    <w:rsid w:val="009F4930"/>
    <w:rsid w:val="009F56B9"/>
    <w:rsid w:val="009F5961"/>
    <w:rsid w:val="009F5A52"/>
    <w:rsid w:val="009F5AF9"/>
    <w:rsid w:val="009F5CBA"/>
    <w:rsid w:val="009F67BC"/>
    <w:rsid w:val="009F7347"/>
    <w:rsid w:val="009F77E4"/>
    <w:rsid w:val="009F7D1D"/>
    <w:rsid w:val="00A00C4F"/>
    <w:rsid w:val="00A00D14"/>
    <w:rsid w:val="00A00DC9"/>
    <w:rsid w:val="00A01A43"/>
    <w:rsid w:val="00A01C02"/>
    <w:rsid w:val="00A01F9A"/>
    <w:rsid w:val="00A0323B"/>
    <w:rsid w:val="00A03BAE"/>
    <w:rsid w:val="00A03BF2"/>
    <w:rsid w:val="00A03C6D"/>
    <w:rsid w:val="00A040DE"/>
    <w:rsid w:val="00A046F0"/>
    <w:rsid w:val="00A049DB"/>
    <w:rsid w:val="00A04D1A"/>
    <w:rsid w:val="00A0515D"/>
    <w:rsid w:val="00A061C6"/>
    <w:rsid w:val="00A072A7"/>
    <w:rsid w:val="00A0742D"/>
    <w:rsid w:val="00A106FF"/>
    <w:rsid w:val="00A114D6"/>
    <w:rsid w:val="00A11CFF"/>
    <w:rsid w:val="00A11EB6"/>
    <w:rsid w:val="00A11F18"/>
    <w:rsid w:val="00A12549"/>
    <w:rsid w:val="00A12BF2"/>
    <w:rsid w:val="00A13862"/>
    <w:rsid w:val="00A13DFC"/>
    <w:rsid w:val="00A1445A"/>
    <w:rsid w:val="00A147E8"/>
    <w:rsid w:val="00A15266"/>
    <w:rsid w:val="00A15377"/>
    <w:rsid w:val="00A155F5"/>
    <w:rsid w:val="00A15914"/>
    <w:rsid w:val="00A15D4E"/>
    <w:rsid w:val="00A15F29"/>
    <w:rsid w:val="00A17778"/>
    <w:rsid w:val="00A17988"/>
    <w:rsid w:val="00A202D3"/>
    <w:rsid w:val="00A20560"/>
    <w:rsid w:val="00A21010"/>
    <w:rsid w:val="00A219A0"/>
    <w:rsid w:val="00A21E1D"/>
    <w:rsid w:val="00A23577"/>
    <w:rsid w:val="00A2383C"/>
    <w:rsid w:val="00A23931"/>
    <w:rsid w:val="00A23986"/>
    <w:rsid w:val="00A2467C"/>
    <w:rsid w:val="00A25062"/>
    <w:rsid w:val="00A252BB"/>
    <w:rsid w:val="00A2536D"/>
    <w:rsid w:val="00A25842"/>
    <w:rsid w:val="00A25861"/>
    <w:rsid w:val="00A261B3"/>
    <w:rsid w:val="00A27C2E"/>
    <w:rsid w:val="00A302CD"/>
    <w:rsid w:val="00A30A8B"/>
    <w:rsid w:val="00A30DEB"/>
    <w:rsid w:val="00A31B35"/>
    <w:rsid w:val="00A31F17"/>
    <w:rsid w:val="00A32232"/>
    <w:rsid w:val="00A32844"/>
    <w:rsid w:val="00A33121"/>
    <w:rsid w:val="00A33371"/>
    <w:rsid w:val="00A3373C"/>
    <w:rsid w:val="00A33CE5"/>
    <w:rsid w:val="00A347CD"/>
    <w:rsid w:val="00A35AE1"/>
    <w:rsid w:val="00A35B33"/>
    <w:rsid w:val="00A35CCA"/>
    <w:rsid w:val="00A35E3E"/>
    <w:rsid w:val="00A3656B"/>
    <w:rsid w:val="00A36AD3"/>
    <w:rsid w:val="00A36BA8"/>
    <w:rsid w:val="00A370E2"/>
    <w:rsid w:val="00A37E99"/>
    <w:rsid w:val="00A40011"/>
    <w:rsid w:val="00A40F30"/>
    <w:rsid w:val="00A41086"/>
    <w:rsid w:val="00A413A1"/>
    <w:rsid w:val="00A4175B"/>
    <w:rsid w:val="00A41BBD"/>
    <w:rsid w:val="00A41EF6"/>
    <w:rsid w:val="00A42444"/>
    <w:rsid w:val="00A42504"/>
    <w:rsid w:val="00A42686"/>
    <w:rsid w:val="00A42CD0"/>
    <w:rsid w:val="00A42EF3"/>
    <w:rsid w:val="00A430CF"/>
    <w:rsid w:val="00A43358"/>
    <w:rsid w:val="00A43577"/>
    <w:rsid w:val="00A43823"/>
    <w:rsid w:val="00A43E71"/>
    <w:rsid w:val="00A43FB7"/>
    <w:rsid w:val="00A4465B"/>
    <w:rsid w:val="00A4506D"/>
    <w:rsid w:val="00A45654"/>
    <w:rsid w:val="00A46510"/>
    <w:rsid w:val="00A466C8"/>
    <w:rsid w:val="00A466D2"/>
    <w:rsid w:val="00A47B29"/>
    <w:rsid w:val="00A47CDC"/>
    <w:rsid w:val="00A50717"/>
    <w:rsid w:val="00A52806"/>
    <w:rsid w:val="00A52FB7"/>
    <w:rsid w:val="00A53484"/>
    <w:rsid w:val="00A537B4"/>
    <w:rsid w:val="00A5380F"/>
    <w:rsid w:val="00A5394F"/>
    <w:rsid w:val="00A53AC8"/>
    <w:rsid w:val="00A53D20"/>
    <w:rsid w:val="00A5418D"/>
    <w:rsid w:val="00A54319"/>
    <w:rsid w:val="00A5513B"/>
    <w:rsid w:val="00A552E3"/>
    <w:rsid w:val="00A553B4"/>
    <w:rsid w:val="00A55854"/>
    <w:rsid w:val="00A55FB3"/>
    <w:rsid w:val="00A56116"/>
    <w:rsid w:val="00A566BD"/>
    <w:rsid w:val="00A56FDF"/>
    <w:rsid w:val="00A57101"/>
    <w:rsid w:val="00A57A28"/>
    <w:rsid w:val="00A57A9A"/>
    <w:rsid w:val="00A60D2F"/>
    <w:rsid w:val="00A6120D"/>
    <w:rsid w:val="00A612D8"/>
    <w:rsid w:val="00A61686"/>
    <w:rsid w:val="00A61AFC"/>
    <w:rsid w:val="00A61E31"/>
    <w:rsid w:val="00A62602"/>
    <w:rsid w:val="00A62960"/>
    <w:rsid w:val="00A629F3"/>
    <w:rsid w:val="00A62E13"/>
    <w:rsid w:val="00A62F7E"/>
    <w:rsid w:val="00A63125"/>
    <w:rsid w:val="00A63285"/>
    <w:rsid w:val="00A63C9C"/>
    <w:rsid w:val="00A63F12"/>
    <w:rsid w:val="00A644E4"/>
    <w:rsid w:val="00A64B89"/>
    <w:rsid w:val="00A64F3E"/>
    <w:rsid w:val="00A64F4C"/>
    <w:rsid w:val="00A662EF"/>
    <w:rsid w:val="00A664EC"/>
    <w:rsid w:val="00A677AC"/>
    <w:rsid w:val="00A67BB6"/>
    <w:rsid w:val="00A67E63"/>
    <w:rsid w:val="00A70076"/>
    <w:rsid w:val="00A7134F"/>
    <w:rsid w:val="00A729CC"/>
    <w:rsid w:val="00A72AD8"/>
    <w:rsid w:val="00A730CC"/>
    <w:rsid w:val="00A73385"/>
    <w:rsid w:val="00A74273"/>
    <w:rsid w:val="00A7465B"/>
    <w:rsid w:val="00A746A0"/>
    <w:rsid w:val="00A750ED"/>
    <w:rsid w:val="00A7530A"/>
    <w:rsid w:val="00A75B57"/>
    <w:rsid w:val="00A75E61"/>
    <w:rsid w:val="00A76216"/>
    <w:rsid w:val="00A7776F"/>
    <w:rsid w:val="00A802E4"/>
    <w:rsid w:val="00A802E9"/>
    <w:rsid w:val="00A803F5"/>
    <w:rsid w:val="00A809E4"/>
    <w:rsid w:val="00A81160"/>
    <w:rsid w:val="00A81693"/>
    <w:rsid w:val="00A8183D"/>
    <w:rsid w:val="00A82368"/>
    <w:rsid w:val="00A8315C"/>
    <w:rsid w:val="00A83398"/>
    <w:rsid w:val="00A83546"/>
    <w:rsid w:val="00A839B4"/>
    <w:rsid w:val="00A840DD"/>
    <w:rsid w:val="00A84383"/>
    <w:rsid w:val="00A84911"/>
    <w:rsid w:val="00A84BEE"/>
    <w:rsid w:val="00A84E19"/>
    <w:rsid w:val="00A8507C"/>
    <w:rsid w:val="00A850BC"/>
    <w:rsid w:val="00A850E4"/>
    <w:rsid w:val="00A856A3"/>
    <w:rsid w:val="00A869A1"/>
    <w:rsid w:val="00A86C4F"/>
    <w:rsid w:val="00A86C62"/>
    <w:rsid w:val="00A86CD4"/>
    <w:rsid w:val="00A87426"/>
    <w:rsid w:val="00A87817"/>
    <w:rsid w:val="00A87F25"/>
    <w:rsid w:val="00A90BE0"/>
    <w:rsid w:val="00A91C90"/>
    <w:rsid w:val="00A91CEA"/>
    <w:rsid w:val="00A92C30"/>
    <w:rsid w:val="00A92C8B"/>
    <w:rsid w:val="00A92D1D"/>
    <w:rsid w:val="00A931F6"/>
    <w:rsid w:val="00A93CC5"/>
    <w:rsid w:val="00A942D4"/>
    <w:rsid w:val="00A942DE"/>
    <w:rsid w:val="00A94495"/>
    <w:rsid w:val="00A946D1"/>
    <w:rsid w:val="00A9486D"/>
    <w:rsid w:val="00A952B6"/>
    <w:rsid w:val="00A95CFA"/>
    <w:rsid w:val="00A95E6F"/>
    <w:rsid w:val="00A9695F"/>
    <w:rsid w:val="00A96ACA"/>
    <w:rsid w:val="00A96B7D"/>
    <w:rsid w:val="00A97FF0"/>
    <w:rsid w:val="00AA0518"/>
    <w:rsid w:val="00AA053F"/>
    <w:rsid w:val="00AA082D"/>
    <w:rsid w:val="00AA0B45"/>
    <w:rsid w:val="00AA179F"/>
    <w:rsid w:val="00AA17C5"/>
    <w:rsid w:val="00AA2D10"/>
    <w:rsid w:val="00AA3050"/>
    <w:rsid w:val="00AA36F9"/>
    <w:rsid w:val="00AA3923"/>
    <w:rsid w:val="00AA39F2"/>
    <w:rsid w:val="00AA3FC6"/>
    <w:rsid w:val="00AA4947"/>
    <w:rsid w:val="00AA4C0C"/>
    <w:rsid w:val="00AA5F8B"/>
    <w:rsid w:val="00AA636C"/>
    <w:rsid w:val="00AA6419"/>
    <w:rsid w:val="00AA73C0"/>
    <w:rsid w:val="00AA77FE"/>
    <w:rsid w:val="00AA783C"/>
    <w:rsid w:val="00AA7996"/>
    <w:rsid w:val="00AA7EA3"/>
    <w:rsid w:val="00AB009E"/>
    <w:rsid w:val="00AB01A8"/>
    <w:rsid w:val="00AB06E0"/>
    <w:rsid w:val="00AB18D1"/>
    <w:rsid w:val="00AB1ED6"/>
    <w:rsid w:val="00AB21E1"/>
    <w:rsid w:val="00AB296E"/>
    <w:rsid w:val="00AB2C1D"/>
    <w:rsid w:val="00AB3459"/>
    <w:rsid w:val="00AB4DA1"/>
    <w:rsid w:val="00AB4ED6"/>
    <w:rsid w:val="00AB5132"/>
    <w:rsid w:val="00AB51D0"/>
    <w:rsid w:val="00AB5623"/>
    <w:rsid w:val="00AB5B55"/>
    <w:rsid w:val="00AB61EC"/>
    <w:rsid w:val="00AB6E45"/>
    <w:rsid w:val="00AB7224"/>
    <w:rsid w:val="00AB7225"/>
    <w:rsid w:val="00AB78B3"/>
    <w:rsid w:val="00AB7E4D"/>
    <w:rsid w:val="00AC042E"/>
    <w:rsid w:val="00AC0994"/>
    <w:rsid w:val="00AC0D8A"/>
    <w:rsid w:val="00AC0FD3"/>
    <w:rsid w:val="00AC0FDA"/>
    <w:rsid w:val="00AC12D0"/>
    <w:rsid w:val="00AC19DB"/>
    <w:rsid w:val="00AC1CC9"/>
    <w:rsid w:val="00AC1D51"/>
    <w:rsid w:val="00AC203E"/>
    <w:rsid w:val="00AC265F"/>
    <w:rsid w:val="00AC2E4B"/>
    <w:rsid w:val="00AC2EF4"/>
    <w:rsid w:val="00AC2F6B"/>
    <w:rsid w:val="00AC301F"/>
    <w:rsid w:val="00AC308E"/>
    <w:rsid w:val="00AC3182"/>
    <w:rsid w:val="00AC327A"/>
    <w:rsid w:val="00AC38B1"/>
    <w:rsid w:val="00AC3E62"/>
    <w:rsid w:val="00AC4688"/>
    <w:rsid w:val="00AC4A09"/>
    <w:rsid w:val="00AC4D10"/>
    <w:rsid w:val="00AC4DD8"/>
    <w:rsid w:val="00AC5318"/>
    <w:rsid w:val="00AC5371"/>
    <w:rsid w:val="00AC5467"/>
    <w:rsid w:val="00AC563E"/>
    <w:rsid w:val="00AC5893"/>
    <w:rsid w:val="00AC5E9A"/>
    <w:rsid w:val="00AC5FA7"/>
    <w:rsid w:val="00AC6444"/>
    <w:rsid w:val="00AC6E51"/>
    <w:rsid w:val="00AC758D"/>
    <w:rsid w:val="00AD046E"/>
    <w:rsid w:val="00AD0B6C"/>
    <w:rsid w:val="00AD1318"/>
    <w:rsid w:val="00AD1AA8"/>
    <w:rsid w:val="00AD2223"/>
    <w:rsid w:val="00AD269A"/>
    <w:rsid w:val="00AD41A3"/>
    <w:rsid w:val="00AD43C1"/>
    <w:rsid w:val="00AD46EE"/>
    <w:rsid w:val="00AD4CF9"/>
    <w:rsid w:val="00AD5E2F"/>
    <w:rsid w:val="00AD6A93"/>
    <w:rsid w:val="00AD6D1E"/>
    <w:rsid w:val="00AD6DA2"/>
    <w:rsid w:val="00AD7AA2"/>
    <w:rsid w:val="00AD7FF0"/>
    <w:rsid w:val="00AE016B"/>
    <w:rsid w:val="00AE0D65"/>
    <w:rsid w:val="00AE249E"/>
    <w:rsid w:val="00AE2891"/>
    <w:rsid w:val="00AE28C9"/>
    <w:rsid w:val="00AE2E4F"/>
    <w:rsid w:val="00AE3B19"/>
    <w:rsid w:val="00AE3FFF"/>
    <w:rsid w:val="00AE437B"/>
    <w:rsid w:val="00AE4828"/>
    <w:rsid w:val="00AE499C"/>
    <w:rsid w:val="00AE5278"/>
    <w:rsid w:val="00AE5AB5"/>
    <w:rsid w:val="00AE5DCA"/>
    <w:rsid w:val="00AE5DE6"/>
    <w:rsid w:val="00AE6E9F"/>
    <w:rsid w:val="00AE7079"/>
    <w:rsid w:val="00AE745D"/>
    <w:rsid w:val="00AE7A0B"/>
    <w:rsid w:val="00AE7D52"/>
    <w:rsid w:val="00AE7E1A"/>
    <w:rsid w:val="00AE7E28"/>
    <w:rsid w:val="00AF000F"/>
    <w:rsid w:val="00AF04C2"/>
    <w:rsid w:val="00AF0B67"/>
    <w:rsid w:val="00AF130F"/>
    <w:rsid w:val="00AF16AF"/>
    <w:rsid w:val="00AF182D"/>
    <w:rsid w:val="00AF1C5C"/>
    <w:rsid w:val="00AF2145"/>
    <w:rsid w:val="00AF2631"/>
    <w:rsid w:val="00AF26CA"/>
    <w:rsid w:val="00AF2B3C"/>
    <w:rsid w:val="00AF3120"/>
    <w:rsid w:val="00AF481E"/>
    <w:rsid w:val="00AF4891"/>
    <w:rsid w:val="00AF4CFF"/>
    <w:rsid w:val="00AF4E69"/>
    <w:rsid w:val="00AF5206"/>
    <w:rsid w:val="00AF5890"/>
    <w:rsid w:val="00AF5FDE"/>
    <w:rsid w:val="00AF6556"/>
    <w:rsid w:val="00AF6B94"/>
    <w:rsid w:val="00AF704B"/>
    <w:rsid w:val="00AF7334"/>
    <w:rsid w:val="00AF7B0B"/>
    <w:rsid w:val="00B01E43"/>
    <w:rsid w:val="00B01EBF"/>
    <w:rsid w:val="00B03364"/>
    <w:rsid w:val="00B037AC"/>
    <w:rsid w:val="00B03A79"/>
    <w:rsid w:val="00B03ABD"/>
    <w:rsid w:val="00B03E03"/>
    <w:rsid w:val="00B04FF8"/>
    <w:rsid w:val="00B05ABF"/>
    <w:rsid w:val="00B05AF3"/>
    <w:rsid w:val="00B05F17"/>
    <w:rsid w:val="00B0607E"/>
    <w:rsid w:val="00B06925"/>
    <w:rsid w:val="00B069E0"/>
    <w:rsid w:val="00B103A8"/>
    <w:rsid w:val="00B10F22"/>
    <w:rsid w:val="00B110E2"/>
    <w:rsid w:val="00B11129"/>
    <w:rsid w:val="00B114E9"/>
    <w:rsid w:val="00B11B49"/>
    <w:rsid w:val="00B11DB4"/>
    <w:rsid w:val="00B11E48"/>
    <w:rsid w:val="00B12270"/>
    <w:rsid w:val="00B122BE"/>
    <w:rsid w:val="00B127FE"/>
    <w:rsid w:val="00B12AD2"/>
    <w:rsid w:val="00B1302B"/>
    <w:rsid w:val="00B13193"/>
    <w:rsid w:val="00B1327E"/>
    <w:rsid w:val="00B1371A"/>
    <w:rsid w:val="00B139AE"/>
    <w:rsid w:val="00B13A4A"/>
    <w:rsid w:val="00B14235"/>
    <w:rsid w:val="00B14692"/>
    <w:rsid w:val="00B146F3"/>
    <w:rsid w:val="00B14A01"/>
    <w:rsid w:val="00B14E50"/>
    <w:rsid w:val="00B2011F"/>
    <w:rsid w:val="00B2184A"/>
    <w:rsid w:val="00B219A2"/>
    <w:rsid w:val="00B21B46"/>
    <w:rsid w:val="00B22682"/>
    <w:rsid w:val="00B22706"/>
    <w:rsid w:val="00B22AFB"/>
    <w:rsid w:val="00B24399"/>
    <w:rsid w:val="00B24F88"/>
    <w:rsid w:val="00B25192"/>
    <w:rsid w:val="00B256D8"/>
    <w:rsid w:val="00B259A9"/>
    <w:rsid w:val="00B25C31"/>
    <w:rsid w:val="00B26D27"/>
    <w:rsid w:val="00B27061"/>
    <w:rsid w:val="00B274A8"/>
    <w:rsid w:val="00B277E9"/>
    <w:rsid w:val="00B303BA"/>
    <w:rsid w:val="00B30581"/>
    <w:rsid w:val="00B3113B"/>
    <w:rsid w:val="00B3119A"/>
    <w:rsid w:val="00B317BE"/>
    <w:rsid w:val="00B31F71"/>
    <w:rsid w:val="00B32117"/>
    <w:rsid w:val="00B328B4"/>
    <w:rsid w:val="00B32E88"/>
    <w:rsid w:val="00B334A6"/>
    <w:rsid w:val="00B33CFE"/>
    <w:rsid w:val="00B3466D"/>
    <w:rsid w:val="00B34795"/>
    <w:rsid w:val="00B3491B"/>
    <w:rsid w:val="00B34BF6"/>
    <w:rsid w:val="00B36B64"/>
    <w:rsid w:val="00B370DA"/>
    <w:rsid w:val="00B37542"/>
    <w:rsid w:val="00B37565"/>
    <w:rsid w:val="00B37877"/>
    <w:rsid w:val="00B37B09"/>
    <w:rsid w:val="00B40411"/>
    <w:rsid w:val="00B406FB"/>
    <w:rsid w:val="00B40C5C"/>
    <w:rsid w:val="00B40E58"/>
    <w:rsid w:val="00B41243"/>
    <w:rsid w:val="00B41497"/>
    <w:rsid w:val="00B41635"/>
    <w:rsid w:val="00B41AC5"/>
    <w:rsid w:val="00B41AE5"/>
    <w:rsid w:val="00B41F1F"/>
    <w:rsid w:val="00B424F3"/>
    <w:rsid w:val="00B4278B"/>
    <w:rsid w:val="00B42B74"/>
    <w:rsid w:val="00B44053"/>
    <w:rsid w:val="00B444B7"/>
    <w:rsid w:val="00B448F6"/>
    <w:rsid w:val="00B456F3"/>
    <w:rsid w:val="00B46B58"/>
    <w:rsid w:val="00B479C2"/>
    <w:rsid w:val="00B50D52"/>
    <w:rsid w:val="00B5237E"/>
    <w:rsid w:val="00B52BBC"/>
    <w:rsid w:val="00B52C94"/>
    <w:rsid w:val="00B52C9C"/>
    <w:rsid w:val="00B52DCC"/>
    <w:rsid w:val="00B5342C"/>
    <w:rsid w:val="00B535B3"/>
    <w:rsid w:val="00B53A8A"/>
    <w:rsid w:val="00B53DAB"/>
    <w:rsid w:val="00B5447F"/>
    <w:rsid w:val="00B54523"/>
    <w:rsid w:val="00B557C3"/>
    <w:rsid w:val="00B55C1C"/>
    <w:rsid w:val="00B55DB5"/>
    <w:rsid w:val="00B55F9D"/>
    <w:rsid w:val="00B5615B"/>
    <w:rsid w:val="00B56772"/>
    <w:rsid w:val="00B56937"/>
    <w:rsid w:val="00B56A24"/>
    <w:rsid w:val="00B56A74"/>
    <w:rsid w:val="00B57749"/>
    <w:rsid w:val="00B57D62"/>
    <w:rsid w:val="00B57EE8"/>
    <w:rsid w:val="00B606F1"/>
    <w:rsid w:val="00B60789"/>
    <w:rsid w:val="00B60A08"/>
    <w:rsid w:val="00B60A1E"/>
    <w:rsid w:val="00B617A3"/>
    <w:rsid w:val="00B61C58"/>
    <w:rsid w:val="00B61D1E"/>
    <w:rsid w:val="00B62363"/>
    <w:rsid w:val="00B627E3"/>
    <w:rsid w:val="00B62D47"/>
    <w:rsid w:val="00B6360F"/>
    <w:rsid w:val="00B63EE5"/>
    <w:rsid w:val="00B6463E"/>
    <w:rsid w:val="00B646C0"/>
    <w:rsid w:val="00B64F82"/>
    <w:rsid w:val="00B64FD9"/>
    <w:rsid w:val="00B65610"/>
    <w:rsid w:val="00B6587E"/>
    <w:rsid w:val="00B65AC9"/>
    <w:rsid w:val="00B65C86"/>
    <w:rsid w:val="00B65D31"/>
    <w:rsid w:val="00B6615A"/>
    <w:rsid w:val="00B6637F"/>
    <w:rsid w:val="00B669AB"/>
    <w:rsid w:val="00B669F5"/>
    <w:rsid w:val="00B6705F"/>
    <w:rsid w:val="00B67109"/>
    <w:rsid w:val="00B67927"/>
    <w:rsid w:val="00B67D28"/>
    <w:rsid w:val="00B67D64"/>
    <w:rsid w:val="00B703F0"/>
    <w:rsid w:val="00B70435"/>
    <w:rsid w:val="00B706F7"/>
    <w:rsid w:val="00B70CF0"/>
    <w:rsid w:val="00B7103A"/>
    <w:rsid w:val="00B7133B"/>
    <w:rsid w:val="00B715EB"/>
    <w:rsid w:val="00B7186E"/>
    <w:rsid w:val="00B7232C"/>
    <w:rsid w:val="00B72624"/>
    <w:rsid w:val="00B72931"/>
    <w:rsid w:val="00B729B5"/>
    <w:rsid w:val="00B72FA2"/>
    <w:rsid w:val="00B731E7"/>
    <w:rsid w:val="00B73C5A"/>
    <w:rsid w:val="00B7432C"/>
    <w:rsid w:val="00B7447F"/>
    <w:rsid w:val="00B74536"/>
    <w:rsid w:val="00B74A24"/>
    <w:rsid w:val="00B75C6E"/>
    <w:rsid w:val="00B767AE"/>
    <w:rsid w:val="00B76B44"/>
    <w:rsid w:val="00B77173"/>
    <w:rsid w:val="00B77440"/>
    <w:rsid w:val="00B774C4"/>
    <w:rsid w:val="00B77EC8"/>
    <w:rsid w:val="00B803FB"/>
    <w:rsid w:val="00B8044F"/>
    <w:rsid w:val="00B805F6"/>
    <w:rsid w:val="00B80F8E"/>
    <w:rsid w:val="00B81214"/>
    <w:rsid w:val="00B812B2"/>
    <w:rsid w:val="00B812C8"/>
    <w:rsid w:val="00B82767"/>
    <w:rsid w:val="00B82947"/>
    <w:rsid w:val="00B82AFC"/>
    <w:rsid w:val="00B82EC3"/>
    <w:rsid w:val="00B8330F"/>
    <w:rsid w:val="00B83641"/>
    <w:rsid w:val="00B83778"/>
    <w:rsid w:val="00B8491D"/>
    <w:rsid w:val="00B84B8D"/>
    <w:rsid w:val="00B84DBB"/>
    <w:rsid w:val="00B856B7"/>
    <w:rsid w:val="00B8582F"/>
    <w:rsid w:val="00B86D25"/>
    <w:rsid w:val="00B87CAA"/>
    <w:rsid w:val="00B900A7"/>
    <w:rsid w:val="00B9011B"/>
    <w:rsid w:val="00B90326"/>
    <w:rsid w:val="00B905A6"/>
    <w:rsid w:val="00B9068B"/>
    <w:rsid w:val="00B90781"/>
    <w:rsid w:val="00B91C88"/>
    <w:rsid w:val="00B9323D"/>
    <w:rsid w:val="00B93382"/>
    <w:rsid w:val="00B93412"/>
    <w:rsid w:val="00B93A01"/>
    <w:rsid w:val="00B93D27"/>
    <w:rsid w:val="00B94C64"/>
    <w:rsid w:val="00B94E34"/>
    <w:rsid w:val="00B95369"/>
    <w:rsid w:val="00B95A6D"/>
    <w:rsid w:val="00B95D04"/>
    <w:rsid w:val="00B961CC"/>
    <w:rsid w:val="00B97088"/>
    <w:rsid w:val="00B973B4"/>
    <w:rsid w:val="00B975EB"/>
    <w:rsid w:val="00B97CAE"/>
    <w:rsid w:val="00BA0E58"/>
    <w:rsid w:val="00BA12DF"/>
    <w:rsid w:val="00BA169E"/>
    <w:rsid w:val="00BA1959"/>
    <w:rsid w:val="00BA23C6"/>
    <w:rsid w:val="00BA25BE"/>
    <w:rsid w:val="00BA2BB7"/>
    <w:rsid w:val="00BA30E3"/>
    <w:rsid w:val="00BA3113"/>
    <w:rsid w:val="00BA35F4"/>
    <w:rsid w:val="00BA49B4"/>
    <w:rsid w:val="00BA4B3C"/>
    <w:rsid w:val="00BA4FA9"/>
    <w:rsid w:val="00BA5861"/>
    <w:rsid w:val="00BA58B1"/>
    <w:rsid w:val="00BA5BFA"/>
    <w:rsid w:val="00BA5D01"/>
    <w:rsid w:val="00BA608D"/>
    <w:rsid w:val="00BA61A8"/>
    <w:rsid w:val="00BA6BD7"/>
    <w:rsid w:val="00BA747C"/>
    <w:rsid w:val="00BA759F"/>
    <w:rsid w:val="00BA797E"/>
    <w:rsid w:val="00BA79B1"/>
    <w:rsid w:val="00BB01A1"/>
    <w:rsid w:val="00BB027D"/>
    <w:rsid w:val="00BB0407"/>
    <w:rsid w:val="00BB0588"/>
    <w:rsid w:val="00BB0C40"/>
    <w:rsid w:val="00BB0D4E"/>
    <w:rsid w:val="00BB0E38"/>
    <w:rsid w:val="00BB12CE"/>
    <w:rsid w:val="00BB193A"/>
    <w:rsid w:val="00BB25D0"/>
    <w:rsid w:val="00BB28FC"/>
    <w:rsid w:val="00BB29D1"/>
    <w:rsid w:val="00BB39B9"/>
    <w:rsid w:val="00BB3F30"/>
    <w:rsid w:val="00BB4090"/>
    <w:rsid w:val="00BB472D"/>
    <w:rsid w:val="00BB4BBC"/>
    <w:rsid w:val="00BB51DD"/>
    <w:rsid w:val="00BB53FA"/>
    <w:rsid w:val="00BB54DA"/>
    <w:rsid w:val="00BB5F4D"/>
    <w:rsid w:val="00BB5F4E"/>
    <w:rsid w:val="00BB5FFA"/>
    <w:rsid w:val="00BB7360"/>
    <w:rsid w:val="00BB75A8"/>
    <w:rsid w:val="00BB7A37"/>
    <w:rsid w:val="00BC14A4"/>
    <w:rsid w:val="00BC14F7"/>
    <w:rsid w:val="00BC2275"/>
    <w:rsid w:val="00BC2ACE"/>
    <w:rsid w:val="00BC2B8A"/>
    <w:rsid w:val="00BC2DB7"/>
    <w:rsid w:val="00BC2FB6"/>
    <w:rsid w:val="00BC3144"/>
    <w:rsid w:val="00BC369B"/>
    <w:rsid w:val="00BC4339"/>
    <w:rsid w:val="00BC47A1"/>
    <w:rsid w:val="00BC482A"/>
    <w:rsid w:val="00BC4C4B"/>
    <w:rsid w:val="00BC4DC3"/>
    <w:rsid w:val="00BC4DEF"/>
    <w:rsid w:val="00BC4EEF"/>
    <w:rsid w:val="00BC5D86"/>
    <w:rsid w:val="00BC672B"/>
    <w:rsid w:val="00BC69BC"/>
    <w:rsid w:val="00BC6D34"/>
    <w:rsid w:val="00BC6EC2"/>
    <w:rsid w:val="00BC761E"/>
    <w:rsid w:val="00BD010C"/>
    <w:rsid w:val="00BD07A2"/>
    <w:rsid w:val="00BD0C8C"/>
    <w:rsid w:val="00BD0D9E"/>
    <w:rsid w:val="00BD1C72"/>
    <w:rsid w:val="00BD2177"/>
    <w:rsid w:val="00BD2861"/>
    <w:rsid w:val="00BD2E56"/>
    <w:rsid w:val="00BD34BF"/>
    <w:rsid w:val="00BD3A41"/>
    <w:rsid w:val="00BD3B40"/>
    <w:rsid w:val="00BD450A"/>
    <w:rsid w:val="00BD4D92"/>
    <w:rsid w:val="00BD5012"/>
    <w:rsid w:val="00BD5B08"/>
    <w:rsid w:val="00BD5C25"/>
    <w:rsid w:val="00BD67A7"/>
    <w:rsid w:val="00BD6E04"/>
    <w:rsid w:val="00BD74B2"/>
    <w:rsid w:val="00BD755F"/>
    <w:rsid w:val="00BD7AC3"/>
    <w:rsid w:val="00BE04B0"/>
    <w:rsid w:val="00BE06AE"/>
    <w:rsid w:val="00BE0BC9"/>
    <w:rsid w:val="00BE0FD4"/>
    <w:rsid w:val="00BE1926"/>
    <w:rsid w:val="00BE238D"/>
    <w:rsid w:val="00BE264E"/>
    <w:rsid w:val="00BE2F2D"/>
    <w:rsid w:val="00BE2FEA"/>
    <w:rsid w:val="00BE302C"/>
    <w:rsid w:val="00BE3682"/>
    <w:rsid w:val="00BE3A87"/>
    <w:rsid w:val="00BE3CF1"/>
    <w:rsid w:val="00BE3D76"/>
    <w:rsid w:val="00BE3F58"/>
    <w:rsid w:val="00BE4126"/>
    <w:rsid w:val="00BE4EAB"/>
    <w:rsid w:val="00BE5DE1"/>
    <w:rsid w:val="00BE5ED1"/>
    <w:rsid w:val="00BE6036"/>
    <w:rsid w:val="00BE6F9F"/>
    <w:rsid w:val="00BE74C1"/>
    <w:rsid w:val="00BE7FC9"/>
    <w:rsid w:val="00BF0334"/>
    <w:rsid w:val="00BF0379"/>
    <w:rsid w:val="00BF04C1"/>
    <w:rsid w:val="00BF04F0"/>
    <w:rsid w:val="00BF06CE"/>
    <w:rsid w:val="00BF13E2"/>
    <w:rsid w:val="00BF1446"/>
    <w:rsid w:val="00BF1DA4"/>
    <w:rsid w:val="00BF29B6"/>
    <w:rsid w:val="00BF2E92"/>
    <w:rsid w:val="00BF3096"/>
    <w:rsid w:val="00BF342B"/>
    <w:rsid w:val="00BF354E"/>
    <w:rsid w:val="00BF397B"/>
    <w:rsid w:val="00BF3C68"/>
    <w:rsid w:val="00BF547E"/>
    <w:rsid w:val="00BF5B81"/>
    <w:rsid w:val="00BF6001"/>
    <w:rsid w:val="00BF614D"/>
    <w:rsid w:val="00BF630F"/>
    <w:rsid w:val="00BF6874"/>
    <w:rsid w:val="00BF6E4D"/>
    <w:rsid w:val="00C002FE"/>
    <w:rsid w:val="00C00560"/>
    <w:rsid w:val="00C00585"/>
    <w:rsid w:val="00C00706"/>
    <w:rsid w:val="00C01004"/>
    <w:rsid w:val="00C01958"/>
    <w:rsid w:val="00C02E93"/>
    <w:rsid w:val="00C03248"/>
    <w:rsid w:val="00C03662"/>
    <w:rsid w:val="00C03C3B"/>
    <w:rsid w:val="00C04B8B"/>
    <w:rsid w:val="00C0562B"/>
    <w:rsid w:val="00C060C3"/>
    <w:rsid w:val="00C060D7"/>
    <w:rsid w:val="00C06393"/>
    <w:rsid w:val="00C06A1A"/>
    <w:rsid w:val="00C07017"/>
    <w:rsid w:val="00C072D7"/>
    <w:rsid w:val="00C07350"/>
    <w:rsid w:val="00C0749F"/>
    <w:rsid w:val="00C076C9"/>
    <w:rsid w:val="00C07F0C"/>
    <w:rsid w:val="00C11C54"/>
    <w:rsid w:val="00C1215D"/>
    <w:rsid w:val="00C1265A"/>
    <w:rsid w:val="00C12A40"/>
    <w:rsid w:val="00C12C54"/>
    <w:rsid w:val="00C13345"/>
    <w:rsid w:val="00C135CE"/>
    <w:rsid w:val="00C13CE8"/>
    <w:rsid w:val="00C14C72"/>
    <w:rsid w:val="00C15157"/>
    <w:rsid w:val="00C151C2"/>
    <w:rsid w:val="00C16C9A"/>
    <w:rsid w:val="00C16D9D"/>
    <w:rsid w:val="00C17909"/>
    <w:rsid w:val="00C17DD4"/>
    <w:rsid w:val="00C20C56"/>
    <w:rsid w:val="00C20DFD"/>
    <w:rsid w:val="00C2148D"/>
    <w:rsid w:val="00C2191C"/>
    <w:rsid w:val="00C21AA5"/>
    <w:rsid w:val="00C21FE3"/>
    <w:rsid w:val="00C22224"/>
    <w:rsid w:val="00C22CC9"/>
    <w:rsid w:val="00C22FB4"/>
    <w:rsid w:val="00C23068"/>
    <w:rsid w:val="00C243BC"/>
    <w:rsid w:val="00C244BC"/>
    <w:rsid w:val="00C245C0"/>
    <w:rsid w:val="00C249DB"/>
    <w:rsid w:val="00C24D01"/>
    <w:rsid w:val="00C254BE"/>
    <w:rsid w:val="00C2599E"/>
    <w:rsid w:val="00C25E3B"/>
    <w:rsid w:val="00C2628C"/>
    <w:rsid w:val="00C26392"/>
    <w:rsid w:val="00C26575"/>
    <w:rsid w:val="00C26785"/>
    <w:rsid w:val="00C26E90"/>
    <w:rsid w:val="00C3018C"/>
    <w:rsid w:val="00C30376"/>
    <w:rsid w:val="00C30665"/>
    <w:rsid w:val="00C30A4B"/>
    <w:rsid w:val="00C31156"/>
    <w:rsid w:val="00C316BD"/>
    <w:rsid w:val="00C32F41"/>
    <w:rsid w:val="00C334AC"/>
    <w:rsid w:val="00C33D1D"/>
    <w:rsid w:val="00C3495E"/>
    <w:rsid w:val="00C34A6D"/>
    <w:rsid w:val="00C352B6"/>
    <w:rsid w:val="00C35822"/>
    <w:rsid w:val="00C35888"/>
    <w:rsid w:val="00C35D62"/>
    <w:rsid w:val="00C35D93"/>
    <w:rsid w:val="00C36C72"/>
    <w:rsid w:val="00C36D43"/>
    <w:rsid w:val="00C37239"/>
    <w:rsid w:val="00C37819"/>
    <w:rsid w:val="00C37F00"/>
    <w:rsid w:val="00C4089C"/>
    <w:rsid w:val="00C409E2"/>
    <w:rsid w:val="00C40DC5"/>
    <w:rsid w:val="00C40F04"/>
    <w:rsid w:val="00C41325"/>
    <w:rsid w:val="00C417FB"/>
    <w:rsid w:val="00C41A9B"/>
    <w:rsid w:val="00C41C8B"/>
    <w:rsid w:val="00C41D76"/>
    <w:rsid w:val="00C4253B"/>
    <w:rsid w:val="00C42981"/>
    <w:rsid w:val="00C429DF"/>
    <w:rsid w:val="00C42B58"/>
    <w:rsid w:val="00C42E94"/>
    <w:rsid w:val="00C4363A"/>
    <w:rsid w:val="00C43E20"/>
    <w:rsid w:val="00C451FE"/>
    <w:rsid w:val="00C45621"/>
    <w:rsid w:val="00C45648"/>
    <w:rsid w:val="00C469BE"/>
    <w:rsid w:val="00C47320"/>
    <w:rsid w:val="00C474E7"/>
    <w:rsid w:val="00C47BE8"/>
    <w:rsid w:val="00C47F4C"/>
    <w:rsid w:val="00C501A7"/>
    <w:rsid w:val="00C502C8"/>
    <w:rsid w:val="00C50635"/>
    <w:rsid w:val="00C5068B"/>
    <w:rsid w:val="00C50E11"/>
    <w:rsid w:val="00C50E7B"/>
    <w:rsid w:val="00C50E9C"/>
    <w:rsid w:val="00C50EE2"/>
    <w:rsid w:val="00C51360"/>
    <w:rsid w:val="00C5172A"/>
    <w:rsid w:val="00C51C45"/>
    <w:rsid w:val="00C51E38"/>
    <w:rsid w:val="00C5202E"/>
    <w:rsid w:val="00C5211C"/>
    <w:rsid w:val="00C525D2"/>
    <w:rsid w:val="00C53A6E"/>
    <w:rsid w:val="00C54261"/>
    <w:rsid w:val="00C543B7"/>
    <w:rsid w:val="00C545B4"/>
    <w:rsid w:val="00C548C6"/>
    <w:rsid w:val="00C54BF3"/>
    <w:rsid w:val="00C54E1F"/>
    <w:rsid w:val="00C551C1"/>
    <w:rsid w:val="00C554B9"/>
    <w:rsid w:val="00C5644E"/>
    <w:rsid w:val="00C564C9"/>
    <w:rsid w:val="00C56CA7"/>
    <w:rsid w:val="00C56E4E"/>
    <w:rsid w:val="00C572D3"/>
    <w:rsid w:val="00C57366"/>
    <w:rsid w:val="00C5779B"/>
    <w:rsid w:val="00C60807"/>
    <w:rsid w:val="00C60D4F"/>
    <w:rsid w:val="00C6110F"/>
    <w:rsid w:val="00C611C5"/>
    <w:rsid w:val="00C61316"/>
    <w:rsid w:val="00C61460"/>
    <w:rsid w:val="00C61469"/>
    <w:rsid w:val="00C616AC"/>
    <w:rsid w:val="00C61BCD"/>
    <w:rsid w:val="00C61D56"/>
    <w:rsid w:val="00C620F2"/>
    <w:rsid w:val="00C62512"/>
    <w:rsid w:val="00C62ABB"/>
    <w:rsid w:val="00C62D38"/>
    <w:rsid w:val="00C634FF"/>
    <w:rsid w:val="00C63653"/>
    <w:rsid w:val="00C63DB7"/>
    <w:rsid w:val="00C63DC2"/>
    <w:rsid w:val="00C643D2"/>
    <w:rsid w:val="00C64473"/>
    <w:rsid w:val="00C644DC"/>
    <w:rsid w:val="00C6450A"/>
    <w:rsid w:val="00C648A2"/>
    <w:rsid w:val="00C64949"/>
    <w:rsid w:val="00C65B53"/>
    <w:rsid w:val="00C65B61"/>
    <w:rsid w:val="00C65B75"/>
    <w:rsid w:val="00C65F36"/>
    <w:rsid w:val="00C66465"/>
    <w:rsid w:val="00C66725"/>
    <w:rsid w:val="00C66EB6"/>
    <w:rsid w:val="00C670C9"/>
    <w:rsid w:val="00C67180"/>
    <w:rsid w:val="00C67673"/>
    <w:rsid w:val="00C6769E"/>
    <w:rsid w:val="00C67BF9"/>
    <w:rsid w:val="00C67DC1"/>
    <w:rsid w:val="00C67E75"/>
    <w:rsid w:val="00C70263"/>
    <w:rsid w:val="00C7106E"/>
    <w:rsid w:val="00C71AF1"/>
    <w:rsid w:val="00C72295"/>
    <w:rsid w:val="00C72ACF"/>
    <w:rsid w:val="00C731FF"/>
    <w:rsid w:val="00C73E10"/>
    <w:rsid w:val="00C74757"/>
    <w:rsid w:val="00C74A04"/>
    <w:rsid w:val="00C74AE6"/>
    <w:rsid w:val="00C74C14"/>
    <w:rsid w:val="00C75381"/>
    <w:rsid w:val="00C75866"/>
    <w:rsid w:val="00C75FB4"/>
    <w:rsid w:val="00C7624F"/>
    <w:rsid w:val="00C76D23"/>
    <w:rsid w:val="00C7739D"/>
    <w:rsid w:val="00C77D21"/>
    <w:rsid w:val="00C77FB6"/>
    <w:rsid w:val="00C80680"/>
    <w:rsid w:val="00C8122B"/>
    <w:rsid w:val="00C81468"/>
    <w:rsid w:val="00C81819"/>
    <w:rsid w:val="00C81CBE"/>
    <w:rsid w:val="00C81E9E"/>
    <w:rsid w:val="00C81EE6"/>
    <w:rsid w:val="00C830CA"/>
    <w:rsid w:val="00C8357E"/>
    <w:rsid w:val="00C8361E"/>
    <w:rsid w:val="00C836D8"/>
    <w:rsid w:val="00C83732"/>
    <w:rsid w:val="00C8378F"/>
    <w:rsid w:val="00C838A0"/>
    <w:rsid w:val="00C83D18"/>
    <w:rsid w:val="00C83EE0"/>
    <w:rsid w:val="00C84447"/>
    <w:rsid w:val="00C8447D"/>
    <w:rsid w:val="00C84633"/>
    <w:rsid w:val="00C84BBD"/>
    <w:rsid w:val="00C859E6"/>
    <w:rsid w:val="00C8627C"/>
    <w:rsid w:val="00C86C97"/>
    <w:rsid w:val="00C87A9A"/>
    <w:rsid w:val="00C87DDD"/>
    <w:rsid w:val="00C90D4D"/>
    <w:rsid w:val="00C924A4"/>
    <w:rsid w:val="00C92BDC"/>
    <w:rsid w:val="00C92DE4"/>
    <w:rsid w:val="00C9305A"/>
    <w:rsid w:val="00C934D3"/>
    <w:rsid w:val="00C93862"/>
    <w:rsid w:val="00C93B80"/>
    <w:rsid w:val="00C93CE9"/>
    <w:rsid w:val="00C9434B"/>
    <w:rsid w:val="00C94418"/>
    <w:rsid w:val="00C948BA"/>
    <w:rsid w:val="00C95501"/>
    <w:rsid w:val="00C9554B"/>
    <w:rsid w:val="00C957CF"/>
    <w:rsid w:val="00C96B21"/>
    <w:rsid w:val="00C974F4"/>
    <w:rsid w:val="00C97A0E"/>
    <w:rsid w:val="00C97E8C"/>
    <w:rsid w:val="00C97FC0"/>
    <w:rsid w:val="00CA0054"/>
    <w:rsid w:val="00CA049B"/>
    <w:rsid w:val="00CA0DA8"/>
    <w:rsid w:val="00CA1086"/>
    <w:rsid w:val="00CA17EE"/>
    <w:rsid w:val="00CA35AB"/>
    <w:rsid w:val="00CA3C18"/>
    <w:rsid w:val="00CA3E3C"/>
    <w:rsid w:val="00CA4425"/>
    <w:rsid w:val="00CA4CC3"/>
    <w:rsid w:val="00CA58D1"/>
    <w:rsid w:val="00CA5C49"/>
    <w:rsid w:val="00CA601F"/>
    <w:rsid w:val="00CA6186"/>
    <w:rsid w:val="00CA62EE"/>
    <w:rsid w:val="00CA634F"/>
    <w:rsid w:val="00CA703D"/>
    <w:rsid w:val="00CA7534"/>
    <w:rsid w:val="00CA7797"/>
    <w:rsid w:val="00CB05E8"/>
    <w:rsid w:val="00CB0A6E"/>
    <w:rsid w:val="00CB0D98"/>
    <w:rsid w:val="00CB0EB7"/>
    <w:rsid w:val="00CB13B6"/>
    <w:rsid w:val="00CB1D44"/>
    <w:rsid w:val="00CB28BB"/>
    <w:rsid w:val="00CB2ACA"/>
    <w:rsid w:val="00CB3080"/>
    <w:rsid w:val="00CB3376"/>
    <w:rsid w:val="00CB3F59"/>
    <w:rsid w:val="00CB43C4"/>
    <w:rsid w:val="00CB4800"/>
    <w:rsid w:val="00CB4B27"/>
    <w:rsid w:val="00CB5271"/>
    <w:rsid w:val="00CB5828"/>
    <w:rsid w:val="00CB587E"/>
    <w:rsid w:val="00CB5A10"/>
    <w:rsid w:val="00CB6837"/>
    <w:rsid w:val="00CB6B49"/>
    <w:rsid w:val="00CB6DAC"/>
    <w:rsid w:val="00CB71DD"/>
    <w:rsid w:val="00CB73A9"/>
    <w:rsid w:val="00CB7455"/>
    <w:rsid w:val="00CB7601"/>
    <w:rsid w:val="00CB7676"/>
    <w:rsid w:val="00CB7DB6"/>
    <w:rsid w:val="00CB7FF2"/>
    <w:rsid w:val="00CC04AB"/>
    <w:rsid w:val="00CC0836"/>
    <w:rsid w:val="00CC0A84"/>
    <w:rsid w:val="00CC1472"/>
    <w:rsid w:val="00CC15F1"/>
    <w:rsid w:val="00CC24D2"/>
    <w:rsid w:val="00CC27CB"/>
    <w:rsid w:val="00CC3008"/>
    <w:rsid w:val="00CC33EA"/>
    <w:rsid w:val="00CC3E18"/>
    <w:rsid w:val="00CC42BC"/>
    <w:rsid w:val="00CC4304"/>
    <w:rsid w:val="00CC436B"/>
    <w:rsid w:val="00CC45E1"/>
    <w:rsid w:val="00CC4701"/>
    <w:rsid w:val="00CC4FB4"/>
    <w:rsid w:val="00CC5546"/>
    <w:rsid w:val="00CC5C27"/>
    <w:rsid w:val="00CC5E8D"/>
    <w:rsid w:val="00CC62A9"/>
    <w:rsid w:val="00CC6550"/>
    <w:rsid w:val="00CC659B"/>
    <w:rsid w:val="00CC6EBF"/>
    <w:rsid w:val="00CC6F37"/>
    <w:rsid w:val="00CC72FE"/>
    <w:rsid w:val="00CC789A"/>
    <w:rsid w:val="00CD0037"/>
    <w:rsid w:val="00CD0315"/>
    <w:rsid w:val="00CD04A6"/>
    <w:rsid w:val="00CD0758"/>
    <w:rsid w:val="00CD1322"/>
    <w:rsid w:val="00CD184F"/>
    <w:rsid w:val="00CD185E"/>
    <w:rsid w:val="00CD1FC8"/>
    <w:rsid w:val="00CD2180"/>
    <w:rsid w:val="00CD2479"/>
    <w:rsid w:val="00CD2A5A"/>
    <w:rsid w:val="00CD3500"/>
    <w:rsid w:val="00CD3707"/>
    <w:rsid w:val="00CD4644"/>
    <w:rsid w:val="00CD48B7"/>
    <w:rsid w:val="00CD501F"/>
    <w:rsid w:val="00CD6E45"/>
    <w:rsid w:val="00CD77C7"/>
    <w:rsid w:val="00CE011E"/>
    <w:rsid w:val="00CE07DC"/>
    <w:rsid w:val="00CE1904"/>
    <w:rsid w:val="00CE1BA9"/>
    <w:rsid w:val="00CE1F48"/>
    <w:rsid w:val="00CE20C8"/>
    <w:rsid w:val="00CE2A58"/>
    <w:rsid w:val="00CE2C58"/>
    <w:rsid w:val="00CE2CCD"/>
    <w:rsid w:val="00CE30DE"/>
    <w:rsid w:val="00CE33B5"/>
    <w:rsid w:val="00CE38FE"/>
    <w:rsid w:val="00CE46A0"/>
    <w:rsid w:val="00CE47F3"/>
    <w:rsid w:val="00CE4ED3"/>
    <w:rsid w:val="00CE555E"/>
    <w:rsid w:val="00CE58D7"/>
    <w:rsid w:val="00CE61A6"/>
    <w:rsid w:val="00CE6224"/>
    <w:rsid w:val="00CE6CCB"/>
    <w:rsid w:val="00CE6D4F"/>
    <w:rsid w:val="00CE6EF7"/>
    <w:rsid w:val="00CE74D8"/>
    <w:rsid w:val="00CE7DF8"/>
    <w:rsid w:val="00CF0DF7"/>
    <w:rsid w:val="00CF1783"/>
    <w:rsid w:val="00CF19C3"/>
    <w:rsid w:val="00CF1BAA"/>
    <w:rsid w:val="00CF20F1"/>
    <w:rsid w:val="00CF21A4"/>
    <w:rsid w:val="00CF2ADA"/>
    <w:rsid w:val="00CF30D6"/>
    <w:rsid w:val="00CF3A79"/>
    <w:rsid w:val="00CF3AB6"/>
    <w:rsid w:val="00CF3BA1"/>
    <w:rsid w:val="00CF3CA1"/>
    <w:rsid w:val="00CF4353"/>
    <w:rsid w:val="00CF4362"/>
    <w:rsid w:val="00CF4953"/>
    <w:rsid w:val="00CF5B65"/>
    <w:rsid w:val="00CF5EE0"/>
    <w:rsid w:val="00CF7002"/>
    <w:rsid w:val="00CF7610"/>
    <w:rsid w:val="00CF7972"/>
    <w:rsid w:val="00CF79A2"/>
    <w:rsid w:val="00CF7BE6"/>
    <w:rsid w:val="00CF7D76"/>
    <w:rsid w:val="00D00612"/>
    <w:rsid w:val="00D00929"/>
    <w:rsid w:val="00D00D4A"/>
    <w:rsid w:val="00D00E7E"/>
    <w:rsid w:val="00D011F6"/>
    <w:rsid w:val="00D01D26"/>
    <w:rsid w:val="00D021D8"/>
    <w:rsid w:val="00D02229"/>
    <w:rsid w:val="00D02B66"/>
    <w:rsid w:val="00D02C17"/>
    <w:rsid w:val="00D03729"/>
    <w:rsid w:val="00D03731"/>
    <w:rsid w:val="00D047CD"/>
    <w:rsid w:val="00D04B6E"/>
    <w:rsid w:val="00D054EA"/>
    <w:rsid w:val="00D05701"/>
    <w:rsid w:val="00D0571D"/>
    <w:rsid w:val="00D057DA"/>
    <w:rsid w:val="00D05E78"/>
    <w:rsid w:val="00D0614B"/>
    <w:rsid w:val="00D062E5"/>
    <w:rsid w:val="00D06499"/>
    <w:rsid w:val="00D07632"/>
    <w:rsid w:val="00D0783A"/>
    <w:rsid w:val="00D07AEA"/>
    <w:rsid w:val="00D07F07"/>
    <w:rsid w:val="00D10369"/>
    <w:rsid w:val="00D10549"/>
    <w:rsid w:val="00D10743"/>
    <w:rsid w:val="00D1186C"/>
    <w:rsid w:val="00D12355"/>
    <w:rsid w:val="00D1268D"/>
    <w:rsid w:val="00D126CB"/>
    <w:rsid w:val="00D12910"/>
    <w:rsid w:val="00D13295"/>
    <w:rsid w:val="00D13B34"/>
    <w:rsid w:val="00D15215"/>
    <w:rsid w:val="00D15232"/>
    <w:rsid w:val="00D1682D"/>
    <w:rsid w:val="00D16982"/>
    <w:rsid w:val="00D172B8"/>
    <w:rsid w:val="00D17DE0"/>
    <w:rsid w:val="00D2023E"/>
    <w:rsid w:val="00D2088B"/>
    <w:rsid w:val="00D209FF"/>
    <w:rsid w:val="00D20A78"/>
    <w:rsid w:val="00D20B8B"/>
    <w:rsid w:val="00D20BF8"/>
    <w:rsid w:val="00D20C13"/>
    <w:rsid w:val="00D20DC2"/>
    <w:rsid w:val="00D20DCE"/>
    <w:rsid w:val="00D20FF8"/>
    <w:rsid w:val="00D210D5"/>
    <w:rsid w:val="00D210DA"/>
    <w:rsid w:val="00D2113B"/>
    <w:rsid w:val="00D21D8D"/>
    <w:rsid w:val="00D21EEB"/>
    <w:rsid w:val="00D221F7"/>
    <w:rsid w:val="00D222B0"/>
    <w:rsid w:val="00D232E3"/>
    <w:rsid w:val="00D233CF"/>
    <w:rsid w:val="00D2378C"/>
    <w:rsid w:val="00D24637"/>
    <w:rsid w:val="00D24D83"/>
    <w:rsid w:val="00D24E13"/>
    <w:rsid w:val="00D256E0"/>
    <w:rsid w:val="00D25C4A"/>
    <w:rsid w:val="00D26289"/>
    <w:rsid w:val="00D27206"/>
    <w:rsid w:val="00D277AB"/>
    <w:rsid w:val="00D2785B"/>
    <w:rsid w:val="00D312CF"/>
    <w:rsid w:val="00D312E5"/>
    <w:rsid w:val="00D312E8"/>
    <w:rsid w:val="00D31C15"/>
    <w:rsid w:val="00D3324C"/>
    <w:rsid w:val="00D33C2F"/>
    <w:rsid w:val="00D3427C"/>
    <w:rsid w:val="00D347E2"/>
    <w:rsid w:val="00D34806"/>
    <w:rsid w:val="00D34A4C"/>
    <w:rsid w:val="00D3542A"/>
    <w:rsid w:val="00D3543D"/>
    <w:rsid w:val="00D35464"/>
    <w:rsid w:val="00D35594"/>
    <w:rsid w:val="00D3569F"/>
    <w:rsid w:val="00D356F3"/>
    <w:rsid w:val="00D35A05"/>
    <w:rsid w:val="00D35C42"/>
    <w:rsid w:val="00D35D41"/>
    <w:rsid w:val="00D35DD4"/>
    <w:rsid w:val="00D365DF"/>
    <w:rsid w:val="00D370F0"/>
    <w:rsid w:val="00D37156"/>
    <w:rsid w:val="00D37158"/>
    <w:rsid w:val="00D37931"/>
    <w:rsid w:val="00D37A84"/>
    <w:rsid w:val="00D40177"/>
    <w:rsid w:val="00D406B4"/>
    <w:rsid w:val="00D408F5"/>
    <w:rsid w:val="00D41DB9"/>
    <w:rsid w:val="00D4203E"/>
    <w:rsid w:val="00D42051"/>
    <w:rsid w:val="00D42B56"/>
    <w:rsid w:val="00D42DC0"/>
    <w:rsid w:val="00D43317"/>
    <w:rsid w:val="00D433F3"/>
    <w:rsid w:val="00D436E0"/>
    <w:rsid w:val="00D436FD"/>
    <w:rsid w:val="00D437B4"/>
    <w:rsid w:val="00D43F79"/>
    <w:rsid w:val="00D44D50"/>
    <w:rsid w:val="00D4500A"/>
    <w:rsid w:val="00D451C5"/>
    <w:rsid w:val="00D457F5"/>
    <w:rsid w:val="00D45F32"/>
    <w:rsid w:val="00D501D4"/>
    <w:rsid w:val="00D50791"/>
    <w:rsid w:val="00D50E3A"/>
    <w:rsid w:val="00D512DF"/>
    <w:rsid w:val="00D516D8"/>
    <w:rsid w:val="00D51CB7"/>
    <w:rsid w:val="00D51F8C"/>
    <w:rsid w:val="00D529C6"/>
    <w:rsid w:val="00D52D7D"/>
    <w:rsid w:val="00D53FEE"/>
    <w:rsid w:val="00D544B2"/>
    <w:rsid w:val="00D54685"/>
    <w:rsid w:val="00D5471C"/>
    <w:rsid w:val="00D54880"/>
    <w:rsid w:val="00D55673"/>
    <w:rsid w:val="00D569A7"/>
    <w:rsid w:val="00D571CE"/>
    <w:rsid w:val="00D57300"/>
    <w:rsid w:val="00D57A90"/>
    <w:rsid w:val="00D57C6A"/>
    <w:rsid w:val="00D6042F"/>
    <w:rsid w:val="00D6067B"/>
    <w:rsid w:val="00D60994"/>
    <w:rsid w:val="00D60C32"/>
    <w:rsid w:val="00D60DCE"/>
    <w:rsid w:val="00D61046"/>
    <w:rsid w:val="00D614D0"/>
    <w:rsid w:val="00D61BF9"/>
    <w:rsid w:val="00D62489"/>
    <w:rsid w:val="00D62A1E"/>
    <w:rsid w:val="00D6384A"/>
    <w:rsid w:val="00D63C07"/>
    <w:rsid w:val="00D6409F"/>
    <w:rsid w:val="00D657C6"/>
    <w:rsid w:val="00D66D65"/>
    <w:rsid w:val="00D671A2"/>
    <w:rsid w:val="00D67561"/>
    <w:rsid w:val="00D67AD3"/>
    <w:rsid w:val="00D7080C"/>
    <w:rsid w:val="00D70940"/>
    <w:rsid w:val="00D70C4C"/>
    <w:rsid w:val="00D71175"/>
    <w:rsid w:val="00D711F4"/>
    <w:rsid w:val="00D71C31"/>
    <w:rsid w:val="00D7235A"/>
    <w:rsid w:val="00D72D98"/>
    <w:rsid w:val="00D72F36"/>
    <w:rsid w:val="00D732F8"/>
    <w:rsid w:val="00D73DD4"/>
    <w:rsid w:val="00D73DE2"/>
    <w:rsid w:val="00D7468D"/>
    <w:rsid w:val="00D76081"/>
    <w:rsid w:val="00D76B0C"/>
    <w:rsid w:val="00D76B0D"/>
    <w:rsid w:val="00D76D95"/>
    <w:rsid w:val="00D77051"/>
    <w:rsid w:val="00D77469"/>
    <w:rsid w:val="00D77780"/>
    <w:rsid w:val="00D8025A"/>
    <w:rsid w:val="00D80537"/>
    <w:rsid w:val="00D80620"/>
    <w:rsid w:val="00D80A14"/>
    <w:rsid w:val="00D8102C"/>
    <w:rsid w:val="00D814F5"/>
    <w:rsid w:val="00D82110"/>
    <w:rsid w:val="00D825D1"/>
    <w:rsid w:val="00D82D1B"/>
    <w:rsid w:val="00D82E31"/>
    <w:rsid w:val="00D83907"/>
    <w:rsid w:val="00D83B45"/>
    <w:rsid w:val="00D843A5"/>
    <w:rsid w:val="00D846EF"/>
    <w:rsid w:val="00D84A11"/>
    <w:rsid w:val="00D84C5D"/>
    <w:rsid w:val="00D84E58"/>
    <w:rsid w:val="00D856BB"/>
    <w:rsid w:val="00D85710"/>
    <w:rsid w:val="00D85E06"/>
    <w:rsid w:val="00D86581"/>
    <w:rsid w:val="00D86B44"/>
    <w:rsid w:val="00D8756F"/>
    <w:rsid w:val="00D90454"/>
    <w:rsid w:val="00D90AFA"/>
    <w:rsid w:val="00D912EC"/>
    <w:rsid w:val="00D929F8"/>
    <w:rsid w:val="00D9326D"/>
    <w:rsid w:val="00D93377"/>
    <w:rsid w:val="00D94750"/>
    <w:rsid w:val="00D94C86"/>
    <w:rsid w:val="00D94C90"/>
    <w:rsid w:val="00D94E03"/>
    <w:rsid w:val="00D9516A"/>
    <w:rsid w:val="00D958FC"/>
    <w:rsid w:val="00D95982"/>
    <w:rsid w:val="00D95B74"/>
    <w:rsid w:val="00D96198"/>
    <w:rsid w:val="00D97831"/>
    <w:rsid w:val="00D978E9"/>
    <w:rsid w:val="00DA01B9"/>
    <w:rsid w:val="00DA0768"/>
    <w:rsid w:val="00DA110C"/>
    <w:rsid w:val="00DA16E3"/>
    <w:rsid w:val="00DA1D7C"/>
    <w:rsid w:val="00DA282F"/>
    <w:rsid w:val="00DA28C8"/>
    <w:rsid w:val="00DA2AC2"/>
    <w:rsid w:val="00DA2BC3"/>
    <w:rsid w:val="00DA2F44"/>
    <w:rsid w:val="00DA3DDD"/>
    <w:rsid w:val="00DA41D4"/>
    <w:rsid w:val="00DA43F4"/>
    <w:rsid w:val="00DA46DF"/>
    <w:rsid w:val="00DA4749"/>
    <w:rsid w:val="00DA487E"/>
    <w:rsid w:val="00DA4D51"/>
    <w:rsid w:val="00DA5282"/>
    <w:rsid w:val="00DA52F5"/>
    <w:rsid w:val="00DA5650"/>
    <w:rsid w:val="00DA5A28"/>
    <w:rsid w:val="00DA66D5"/>
    <w:rsid w:val="00DA68BD"/>
    <w:rsid w:val="00DA6D83"/>
    <w:rsid w:val="00DA7272"/>
    <w:rsid w:val="00DB00C1"/>
    <w:rsid w:val="00DB01DA"/>
    <w:rsid w:val="00DB0CDC"/>
    <w:rsid w:val="00DB1874"/>
    <w:rsid w:val="00DB1F4C"/>
    <w:rsid w:val="00DB27CF"/>
    <w:rsid w:val="00DB4361"/>
    <w:rsid w:val="00DB445E"/>
    <w:rsid w:val="00DB452C"/>
    <w:rsid w:val="00DB557E"/>
    <w:rsid w:val="00DB59FB"/>
    <w:rsid w:val="00DB5A12"/>
    <w:rsid w:val="00DB6070"/>
    <w:rsid w:val="00DB60B5"/>
    <w:rsid w:val="00DB6419"/>
    <w:rsid w:val="00DB6AC4"/>
    <w:rsid w:val="00DB6B00"/>
    <w:rsid w:val="00DB7492"/>
    <w:rsid w:val="00DB7620"/>
    <w:rsid w:val="00DC020F"/>
    <w:rsid w:val="00DC0364"/>
    <w:rsid w:val="00DC05D7"/>
    <w:rsid w:val="00DC10F1"/>
    <w:rsid w:val="00DC1998"/>
    <w:rsid w:val="00DC212D"/>
    <w:rsid w:val="00DC27E7"/>
    <w:rsid w:val="00DC30AC"/>
    <w:rsid w:val="00DC33C0"/>
    <w:rsid w:val="00DC3A5D"/>
    <w:rsid w:val="00DC3CE6"/>
    <w:rsid w:val="00DC3F72"/>
    <w:rsid w:val="00DC431A"/>
    <w:rsid w:val="00DC46E0"/>
    <w:rsid w:val="00DC4945"/>
    <w:rsid w:val="00DC5470"/>
    <w:rsid w:val="00DC5B26"/>
    <w:rsid w:val="00DC665B"/>
    <w:rsid w:val="00DC7143"/>
    <w:rsid w:val="00DC785D"/>
    <w:rsid w:val="00DC7E26"/>
    <w:rsid w:val="00DD0042"/>
    <w:rsid w:val="00DD0178"/>
    <w:rsid w:val="00DD01AC"/>
    <w:rsid w:val="00DD066D"/>
    <w:rsid w:val="00DD14E2"/>
    <w:rsid w:val="00DD1823"/>
    <w:rsid w:val="00DD18C3"/>
    <w:rsid w:val="00DD2614"/>
    <w:rsid w:val="00DD26B6"/>
    <w:rsid w:val="00DD2729"/>
    <w:rsid w:val="00DD2C28"/>
    <w:rsid w:val="00DD2E94"/>
    <w:rsid w:val="00DD383F"/>
    <w:rsid w:val="00DD3A02"/>
    <w:rsid w:val="00DD3E53"/>
    <w:rsid w:val="00DD3FEA"/>
    <w:rsid w:val="00DD432D"/>
    <w:rsid w:val="00DD4BD3"/>
    <w:rsid w:val="00DD5160"/>
    <w:rsid w:val="00DD51C5"/>
    <w:rsid w:val="00DD6C25"/>
    <w:rsid w:val="00DD6EEB"/>
    <w:rsid w:val="00DD7396"/>
    <w:rsid w:val="00DD755D"/>
    <w:rsid w:val="00DE0153"/>
    <w:rsid w:val="00DE0265"/>
    <w:rsid w:val="00DE046D"/>
    <w:rsid w:val="00DE05A7"/>
    <w:rsid w:val="00DE1B67"/>
    <w:rsid w:val="00DE2520"/>
    <w:rsid w:val="00DE2BF6"/>
    <w:rsid w:val="00DE2CD7"/>
    <w:rsid w:val="00DE2DD7"/>
    <w:rsid w:val="00DE2E32"/>
    <w:rsid w:val="00DE2FDD"/>
    <w:rsid w:val="00DE3123"/>
    <w:rsid w:val="00DE31D0"/>
    <w:rsid w:val="00DE3424"/>
    <w:rsid w:val="00DE35A1"/>
    <w:rsid w:val="00DE36C3"/>
    <w:rsid w:val="00DE39A2"/>
    <w:rsid w:val="00DE3B63"/>
    <w:rsid w:val="00DE4584"/>
    <w:rsid w:val="00DE4CCB"/>
    <w:rsid w:val="00DE4E81"/>
    <w:rsid w:val="00DE50AB"/>
    <w:rsid w:val="00DE52A4"/>
    <w:rsid w:val="00DE54D0"/>
    <w:rsid w:val="00DE5B78"/>
    <w:rsid w:val="00DE5BAD"/>
    <w:rsid w:val="00DE5D25"/>
    <w:rsid w:val="00DE61CC"/>
    <w:rsid w:val="00DE7B59"/>
    <w:rsid w:val="00DE7C2B"/>
    <w:rsid w:val="00DF0283"/>
    <w:rsid w:val="00DF050F"/>
    <w:rsid w:val="00DF05C3"/>
    <w:rsid w:val="00DF1291"/>
    <w:rsid w:val="00DF1D8E"/>
    <w:rsid w:val="00DF2651"/>
    <w:rsid w:val="00DF364A"/>
    <w:rsid w:val="00DF3DC3"/>
    <w:rsid w:val="00DF3F63"/>
    <w:rsid w:val="00DF4809"/>
    <w:rsid w:val="00DF583F"/>
    <w:rsid w:val="00DF5A91"/>
    <w:rsid w:val="00DF605F"/>
    <w:rsid w:val="00DF6096"/>
    <w:rsid w:val="00DF6D47"/>
    <w:rsid w:val="00DF7132"/>
    <w:rsid w:val="00DF7286"/>
    <w:rsid w:val="00DF79C8"/>
    <w:rsid w:val="00DF7EA7"/>
    <w:rsid w:val="00E009AC"/>
    <w:rsid w:val="00E00E74"/>
    <w:rsid w:val="00E017E0"/>
    <w:rsid w:val="00E01C05"/>
    <w:rsid w:val="00E01D1D"/>
    <w:rsid w:val="00E02301"/>
    <w:rsid w:val="00E02793"/>
    <w:rsid w:val="00E02BF6"/>
    <w:rsid w:val="00E02DF3"/>
    <w:rsid w:val="00E030D9"/>
    <w:rsid w:val="00E035E6"/>
    <w:rsid w:val="00E03948"/>
    <w:rsid w:val="00E03ABB"/>
    <w:rsid w:val="00E03BB5"/>
    <w:rsid w:val="00E03C2D"/>
    <w:rsid w:val="00E044CC"/>
    <w:rsid w:val="00E05299"/>
    <w:rsid w:val="00E052B9"/>
    <w:rsid w:val="00E054AB"/>
    <w:rsid w:val="00E05B3F"/>
    <w:rsid w:val="00E06057"/>
    <w:rsid w:val="00E0617A"/>
    <w:rsid w:val="00E068E1"/>
    <w:rsid w:val="00E0726E"/>
    <w:rsid w:val="00E0731F"/>
    <w:rsid w:val="00E07796"/>
    <w:rsid w:val="00E07BC5"/>
    <w:rsid w:val="00E10323"/>
    <w:rsid w:val="00E10531"/>
    <w:rsid w:val="00E10ACE"/>
    <w:rsid w:val="00E10AFB"/>
    <w:rsid w:val="00E11EEF"/>
    <w:rsid w:val="00E12323"/>
    <w:rsid w:val="00E1292F"/>
    <w:rsid w:val="00E12D6A"/>
    <w:rsid w:val="00E13308"/>
    <w:rsid w:val="00E13657"/>
    <w:rsid w:val="00E1450E"/>
    <w:rsid w:val="00E14944"/>
    <w:rsid w:val="00E1502C"/>
    <w:rsid w:val="00E1509B"/>
    <w:rsid w:val="00E15468"/>
    <w:rsid w:val="00E154D5"/>
    <w:rsid w:val="00E16679"/>
    <w:rsid w:val="00E17542"/>
    <w:rsid w:val="00E17DF4"/>
    <w:rsid w:val="00E17EC8"/>
    <w:rsid w:val="00E17F87"/>
    <w:rsid w:val="00E2026E"/>
    <w:rsid w:val="00E20741"/>
    <w:rsid w:val="00E20795"/>
    <w:rsid w:val="00E20E41"/>
    <w:rsid w:val="00E21085"/>
    <w:rsid w:val="00E21C33"/>
    <w:rsid w:val="00E22163"/>
    <w:rsid w:val="00E22693"/>
    <w:rsid w:val="00E22696"/>
    <w:rsid w:val="00E236E8"/>
    <w:rsid w:val="00E23761"/>
    <w:rsid w:val="00E23BF7"/>
    <w:rsid w:val="00E23CC8"/>
    <w:rsid w:val="00E24036"/>
    <w:rsid w:val="00E24611"/>
    <w:rsid w:val="00E24EF4"/>
    <w:rsid w:val="00E252DC"/>
    <w:rsid w:val="00E258F6"/>
    <w:rsid w:val="00E26043"/>
    <w:rsid w:val="00E2622D"/>
    <w:rsid w:val="00E26590"/>
    <w:rsid w:val="00E26A77"/>
    <w:rsid w:val="00E26AD6"/>
    <w:rsid w:val="00E26CC1"/>
    <w:rsid w:val="00E26DE0"/>
    <w:rsid w:val="00E27EFD"/>
    <w:rsid w:val="00E300DA"/>
    <w:rsid w:val="00E3087D"/>
    <w:rsid w:val="00E3090E"/>
    <w:rsid w:val="00E30E4E"/>
    <w:rsid w:val="00E316B8"/>
    <w:rsid w:val="00E317C4"/>
    <w:rsid w:val="00E3184F"/>
    <w:rsid w:val="00E31A09"/>
    <w:rsid w:val="00E31AE6"/>
    <w:rsid w:val="00E3307C"/>
    <w:rsid w:val="00E33607"/>
    <w:rsid w:val="00E336AE"/>
    <w:rsid w:val="00E337A6"/>
    <w:rsid w:val="00E3467F"/>
    <w:rsid w:val="00E350D2"/>
    <w:rsid w:val="00E3581A"/>
    <w:rsid w:val="00E35AE2"/>
    <w:rsid w:val="00E35B25"/>
    <w:rsid w:val="00E35B50"/>
    <w:rsid w:val="00E36258"/>
    <w:rsid w:val="00E36709"/>
    <w:rsid w:val="00E36996"/>
    <w:rsid w:val="00E36ACE"/>
    <w:rsid w:val="00E37277"/>
    <w:rsid w:val="00E375BB"/>
    <w:rsid w:val="00E37FFB"/>
    <w:rsid w:val="00E405E6"/>
    <w:rsid w:val="00E40917"/>
    <w:rsid w:val="00E40AA5"/>
    <w:rsid w:val="00E40D72"/>
    <w:rsid w:val="00E41440"/>
    <w:rsid w:val="00E41843"/>
    <w:rsid w:val="00E419BB"/>
    <w:rsid w:val="00E4203A"/>
    <w:rsid w:val="00E422A9"/>
    <w:rsid w:val="00E42701"/>
    <w:rsid w:val="00E42DE1"/>
    <w:rsid w:val="00E438BB"/>
    <w:rsid w:val="00E43DF0"/>
    <w:rsid w:val="00E4406D"/>
    <w:rsid w:val="00E441DD"/>
    <w:rsid w:val="00E44DC8"/>
    <w:rsid w:val="00E454A6"/>
    <w:rsid w:val="00E45821"/>
    <w:rsid w:val="00E45AB6"/>
    <w:rsid w:val="00E45AFF"/>
    <w:rsid w:val="00E46CB6"/>
    <w:rsid w:val="00E46DB9"/>
    <w:rsid w:val="00E47513"/>
    <w:rsid w:val="00E50EDD"/>
    <w:rsid w:val="00E51CF1"/>
    <w:rsid w:val="00E51E53"/>
    <w:rsid w:val="00E52D4D"/>
    <w:rsid w:val="00E52E9F"/>
    <w:rsid w:val="00E53842"/>
    <w:rsid w:val="00E5410E"/>
    <w:rsid w:val="00E547C3"/>
    <w:rsid w:val="00E547CC"/>
    <w:rsid w:val="00E55051"/>
    <w:rsid w:val="00E55AD2"/>
    <w:rsid w:val="00E55CB1"/>
    <w:rsid w:val="00E57334"/>
    <w:rsid w:val="00E5744C"/>
    <w:rsid w:val="00E57F2A"/>
    <w:rsid w:val="00E60143"/>
    <w:rsid w:val="00E603F9"/>
    <w:rsid w:val="00E60DDA"/>
    <w:rsid w:val="00E6138B"/>
    <w:rsid w:val="00E61F47"/>
    <w:rsid w:val="00E61FB3"/>
    <w:rsid w:val="00E62076"/>
    <w:rsid w:val="00E62A5F"/>
    <w:rsid w:val="00E62D03"/>
    <w:rsid w:val="00E634CB"/>
    <w:rsid w:val="00E634F2"/>
    <w:rsid w:val="00E637DA"/>
    <w:rsid w:val="00E64644"/>
    <w:rsid w:val="00E64944"/>
    <w:rsid w:val="00E654AC"/>
    <w:rsid w:val="00E6629F"/>
    <w:rsid w:val="00E669FC"/>
    <w:rsid w:val="00E66FDC"/>
    <w:rsid w:val="00E675F9"/>
    <w:rsid w:val="00E67B6E"/>
    <w:rsid w:val="00E67FF2"/>
    <w:rsid w:val="00E7035D"/>
    <w:rsid w:val="00E70796"/>
    <w:rsid w:val="00E70C63"/>
    <w:rsid w:val="00E7145B"/>
    <w:rsid w:val="00E71CD0"/>
    <w:rsid w:val="00E72101"/>
    <w:rsid w:val="00E733EB"/>
    <w:rsid w:val="00E734CC"/>
    <w:rsid w:val="00E73648"/>
    <w:rsid w:val="00E73682"/>
    <w:rsid w:val="00E7385B"/>
    <w:rsid w:val="00E738A0"/>
    <w:rsid w:val="00E73D33"/>
    <w:rsid w:val="00E740B7"/>
    <w:rsid w:val="00E745C5"/>
    <w:rsid w:val="00E7477C"/>
    <w:rsid w:val="00E74C85"/>
    <w:rsid w:val="00E754C7"/>
    <w:rsid w:val="00E765C3"/>
    <w:rsid w:val="00E76811"/>
    <w:rsid w:val="00E76CB8"/>
    <w:rsid w:val="00E77624"/>
    <w:rsid w:val="00E808F0"/>
    <w:rsid w:val="00E80E29"/>
    <w:rsid w:val="00E8206B"/>
    <w:rsid w:val="00E820A5"/>
    <w:rsid w:val="00E82149"/>
    <w:rsid w:val="00E82224"/>
    <w:rsid w:val="00E83B23"/>
    <w:rsid w:val="00E83C51"/>
    <w:rsid w:val="00E83E30"/>
    <w:rsid w:val="00E83FF9"/>
    <w:rsid w:val="00E84292"/>
    <w:rsid w:val="00E845B6"/>
    <w:rsid w:val="00E84B5B"/>
    <w:rsid w:val="00E84C57"/>
    <w:rsid w:val="00E84D5D"/>
    <w:rsid w:val="00E84E98"/>
    <w:rsid w:val="00E8505F"/>
    <w:rsid w:val="00E85480"/>
    <w:rsid w:val="00E85A0C"/>
    <w:rsid w:val="00E85C90"/>
    <w:rsid w:val="00E8646A"/>
    <w:rsid w:val="00E86874"/>
    <w:rsid w:val="00E86B47"/>
    <w:rsid w:val="00E87163"/>
    <w:rsid w:val="00E8725C"/>
    <w:rsid w:val="00E873EE"/>
    <w:rsid w:val="00E87651"/>
    <w:rsid w:val="00E87C99"/>
    <w:rsid w:val="00E902D5"/>
    <w:rsid w:val="00E904E0"/>
    <w:rsid w:val="00E9090A"/>
    <w:rsid w:val="00E912D6"/>
    <w:rsid w:val="00E91CB3"/>
    <w:rsid w:val="00E91D24"/>
    <w:rsid w:val="00E91EB4"/>
    <w:rsid w:val="00E921B6"/>
    <w:rsid w:val="00E92E5E"/>
    <w:rsid w:val="00E93484"/>
    <w:rsid w:val="00E9358A"/>
    <w:rsid w:val="00E93666"/>
    <w:rsid w:val="00E9467D"/>
    <w:rsid w:val="00E94A4D"/>
    <w:rsid w:val="00E94B33"/>
    <w:rsid w:val="00E94E84"/>
    <w:rsid w:val="00E966C0"/>
    <w:rsid w:val="00E9734B"/>
    <w:rsid w:val="00E977DB"/>
    <w:rsid w:val="00E97F92"/>
    <w:rsid w:val="00EA0DFE"/>
    <w:rsid w:val="00EA0E1B"/>
    <w:rsid w:val="00EA0FEA"/>
    <w:rsid w:val="00EA1170"/>
    <w:rsid w:val="00EA35D3"/>
    <w:rsid w:val="00EA3AFE"/>
    <w:rsid w:val="00EA3DFE"/>
    <w:rsid w:val="00EA3E36"/>
    <w:rsid w:val="00EA471A"/>
    <w:rsid w:val="00EA49BC"/>
    <w:rsid w:val="00EA4B20"/>
    <w:rsid w:val="00EA6782"/>
    <w:rsid w:val="00EA72DE"/>
    <w:rsid w:val="00EA72E7"/>
    <w:rsid w:val="00EA7C16"/>
    <w:rsid w:val="00EB0338"/>
    <w:rsid w:val="00EB06C2"/>
    <w:rsid w:val="00EB0B12"/>
    <w:rsid w:val="00EB1212"/>
    <w:rsid w:val="00EB1256"/>
    <w:rsid w:val="00EB17B4"/>
    <w:rsid w:val="00EB24AA"/>
    <w:rsid w:val="00EB28A0"/>
    <w:rsid w:val="00EB2ED5"/>
    <w:rsid w:val="00EB2F85"/>
    <w:rsid w:val="00EB3027"/>
    <w:rsid w:val="00EB3269"/>
    <w:rsid w:val="00EB4069"/>
    <w:rsid w:val="00EB41A1"/>
    <w:rsid w:val="00EB41E3"/>
    <w:rsid w:val="00EB4612"/>
    <w:rsid w:val="00EB4FB2"/>
    <w:rsid w:val="00EB5B07"/>
    <w:rsid w:val="00EB6319"/>
    <w:rsid w:val="00EB733F"/>
    <w:rsid w:val="00EB76A2"/>
    <w:rsid w:val="00EB784A"/>
    <w:rsid w:val="00EC01CD"/>
    <w:rsid w:val="00EC0DBD"/>
    <w:rsid w:val="00EC101E"/>
    <w:rsid w:val="00EC1307"/>
    <w:rsid w:val="00EC14F8"/>
    <w:rsid w:val="00EC1F68"/>
    <w:rsid w:val="00EC2364"/>
    <w:rsid w:val="00EC260E"/>
    <w:rsid w:val="00EC287B"/>
    <w:rsid w:val="00EC2B58"/>
    <w:rsid w:val="00EC2C00"/>
    <w:rsid w:val="00EC2D2F"/>
    <w:rsid w:val="00EC306A"/>
    <w:rsid w:val="00EC3820"/>
    <w:rsid w:val="00EC3B6C"/>
    <w:rsid w:val="00EC3BD8"/>
    <w:rsid w:val="00EC3DAC"/>
    <w:rsid w:val="00EC4336"/>
    <w:rsid w:val="00EC4451"/>
    <w:rsid w:val="00EC46B9"/>
    <w:rsid w:val="00EC4C5C"/>
    <w:rsid w:val="00EC5570"/>
    <w:rsid w:val="00EC586F"/>
    <w:rsid w:val="00EC6A06"/>
    <w:rsid w:val="00EC6BB3"/>
    <w:rsid w:val="00EC6CF9"/>
    <w:rsid w:val="00EC6F7D"/>
    <w:rsid w:val="00EC771F"/>
    <w:rsid w:val="00EC7931"/>
    <w:rsid w:val="00ED041C"/>
    <w:rsid w:val="00ED1206"/>
    <w:rsid w:val="00ED13A7"/>
    <w:rsid w:val="00ED13DF"/>
    <w:rsid w:val="00ED218E"/>
    <w:rsid w:val="00ED23F3"/>
    <w:rsid w:val="00ED2688"/>
    <w:rsid w:val="00ED2B70"/>
    <w:rsid w:val="00ED31BE"/>
    <w:rsid w:val="00ED324D"/>
    <w:rsid w:val="00ED35EB"/>
    <w:rsid w:val="00ED3F92"/>
    <w:rsid w:val="00ED45E0"/>
    <w:rsid w:val="00ED4797"/>
    <w:rsid w:val="00ED4AFD"/>
    <w:rsid w:val="00ED4BC5"/>
    <w:rsid w:val="00ED4F5F"/>
    <w:rsid w:val="00ED5C49"/>
    <w:rsid w:val="00ED5F81"/>
    <w:rsid w:val="00ED65F4"/>
    <w:rsid w:val="00ED6F58"/>
    <w:rsid w:val="00ED7A21"/>
    <w:rsid w:val="00ED7EC9"/>
    <w:rsid w:val="00EE040D"/>
    <w:rsid w:val="00EE15F0"/>
    <w:rsid w:val="00EE25FD"/>
    <w:rsid w:val="00EE29E6"/>
    <w:rsid w:val="00EE36C8"/>
    <w:rsid w:val="00EE3748"/>
    <w:rsid w:val="00EE3ECF"/>
    <w:rsid w:val="00EE43DF"/>
    <w:rsid w:val="00EE45A2"/>
    <w:rsid w:val="00EE484A"/>
    <w:rsid w:val="00EE4DA3"/>
    <w:rsid w:val="00EE51F9"/>
    <w:rsid w:val="00EE5532"/>
    <w:rsid w:val="00EE59F8"/>
    <w:rsid w:val="00EE5E15"/>
    <w:rsid w:val="00EE69E0"/>
    <w:rsid w:val="00EE6B49"/>
    <w:rsid w:val="00EE7BBE"/>
    <w:rsid w:val="00EE7D5A"/>
    <w:rsid w:val="00EF00CA"/>
    <w:rsid w:val="00EF0885"/>
    <w:rsid w:val="00EF0950"/>
    <w:rsid w:val="00EF0A03"/>
    <w:rsid w:val="00EF0A0F"/>
    <w:rsid w:val="00EF1023"/>
    <w:rsid w:val="00EF111B"/>
    <w:rsid w:val="00EF143B"/>
    <w:rsid w:val="00EF186F"/>
    <w:rsid w:val="00EF1A04"/>
    <w:rsid w:val="00EF1CA4"/>
    <w:rsid w:val="00EF22F5"/>
    <w:rsid w:val="00EF2343"/>
    <w:rsid w:val="00EF27B7"/>
    <w:rsid w:val="00EF2979"/>
    <w:rsid w:val="00EF29C0"/>
    <w:rsid w:val="00EF2AE4"/>
    <w:rsid w:val="00EF2F71"/>
    <w:rsid w:val="00EF306B"/>
    <w:rsid w:val="00EF3717"/>
    <w:rsid w:val="00EF3930"/>
    <w:rsid w:val="00EF3BAF"/>
    <w:rsid w:val="00EF3C71"/>
    <w:rsid w:val="00EF45E6"/>
    <w:rsid w:val="00EF4618"/>
    <w:rsid w:val="00EF4D2D"/>
    <w:rsid w:val="00EF5045"/>
    <w:rsid w:val="00EF51DE"/>
    <w:rsid w:val="00EF563A"/>
    <w:rsid w:val="00EF58AF"/>
    <w:rsid w:val="00EF5AE1"/>
    <w:rsid w:val="00EF5D33"/>
    <w:rsid w:val="00EF5DBC"/>
    <w:rsid w:val="00EF6111"/>
    <w:rsid w:val="00EF6ABF"/>
    <w:rsid w:val="00EF6F04"/>
    <w:rsid w:val="00EF6F78"/>
    <w:rsid w:val="00EF7080"/>
    <w:rsid w:val="00EF71B7"/>
    <w:rsid w:val="00EF732D"/>
    <w:rsid w:val="00EF7825"/>
    <w:rsid w:val="00EF7A76"/>
    <w:rsid w:val="00EF7A9C"/>
    <w:rsid w:val="00F0033D"/>
    <w:rsid w:val="00F00DD0"/>
    <w:rsid w:val="00F00FA2"/>
    <w:rsid w:val="00F015B4"/>
    <w:rsid w:val="00F0203E"/>
    <w:rsid w:val="00F024FB"/>
    <w:rsid w:val="00F027F0"/>
    <w:rsid w:val="00F02856"/>
    <w:rsid w:val="00F0286B"/>
    <w:rsid w:val="00F029B6"/>
    <w:rsid w:val="00F035AC"/>
    <w:rsid w:val="00F03716"/>
    <w:rsid w:val="00F04013"/>
    <w:rsid w:val="00F04283"/>
    <w:rsid w:val="00F045FE"/>
    <w:rsid w:val="00F04797"/>
    <w:rsid w:val="00F04A7D"/>
    <w:rsid w:val="00F0527F"/>
    <w:rsid w:val="00F052B4"/>
    <w:rsid w:val="00F05322"/>
    <w:rsid w:val="00F05832"/>
    <w:rsid w:val="00F05DF4"/>
    <w:rsid w:val="00F06765"/>
    <w:rsid w:val="00F06D92"/>
    <w:rsid w:val="00F07C9F"/>
    <w:rsid w:val="00F10363"/>
    <w:rsid w:val="00F1106C"/>
    <w:rsid w:val="00F1159D"/>
    <w:rsid w:val="00F11625"/>
    <w:rsid w:val="00F11FEA"/>
    <w:rsid w:val="00F121A1"/>
    <w:rsid w:val="00F123EB"/>
    <w:rsid w:val="00F12D2A"/>
    <w:rsid w:val="00F12D89"/>
    <w:rsid w:val="00F13AFE"/>
    <w:rsid w:val="00F14400"/>
    <w:rsid w:val="00F14885"/>
    <w:rsid w:val="00F15316"/>
    <w:rsid w:val="00F156D4"/>
    <w:rsid w:val="00F15907"/>
    <w:rsid w:val="00F1596B"/>
    <w:rsid w:val="00F1683F"/>
    <w:rsid w:val="00F17221"/>
    <w:rsid w:val="00F17234"/>
    <w:rsid w:val="00F172E2"/>
    <w:rsid w:val="00F178E0"/>
    <w:rsid w:val="00F20A89"/>
    <w:rsid w:val="00F218DC"/>
    <w:rsid w:val="00F22388"/>
    <w:rsid w:val="00F2292B"/>
    <w:rsid w:val="00F22A24"/>
    <w:rsid w:val="00F23565"/>
    <w:rsid w:val="00F239B8"/>
    <w:rsid w:val="00F23C74"/>
    <w:rsid w:val="00F24455"/>
    <w:rsid w:val="00F246BE"/>
    <w:rsid w:val="00F248A5"/>
    <w:rsid w:val="00F24BAD"/>
    <w:rsid w:val="00F24BCB"/>
    <w:rsid w:val="00F25810"/>
    <w:rsid w:val="00F25BD8"/>
    <w:rsid w:val="00F26486"/>
    <w:rsid w:val="00F2686C"/>
    <w:rsid w:val="00F26C20"/>
    <w:rsid w:val="00F27284"/>
    <w:rsid w:val="00F272F9"/>
    <w:rsid w:val="00F27333"/>
    <w:rsid w:val="00F30759"/>
    <w:rsid w:val="00F309E4"/>
    <w:rsid w:val="00F30CA5"/>
    <w:rsid w:val="00F3152D"/>
    <w:rsid w:val="00F31B41"/>
    <w:rsid w:val="00F32436"/>
    <w:rsid w:val="00F3250F"/>
    <w:rsid w:val="00F32F45"/>
    <w:rsid w:val="00F33916"/>
    <w:rsid w:val="00F34355"/>
    <w:rsid w:val="00F36F7C"/>
    <w:rsid w:val="00F3761E"/>
    <w:rsid w:val="00F37A84"/>
    <w:rsid w:val="00F37EBD"/>
    <w:rsid w:val="00F37ECB"/>
    <w:rsid w:val="00F409A5"/>
    <w:rsid w:val="00F409E1"/>
    <w:rsid w:val="00F4168E"/>
    <w:rsid w:val="00F41840"/>
    <w:rsid w:val="00F419EE"/>
    <w:rsid w:val="00F41FE3"/>
    <w:rsid w:val="00F420F1"/>
    <w:rsid w:val="00F438A0"/>
    <w:rsid w:val="00F43F97"/>
    <w:rsid w:val="00F449FF"/>
    <w:rsid w:val="00F45D0F"/>
    <w:rsid w:val="00F45DB4"/>
    <w:rsid w:val="00F46054"/>
    <w:rsid w:val="00F469C1"/>
    <w:rsid w:val="00F47B29"/>
    <w:rsid w:val="00F47CFE"/>
    <w:rsid w:val="00F47DB0"/>
    <w:rsid w:val="00F47DF6"/>
    <w:rsid w:val="00F47FC1"/>
    <w:rsid w:val="00F50859"/>
    <w:rsid w:val="00F5103D"/>
    <w:rsid w:val="00F516D9"/>
    <w:rsid w:val="00F51AB4"/>
    <w:rsid w:val="00F52576"/>
    <w:rsid w:val="00F52BF7"/>
    <w:rsid w:val="00F52F74"/>
    <w:rsid w:val="00F536BE"/>
    <w:rsid w:val="00F53BFF"/>
    <w:rsid w:val="00F53D99"/>
    <w:rsid w:val="00F5451B"/>
    <w:rsid w:val="00F54899"/>
    <w:rsid w:val="00F54D27"/>
    <w:rsid w:val="00F5539F"/>
    <w:rsid w:val="00F5554E"/>
    <w:rsid w:val="00F55951"/>
    <w:rsid w:val="00F55954"/>
    <w:rsid w:val="00F56084"/>
    <w:rsid w:val="00F564D8"/>
    <w:rsid w:val="00F57748"/>
    <w:rsid w:val="00F60703"/>
    <w:rsid w:val="00F60BB2"/>
    <w:rsid w:val="00F61371"/>
    <w:rsid w:val="00F616D0"/>
    <w:rsid w:val="00F62316"/>
    <w:rsid w:val="00F630F0"/>
    <w:rsid w:val="00F631F1"/>
    <w:rsid w:val="00F633C7"/>
    <w:rsid w:val="00F6397A"/>
    <w:rsid w:val="00F6471F"/>
    <w:rsid w:val="00F65192"/>
    <w:rsid w:val="00F658ED"/>
    <w:rsid w:val="00F65CDD"/>
    <w:rsid w:val="00F65F0B"/>
    <w:rsid w:val="00F67B1B"/>
    <w:rsid w:val="00F67B85"/>
    <w:rsid w:val="00F67DB5"/>
    <w:rsid w:val="00F7092E"/>
    <w:rsid w:val="00F70D41"/>
    <w:rsid w:val="00F70DE9"/>
    <w:rsid w:val="00F70E10"/>
    <w:rsid w:val="00F71390"/>
    <w:rsid w:val="00F71449"/>
    <w:rsid w:val="00F7148D"/>
    <w:rsid w:val="00F717D5"/>
    <w:rsid w:val="00F719E1"/>
    <w:rsid w:val="00F71EF2"/>
    <w:rsid w:val="00F722A5"/>
    <w:rsid w:val="00F722FE"/>
    <w:rsid w:val="00F72885"/>
    <w:rsid w:val="00F7306C"/>
    <w:rsid w:val="00F732AB"/>
    <w:rsid w:val="00F73395"/>
    <w:rsid w:val="00F7387E"/>
    <w:rsid w:val="00F746E4"/>
    <w:rsid w:val="00F74878"/>
    <w:rsid w:val="00F75026"/>
    <w:rsid w:val="00F7515D"/>
    <w:rsid w:val="00F7574F"/>
    <w:rsid w:val="00F75A52"/>
    <w:rsid w:val="00F76028"/>
    <w:rsid w:val="00F763C4"/>
    <w:rsid w:val="00F76CFB"/>
    <w:rsid w:val="00F76D8C"/>
    <w:rsid w:val="00F77003"/>
    <w:rsid w:val="00F778E3"/>
    <w:rsid w:val="00F77C02"/>
    <w:rsid w:val="00F80655"/>
    <w:rsid w:val="00F80832"/>
    <w:rsid w:val="00F809B4"/>
    <w:rsid w:val="00F8170C"/>
    <w:rsid w:val="00F8181B"/>
    <w:rsid w:val="00F81C91"/>
    <w:rsid w:val="00F81CB1"/>
    <w:rsid w:val="00F82103"/>
    <w:rsid w:val="00F82166"/>
    <w:rsid w:val="00F823BE"/>
    <w:rsid w:val="00F82F4F"/>
    <w:rsid w:val="00F8353F"/>
    <w:rsid w:val="00F836D6"/>
    <w:rsid w:val="00F84362"/>
    <w:rsid w:val="00F84570"/>
    <w:rsid w:val="00F848E9"/>
    <w:rsid w:val="00F84DD4"/>
    <w:rsid w:val="00F850A2"/>
    <w:rsid w:val="00F858EB"/>
    <w:rsid w:val="00F85B0F"/>
    <w:rsid w:val="00F85C3D"/>
    <w:rsid w:val="00F86674"/>
    <w:rsid w:val="00F87FBB"/>
    <w:rsid w:val="00F900AF"/>
    <w:rsid w:val="00F90417"/>
    <w:rsid w:val="00F907CD"/>
    <w:rsid w:val="00F91DC4"/>
    <w:rsid w:val="00F92108"/>
    <w:rsid w:val="00F9304D"/>
    <w:rsid w:val="00F93173"/>
    <w:rsid w:val="00F93470"/>
    <w:rsid w:val="00F93B48"/>
    <w:rsid w:val="00F94259"/>
    <w:rsid w:val="00F943B5"/>
    <w:rsid w:val="00F94519"/>
    <w:rsid w:val="00F94888"/>
    <w:rsid w:val="00F94E49"/>
    <w:rsid w:val="00F95842"/>
    <w:rsid w:val="00F95B8B"/>
    <w:rsid w:val="00F96095"/>
    <w:rsid w:val="00F960C9"/>
    <w:rsid w:val="00F96599"/>
    <w:rsid w:val="00F96BC1"/>
    <w:rsid w:val="00F9732D"/>
    <w:rsid w:val="00F979EE"/>
    <w:rsid w:val="00FA04AF"/>
    <w:rsid w:val="00FA09B9"/>
    <w:rsid w:val="00FA0A01"/>
    <w:rsid w:val="00FA0C20"/>
    <w:rsid w:val="00FA0D65"/>
    <w:rsid w:val="00FA0D67"/>
    <w:rsid w:val="00FA13EF"/>
    <w:rsid w:val="00FA1797"/>
    <w:rsid w:val="00FA3240"/>
    <w:rsid w:val="00FA326C"/>
    <w:rsid w:val="00FA3653"/>
    <w:rsid w:val="00FA3B49"/>
    <w:rsid w:val="00FA3FBD"/>
    <w:rsid w:val="00FA44E1"/>
    <w:rsid w:val="00FA46BE"/>
    <w:rsid w:val="00FA4A1D"/>
    <w:rsid w:val="00FA4A64"/>
    <w:rsid w:val="00FA50D6"/>
    <w:rsid w:val="00FA57EA"/>
    <w:rsid w:val="00FA5865"/>
    <w:rsid w:val="00FA58D8"/>
    <w:rsid w:val="00FA6563"/>
    <w:rsid w:val="00FA680F"/>
    <w:rsid w:val="00FA6A85"/>
    <w:rsid w:val="00FA72FA"/>
    <w:rsid w:val="00FA73F4"/>
    <w:rsid w:val="00FA7BA9"/>
    <w:rsid w:val="00FB042E"/>
    <w:rsid w:val="00FB0A7A"/>
    <w:rsid w:val="00FB0AB8"/>
    <w:rsid w:val="00FB1644"/>
    <w:rsid w:val="00FB1A5B"/>
    <w:rsid w:val="00FB1D35"/>
    <w:rsid w:val="00FB1D67"/>
    <w:rsid w:val="00FB25F5"/>
    <w:rsid w:val="00FB2B42"/>
    <w:rsid w:val="00FB3777"/>
    <w:rsid w:val="00FB3C99"/>
    <w:rsid w:val="00FB49E9"/>
    <w:rsid w:val="00FB4AD2"/>
    <w:rsid w:val="00FB4B73"/>
    <w:rsid w:val="00FB4BF9"/>
    <w:rsid w:val="00FB4DC7"/>
    <w:rsid w:val="00FB56ED"/>
    <w:rsid w:val="00FB57B1"/>
    <w:rsid w:val="00FB5EB3"/>
    <w:rsid w:val="00FB5EF2"/>
    <w:rsid w:val="00FB65B0"/>
    <w:rsid w:val="00FB670A"/>
    <w:rsid w:val="00FB6821"/>
    <w:rsid w:val="00FB7156"/>
    <w:rsid w:val="00FB71B4"/>
    <w:rsid w:val="00FB796A"/>
    <w:rsid w:val="00FB7BA6"/>
    <w:rsid w:val="00FC0859"/>
    <w:rsid w:val="00FC08DE"/>
    <w:rsid w:val="00FC0A20"/>
    <w:rsid w:val="00FC0A5F"/>
    <w:rsid w:val="00FC0D35"/>
    <w:rsid w:val="00FC1591"/>
    <w:rsid w:val="00FC1AE7"/>
    <w:rsid w:val="00FC2402"/>
    <w:rsid w:val="00FC2662"/>
    <w:rsid w:val="00FC29DD"/>
    <w:rsid w:val="00FC2F90"/>
    <w:rsid w:val="00FC32CD"/>
    <w:rsid w:val="00FC3AAA"/>
    <w:rsid w:val="00FC4352"/>
    <w:rsid w:val="00FC440A"/>
    <w:rsid w:val="00FC4A17"/>
    <w:rsid w:val="00FC5C03"/>
    <w:rsid w:val="00FC67A3"/>
    <w:rsid w:val="00FC6FF2"/>
    <w:rsid w:val="00FC7256"/>
    <w:rsid w:val="00FC7397"/>
    <w:rsid w:val="00FC7C02"/>
    <w:rsid w:val="00FD0631"/>
    <w:rsid w:val="00FD0B9A"/>
    <w:rsid w:val="00FD0E74"/>
    <w:rsid w:val="00FD1707"/>
    <w:rsid w:val="00FD182E"/>
    <w:rsid w:val="00FD190C"/>
    <w:rsid w:val="00FD1B4D"/>
    <w:rsid w:val="00FD1EA8"/>
    <w:rsid w:val="00FD1F77"/>
    <w:rsid w:val="00FD25D5"/>
    <w:rsid w:val="00FD2649"/>
    <w:rsid w:val="00FD29F0"/>
    <w:rsid w:val="00FD2A86"/>
    <w:rsid w:val="00FD2AF9"/>
    <w:rsid w:val="00FD38CC"/>
    <w:rsid w:val="00FD3935"/>
    <w:rsid w:val="00FD3C12"/>
    <w:rsid w:val="00FD3FDA"/>
    <w:rsid w:val="00FD4503"/>
    <w:rsid w:val="00FD480B"/>
    <w:rsid w:val="00FD4D19"/>
    <w:rsid w:val="00FD62E0"/>
    <w:rsid w:val="00FD75CC"/>
    <w:rsid w:val="00FD762C"/>
    <w:rsid w:val="00FD7F38"/>
    <w:rsid w:val="00FE01D9"/>
    <w:rsid w:val="00FE093B"/>
    <w:rsid w:val="00FE0E7A"/>
    <w:rsid w:val="00FE131A"/>
    <w:rsid w:val="00FE167E"/>
    <w:rsid w:val="00FE16A4"/>
    <w:rsid w:val="00FE18BD"/>
    <w:rsid w:val="00FE1CAC"/>
    <w:rsid w:val="00FE22CC"/>
    <w:rsid w:val="00FE235B"/>
    <w:rsid w:val="00FE2C81"/>
    <w:rsid w:val="00FE2E39"/>
    <w:rsid w:val="00FE3BBD"/>
    <w:rsid w:val="00FE3D6F"/>
    <w:rsid w:val="00FE485F"/>
    <w:rsid w:val="00FE4DF1"/>
    <w:rsid w:val="00FE50B9"/>
    <w:rsid w:val="00FE50DB"/>
    <w:rsid w:val="00FE538D"/>
    <w:rsid w:val="00FE57D6"/>
    <w:rsid w:val="00FE5826"/>
    <w:rsid w:val="00FE5FF9"/>
    <w:rsid w:val="00FE6056"/>
    <w:rsid w:val="00FE77A0"/>
    <w:rsid w:val="00FE7A70"/>
    <w:rsid w:val="00FE7C2D"/>
    <w:rsid w:val="00FE7F27"/>
    <w:rsid w:val="00FF024D"/>
    <w:rsid w:val="00FF045B"/>
    <w:rsid w:val="00FF1413"/>
    <w:rsid w:val="00FF1A74"/>
    <w:rsid w:val="00FF31EF"/>
    <w:rsid w:val="00FF3E97"/>
    <w:rsid w:val="00FF4229"/>
    <w:rsid w:val="00FF44E0"/>
    <w:rsid w:val="00FF4EE7"/>
    <w:rsid w:val="00FF4FD8"/>
    <w:rsid w:val="00FF5274"/>
    <w:rsid w:val="00FF5277"/>
    <w:rsid w:val="00FF5E04"/>
    <w:rsid w:val="00FF5ECE"/>
    <w:rsid w:val="00FF6C50"/>
    <w:rsid w:val="00FF6F9E"/>
    <w:rsid w:val="00FF70CF"/>
    <w:rsid w:val="00FF7262"/>
    <w:rsid w:val="00FF7669"/>
    <w:rsid w:val="00FF769C"/>
    <w:rsid w:val="00FF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>
      <o:colormru v:ext="edit" colors="#9fc"/>
    </o:shapedefaults>
    <o:shapelayout v:ext="edit">
      <o:idmap v:ext="edit" data="2"/>
    </o:shapelayout>
  </w:shapeDefaults>
  <w:decimalSymbol w:val="."/>
  <w:listSeparator w:val=","/>
  <w14:docId w14:val="76C76AE1"/>
  <w15:chartTrackingRefBased/>
  <w15:docId w15:val="{C1317FE2-196A-48EE-8064-964082B8D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</w:rPr>
  </w:style>
  <w:style w:type="paragraph" w:styleId="11">
    <w:name w:val="heading 1"/>
    <w:basedOn w:val="a2"/>
    <w:next w:val="a2"/>
    <w:qFormat/>
    <w:pPr>
      <w:keepNext/>
      <w:keepLines/>
      <w:numPr>
        <w:numId w:val="1"/>
      </w:numPr>
      <w:outlineLvl w:val="0"/>
    </w:pPr>
    <w:rPr>
      <w:b/>
      <w:kern w:val="44"/>
      <w:sz w:val="32"/>
    </w:rPr>
  </w:style>
  <w:style w:type="paragraph" w:styleId="20">
    <w:name w:val="heading 2"/>
    <w:basedOn w:val="a2"/>
    <w:next w:val="a3"/>
    <w:qFormat/>
    <w:pPr>
      <w:keepNext/>
      <w:keepLines/>
      <w:numPr>
        <w:ilvl w:val="1"/>
        <w:numId w:val="1"/>
      </w:numPr>
      <w:adjustRightInd w:val="0"/>
      <w:spacing w:before="120"/>
      <w:outlineLvl w:val="1"/>
    </w:pPr>
    <w:rPr>
      <w:rFonts w:ascii="Helv" w:eastAsia="New York" w:hAnsi="Helv"/>
      <w:b/>
      <w:sz w:val="30"/>
    </w:rPr>
  </w:style>
  <w:style w:type="paragraph" w:styleId="30">
    <w:name w:val="heading 3"/>
    <w:basedOn w:val="a2"/>
    <w:next w:val="a3"/>
    <w:qFormat/>
    <w:pPr>
      <w:keepNext/>
      <w:keepLines/>
      <w:numPr>
        <w:ilvl w:val="2"/>
        <w:numId w:val="1"/>
      </w:numPr>
      <w:adjustRightInd w:val="0"/>
      <w:snapToGrid w:val="0"/>
      <w:spacing w:before="240" w:line="415" w:lineRule="auto"/>
      <w:outlineLvl w:val="2"/>
    </w:pPr>
    <w:rPr>
      <w:rFonts w:eastAsia="System"/>
      <w:b/>
      <w:sz w:val="28"/>
    </w:rPr>
  </w:style>
  <w:style w:type="paragraph" w:styleId="4">
    <w:name w:val="heading 4"/>
    <w:basedOn w:val="a2"/>
    <w:next w:val="a3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2"/>
    <w:next w:val="a3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2"/>
    <w:next w:val="a3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Helv" w:eastAsia="New York" w:hAnsi="Helv"/>
      <w:b/>
      <w:sz w:val="24"/>
    </w:rPr>
  </w:style>
  <w:style w:type="paragraph" w:styleId="7">
    <w:name w:val="heading 7"/>
    <w:basedOn w:val="a2"/>
    <w:next w:val="a3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2"/>
    <w:next w:val="a3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Helv" w:eastAsia="New York" w:hAnsi="Helv"/>
      <w:sz w:val="24"/>
    </w:rPr>
  </w:style>
  <w:style w:type="paragraph" w:styleId="9">
    <w:name w:val="heading 9"/>
    <w:basedOn w:val="a2"/>
    <w:next w:val="a3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Helv" w:eastAsia="New York" w:hAnsi="Helv"/>
    </w:rPr>
  </w:style>
  <w:style w:type="character" w:default="1" w:styleId="a4">
    <w:name w:val="Default Paragraph Font"/>
    <w:semiHidden/>
  </w:style>
  <w:style w:type="table" w:default="1" w:styleId="a5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semiHidden/>
  </w:style>
  <w:style w:type="paragraph" w:styleId="a3">
    <w:name w:val="Normal Indent"/>
    <w:aliases w:val="正文（首行缩进两字）"/>
    <w:basedOn w:val="a2"/>
    <w:pPr>
      <w:ind w:firstLine="420"/>
    </w:pPr>
  </w:style>
  <w:style w:type="paragraph" w:styleId="a7">
    <w:name w:val="header"/>
    <w:basedOn w:val="a2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line="240" w:lineRule="atLeast"/>
      <w:jc w:val="left"/>
      <w:textAlignment w:val="baseline"/>
    </w:pPr>
    <w:rPr>
      <w:noProof/>
      <w:kern w:val="0"/>
      <w:sz w:val="20"/>
    </w:rPr>
  </w:style>
  <w:style w:type="paragraph" w:styleId="a8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3">
    <w:name w:val="目录 1"/>
    <w:basedOn w:val="a2"/>
    <w:next w:val="a2"/>
    <w:autoRedefine/>
    <w:semiHidden/>
    <w:pPr>
      <w:spacing w:before="120" w:after="120"/>
      <w:jc w:val="left"/>
    </w:pPr>
    <w:rPr>
      <w:b/>
      <w:caps/>
      <w:sz w:val="20"/>
    </w:rPr>
  </w:style>
  <w:style w:type="paragraph" w:styleId="21">
    <w:name w:val="目录 2"/>
    <w:basedOn w:val="a2"/>
    <w:next w:val="a2"/>
    <w:autoRedefine/>
    <w:semiHidden/>
    <w:pPr>
      <w:ind w:left="210"/>
      <w:jc w:val="left"/>
    </w:pPr>
    <w:rPr>
      <w:smallCaps/>
      <w:sz w:val="20"/>
    </w:rPr>
  </w:style>
  <w:style w:type="paragraph" w:styleId="31">
    <w:name w:val="目录 3"/>
    <w:basedOn w:val="a2"/>
    <w:next w:val="a2"/>
    <w:autoRedefine/>
    <w:semiHidden/>
    <w:pPr>
      <w:ind w:left="420"/>
      <w:jc w:val="left"/>
    </w:pPr>
    <w:rPr>
      <w:i/>
      <w:sz w:val="20"/>
    </w:rPr>
  </w:style>
  <w:style w:type="paragraph" w:styleId="40">
    <w:name w:val="目录 4"/>
    <w:basedOn w:val="a2"/>
    <w:next w:val="a2"/>
    <w:autoRedefine/>
    <w:semiHidden/>
    <w:pPr>
      <w:ind w:left="630"/>
      <w:jc w:val="left"/>
    </w:pPr>
    <w:rPr>
      <w:sz w:val="18"/>
    </w:rPr>
  </w:style>
  <w:style w:type="character" w:styleId="a9">
    <w:name w:val="page number"/>
    <w:basedOn w:val="a4"/>
  </w:style>
  <w:style w:type="paragraph" w:styleId="aa">
    <w:name w:val="Body Text"/>
    <w:aliases w:val="正文文字"/>
    <w:basedOn w:val="a2"/>
    <w:pPr>
      <w:jc w:val="center"/>
    </w:pPr>
  </w:style>
  <w:style w:type="paragraph" w:styleId="50">
    <w:name w:val="目录 5"/>
    <w:basedOn w:val="a2"/>
    <w:next w:val="a2"/>
    <w:autoRedefine/>
    <w:semiHidden/>
    <w:pPr>
      <w:ind w:left="840"/>
      <w:jc w:val="left"/>
    </w:pPr>
    <w:rPr>
      <w:sz w:val="18"/>
    </w:rPr>
  </w:style>
  <w:style w:type="paragraph" w:styleId="60">
    <w:name w:val="目录 6"/>
    <w:basedOn w:val="a2"/>
    <w:next w:val="a2"/>
    <w:autoRedefine/>
    <w:semiHidden/>
    <w:pPr>
      <w:ind w:left="1050"/>
      <w:jc w:val="left"/>
    </w:pPr>
    <w:rPr>
      <w:sz w:val="18"/>
    </w:rPr>
  </w:style>
  <w:style w:type="paragraph" w:styleId="70">
    <w:name w:val="目录 7"/>
    <w:basedOn w:val="a2"/>
    <w:next w:val="a2"/>
    <w:autoRedefine/>
    <w:semiHidden/>
    <w:pPr>
      <w:ind w:left="1260"/>
      <w:jc w:val="left"/>
    </w:pPr>
    <w:rPr>
      <w:sz w:val="18"/>
    </w:rPr>
  </w:style>
  <w:style w:type="paragraph" w:styleId="80">
    <w:name w:val="目录 8"/>
    <w:basedOn w:val="a2"/>
    <w:next w:val="a2"/>
    <w:autoRedefine/>
    <w:semiHidden/>
    <w:pPr>
      <w:ind w:left="1470"/>
      <w:jc w:val="left"/>
    </w:pPr>
    <w:rPr>
      <w:sz w:val="18"/>
    </w:rPr>
  </w:style>
  <w:style w:type="paragraph" w:styleId="90">
    <w:name w:val="目录 9"/>
    <w:basedOn w:val="a2"/>
    <w:next w:val="a2"/>
    <w:autoRedefine/>
    <w:semiHidden/>
    <w:pPr>
      <w:ind w:left="1680"/>
      <w:jc w:val="left"/>
    </w:pPr>
    <w:rPr>
      <w:sz w:val="18"/>
    </w:rPr>
  </w:style>
  <w:style w:type="character" w:styleId="ab">
    <w:name w:val="Strong"/>
    <w:qFormat/>
    <w:rPr>
      <w:b/>
    </w:rPr>
  </w:style>
  <w:style w:type="paragraph" w:styleId="ac">
    <w:name w:val="Document Map"/>
    <w:basedOn w:val="a2"/>
    <w:semiHidden/>
    <w:pPr>
      <w:shd w:val="clear" w:color="auto" w:fill="000080"/>
    </w:pPr>
  </w:style>
  <w:style w:type="character" w:styleId="ad">
    <w:name w:val="Emphasis"/>
    <w:qFormat/>
    <w:rPr>
      <w:i/>
    </w:rPr>
  </w:style>
  <w:style w:type="paragraph" w:styleId="ae">
    <w:name w:val="Date"/>
    <w:basedOn w:val="a2"/>
    <w:next w:val="a2"/>
  </w:style>
  <w:style w:type="paragraph" w:styleId="22">
    <w:name w:val="Body Text 2"/>
    <w:aliases w:val="正文文字 2"/>
    <w:basedOn w:val="a2"/>
    <w:rPr>
      <w:b/>
    </w:rPr>
  </w:style>
  <w:style w:type="paragraph" w:styleId="af">
    <w:name w:val="Body Text Indent"/>
    <w:aliases w:val="正文文字缩进"/>
    <w:basedOn w:val="a2"/>
    <w:pPr>
      <w:ind w:firstLine="425"/>
    </w:pPr>
  </w:style>
  <w:style w:type="character" w:styleId="af0">
    <w:name w:val="Hyperlink"/>
    <w:aliases w:val="超级链接"/>
    <w:rPr>
      <w:color w:val="0000FF"/>
      <w:u w:val="single"/>
    </w:rPr>
  </w:style>
  <w:style w:type="character" w:styleId="af1">
    <w:name w:val="FollowedHyperlink"/>
    <w:aliases w:val="已访问的超级链接"/>
    <w:rPr>
      <w:color w:val="800080"/>
      <w:u w:val="single"/>
    </w:rPr>
  </w:style>
  <w:style w:type="paragraph" w:styleId="23">
    <w:name w:val="Body Text Indent 2"/>
    <w:aliases w:val="正文文字缩进 2"/>
    <w:basedOn w:val="a2"/>
    <w:pPr>
      <w:ind w:firstLine="420"/>
      <w:outlineLvl w:val="0"/>
    </w:pPr>
  </w:style>
  <w:style w:type="paragraph" w:styleId="32">
    <w:name w:val="Body Text 3"/>
    <w:aliases w:val="正文文字 3"/>
    <w:basedOn w:val="a2"/>
    <w:rPr>
      <w:sz w:val="15"/>
    </w:rPr>
  </w:style>
  <w:style w:type="paragraph" w:customStyle="1" w:styleId="14">
    <w:name w:val="1"/>
    <w:basedOn w:val="a2"/>
    <w:next w:val="a3"/>
    <w:rsid w:val="00FD29F0"/>
    <w:pPr>
      <w:ind w:firstLine="420"/>
    </w:pPr>
  </w:style>
  <w:style w:type="paragraph" w:styleId="af2">
    <w:name w:val="Normal (Web)"/>
    <w:basedOn w:val="a2"/>
    <w:uiPriority w:val="99"/>
    <w:rsid w:val="000F1B19"/>
    <w:pPr>
      <w:widowControl/>
      <w:spacing w:before="100" w:beforeAutospacing="1" w:after="100" w:afterAutospacing="1"/>
      <w:jc w:val="left"/>
    </w:pPr>
    <w:rPr>
      <w:rFonts w:ascii="Wingdings" w:hAnsi="Wingdings" w:cs="Wingdings"/>
      <w:kern w:val="0"/>
      <w:sz w:val="24"/>
      <w:szCs w:val="24"/>
    </w:rPr>
  </w:style>
  <w:style w:type="paragraph" w:styleId="HTML">
    <w:name w:val="HTML Preformatted"/>
    <w:basedOn w:val="a2"/>
    <w:rsid w:val="000B3A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Wingdings" w:hAnsi="Wingdings" w:cs="Wingdings"/>
      <w:kern w:val="0"/>
      <w:sz w:val="24"/>
      <w:szCs w:val="24"/>
    </w:rPr>
  </w:style>
  <w:style w:type="table" w:styleId="af3">
    <w:name w:val="Table Grid"/>
    <w:basedOn w:val="a5"/>
    <w:rsid w:val="009937F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1">
    <w:name w:val="content1"/>
    <w:rsid w:val="00363347"/>
    <w:rPr>
      <w:strike w:val="0"/>
      <w:dstrike w:val="0"/>
      <w:color w:val="000000"/>
      <w:sz w:val="21"/>
      <w:szCs w:val="21"/>
      <w:u w:val="none"/>
      <w:effect w:val="none"/>
    </w:rPr>
  </w:style>
  <w:style w:type="paragraph" w:styleId="a">
    <w:name w:val="List Bullet"/>
    <w:basedOn w:val="a2"/>
    <w:autoRedefine/>
    <w:rsid w:val="0070537F"/>
    <w:pPr>
      <w:numPr>
        <w:numId w:val="2"/>
      </w:numPr>
    </w:pPr>
  </w:style>
  <w:style w:type="character" w:customStyle="1" w:styleId="large1">
    <w:name w:val="large1"/>
    <w:rsid w:val="00E92E5E"/>
    <w:rPr>
      <w:rFonts w:ascii="Wingdings" w:eastAsia="Wingdings" w:hAnsi="Wingdings" w:hint="eastAsia"/>
      <w:sz w:val="22"/>
      <w:szCs w:val="22"/>
    </w:rPr>
  </w:style>
  <w:style w:type="character" w:customStyle="1" w:styleId="md1">
    <w:name w:val="md1"/>
    <w:rsid w:val="0094086A"/>
    <w:rPr>
      <w:sz w:val="22"/>
      <w:szCs w:val="22"/>
    </w:rPr>
  </w:style>
  <w:style w:type="paragraph" w:customStyle="1" w:styleId="af4">
    <w:name w:val="段"/>
    <w:basedOn w:val="af5"/>
    <w:autoRedefine/>
    <w:rsid w:val="00550D0A"/>
    <w:pPr>
      <w:ind w:firstLineChars="0"/>
    </w:pPr>
    <w:rPr>
      <w:spacing w:val="20"/>
      <w:sz w:val="18"/>
    </w:rPr>
  </w:style>
  <w:style w:type="paragraph" w:customStyle="1" w:styleId="af6">
    <w:name w:val="段落续"/>
    <w:basedOn w:val="af4"/>
    <w:next w:val="af4"/>
    <w:rsid w:val="00550D0A"/>
    <w:pPr>
      <w:ind w:firstLine="0"/>
    </w:pPr>
  </w:style>
  <w:style w:type="paragraph" w:styleId="af5">
    <w:name w:val="正文首行缩进"/>
    <w:basedOn w:val="aa"/>
    <w:rsid w:val="00550D0A"/>
    <w:pPr>
      <w:spacing w:after="120"/>
      <w:ind w:firstLineChars="100" w:firstLine="420"/>
      <w:jc w:val="both"/>
    </w:pPr>
  </w:style>
  <w:style w:type="paragraph" w:customStyle="1" w:styleId="12">
    <w:name w:val="标记 1"/>
    <w:basedOn w:val="af4"/>
    <w:rsid w:val="00C47BE8"/>
    <w:pPr>
      <w:numPr>
        <w:numId w:val="3"/>
      </w:numPr>
    </w:pPr>
  </w:style>
  <w:style w:type="paragraph" w:customStyle="1" w:styleId="af7">
    <w:name w:val="正文首行缩进两字符"/>
    <w:basedOn w:val="a2"/>
    <w:rsid w:val="00F26486"/>
    <w:pPr>
      <w:ind w:firstLineChars="200" w:firstLine="200"/>
    </w:pPr>
    <w:rPr>
      <w:szCs w:val="24"/>
    </w:rPr>
  </w:style>
  <w:style w:type="table" w:styleId="15">
    <w:name w:val="Table Grid 1"/>
    <w:basedOn w:val="a5"/>
    <w:rsid w:val="00E03BB5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Char">
    <w:name w:val=" Char"/>
    <w:rsid w:val="00AC0994"/>
    <w:rPr>
      <w:rFonts w:eastAsia="New York"/>
      <w:b/>
      <w:bCs/>
      <w:kern w:val="2"/>
      <w:sz w:val="21"/>
      <w:szCs w:val="21"/>
      <w:lang w:val="en-US" w:eastAsia="zh-CN" w:bidi="ar-SA"/>
    </w:rPr>
  </w:style>
  <w:style w:type="paragraph" w:styleId="af8">
    <w:name w:val="caption"/>
    <w:basedOn w:val="a2"/>
    <w:next w:val="a2"/>
    <w:qFormat/>
    <w:rsid w:val="00CE4ED3"/>
    <w:rPr>
      <w:rFonts w:ascii="Helv" w:eastAsia="New York" w:hAnsi="Helv" w:cs="Helv"/>
      <w:sz w:val="20"/>
    </w:rPr>
  </w:style>
  <w:style w:type="paragraph" w:styleId="af9">
    <w:name w:val="annotation text"/>
    <w:basedOn w:val="a2"/>
    <w:semiHidden/>
    <w:rsid w:val="008335E3"/>
    <w:pPr>
      <w:jc w:val="left"/>
    </w:pPr>
    <w:rPr>
      <w:szCs w:val="24"/>
    </w:rPr>
  </w:style>
  <w:style w:type="paragraph" w:customStyle="1" w:styleId="PARAGRAPH">
    <w:name w:val="PARAGRAPH"/>
    <w:rsid w:val="00210187"/>
    <w:pPr>
      <w:tabs>
        <w:tab w:val="center" w:pos="4536"/>
        <w:tab w:val="right" w:pos="9072"/>
      </w:tabs>
      <w:spacing w:before="100" w:after="200"/>
      <w:jc w:val="both"/>
    </w:pPr>
    <w:rPr>
      <w:rFonts w:ascii="Helv" w:hAnsi="Helv"/>
      <w:spacing w:val="8"/>
      <w:lang w:val="en-GB"/>
    </w:rPr>
  </w:style>
  <w:style w:type="paragraph" w:customStyle="1" w:styleId="1">
    <w:name w:val="附件 1"/>
    <w:basedOn w:val="af4"/>
    <w:next w:val="af4"/>
    <w:rsid w:val="00210187"/>
    <w:pPr>
      <w:numPr>
        <w:ilvl w:val="1"/>
        <w:numId w:val="7"/>
      </w:numPr>
      <w:spacing w:beforeLines="50" w:before="120"/>
    </w:pPr>
    <w:rPr>
      <w:b/>
      <w:bCs/>
      <w:color w:val="000000"/>
      <w:sz w:val="28"/>
      <w:szCs w:val="28"/>
    </w:rPr>
  </w:style>
  <w:style w:type="paragraph" w:customStyle="1" w:styleId="2">
    <w:name w:val="附件 2"/>
    <w:basedOn w:val="af4"/>
    <w:next w:val="af4"/>
    <w:rsid w:val="00210187"/>
    <w:pPr>
      <w:numPr>
        <w:ilvl w:val="2"/>
        <w:numId w:val="7"/>
      </w:numPr>
    </w:pPr>
    <w:rPr>
      <w:b/>
      <w:sz w:val="28"/>
      <w:szCs w:val="28"/>
    </w:rPr>
  </w:style>
  <w:style w:type="paragraph" w:customStyle="1" w:styleId="3">
    <w:name w:val="附件 3"/>
    <w:basedOn w:val="a2"/>
    <w:next w:val="a2"/>
    <w:autoRedefine/>
    <w:rsid w:val="00210187"/>
    <w:pPr>
      <w:widowControl/>
      <w:numPr>
        <w:ilvl w:val="3"/>
        <w:numId w:val="6"/>
      </w:numPr>
      <w:spacing w:beforeLines="50" w:before="120" w:afterLines="50" w:after="120"/>
    </w:pPr>
    <w:rPr>
      <w:rFonts w:ascii="Wingdings" w:hAnsi="Wingdings"/>
      <w:b/>
      <w:bCs/>
      <w:spacing w:val="8"/>
      <w:kern w:val="44"/>
      <w:szCs w:val="21"/>
      <w:lang w:val="en-GB"/>
    </w:rPr>
  </w:style>
  <w:style w:type="paragraph" w:customStyle="1" w:styleId="a0">
    <w:name w:val="附件"/>
    <w:basedOn w:val="2"/>
    <w:rsid w:val="00210187"/>
    <w:pPr>
      <w:numPr>
        <w:ilvl w:val="0"/>
      </w:numPr>
      <w:jc w:val="center"/>
    </w:pPr>
    <w:rPr>
      <w:kern w:val="44"/>
      <w:sz w:val="32"/>
    </w:rPr>
  </w:style>
  <w:style w:type="character" w:customStyle="1" w:styleId="SoDAField">
    <w:name w:val="SoDA Field"/>
    <w:rsid w:val="00210187"/>
    <w:rPr>
      <w:color w:val="0000FF"/>
    </w:rPr>
  </w:style>
  <w:style w:type="character" w:customStyle="1" w:styleId="Reference">
    <w:name w:val="Reference"/>
    <w:rsid w:val="00210187"/>
    <w:rPr>
      <w:rFonts w:ascii="Helv" w:hAnsi="Helv"/>
      <w:noProof/>
      <w:sz w:val="20"/>
    </w:rPr>
  </w:style>
  <w:style w:type="paragraph" w:customStyle="1" w:styleId="10">
    <w:name w:val="附录 1"/>
    <w:basedOn w:val="11"/>
    <w:next w:val="af4"/>
    <w:autoRedefine/>
    <w:rsid w:val="00210187"/>
    <w:pPr>
      <w:keepNext w:val="0"/>
      <w:keepLines w:val="0"/>
      <w:numPr>
        <w:numId w:val="6"/>
      </w:numPr>
      <w:pBdr>
        <w:bottom w:val="single" w:sz="4" w:space="1" w:color="auto"/>
      </w:pBdr>
      <w:spacing w:after="120"/>
      <w:jc w:val="left"/>
    </w:pPr>
    <w:rPr>
      <w:spacing w:val="20"/>
      <w:kern w:val="2"/>
      <w:sz w:val="21"/>
    </w:rPr>
  </w:style>
  <w:style w:type="paragraph" w:customStyle="1" w:styleId="A1">
    <w:name w:val="附录 A1"/>
    <w:basedOn w:val="af4"/>
    <w:next w:val="af4"/>
    <w:autoRedefine/>
    <w:rsid w:val="00210187"/>
    <w:pPr>
      <w:numPr>
        <w:ilvl w:val="1"/>
        <w:numId w:val="6"/>
      </w:numPr>
      <w:jc w:val="left"/>
      <w:outlineLvl w:val="1"/>
    </w:pPr>
    <w:rPr>
      <w:bCs/>
      <w:sz w:val="21"/>
      <w:szCs w:val="21"/>
    </w:rPr>
  </w:style>
  <w:style w:type="character" w:styleId="afa">
    <w:name w:val="annotation reference"/>
    <w:semiHidden/>
    <w:rsid w:val="003B4F7B"/>
    <w:rPr>
      <w:sz w:val="21"/>
      <w:szCs w:val="21"/>
    </w:rPr>
  </w:style>
  <w:style w:type="paragraph" w:customStyle="1" w:styleId="16">
    <w:name w:val="段 1"/>
    <w:basedOn w:val="af4"/>
    <w:next w:val="af4"/>
    <w:rsid w:val="003B4F7B"/>
    <w:pPr>
      <w:spacing w:beforeLines="50" w:before="120"/>
      <w:ind w:firstLine="416"/>
    </w:pPr>
    <w:rPr>
      <w:bCs/>
      <w:i/>
      <w:iCs/>
      <w:color w:val="000000"/>
      <w:sz w:val="21"/>
      <w:szCs w:val="21"/>
    </w:rPr>
  </w:style>
  <w:style w:type="paragraph" w:styleId="afb">
    <w:name w:val="footnote text"/>
    <w:basedOn w:val="a2"/>
    <w:semiHidden/>
    <w:rsid w:val="00C84633"/>
    <w:pPr>
      <w:widowControl/>
      <w:jc w:val="left"/>
    </w:pPr>
    <w:rPr>
      <w:kern w:val="0"/>
      <w:sz w:val="24"/>
    </w:rPr>
  </w:style>
  <w:style w:type="paragraph" w:styleId="afc">
    <w:name w:val="E-mail Signature"/>
    <w:basedOn w:val="a2"/>
    <w:rsid w:val="00B557C3"/>
    <w:rPr>
      <w:rFonts w:ascii="Wingdings"/>
    </w:rPr>
  </w:style>
  <w:style w:type="paragraph" w:customStyle="1" w:styleId="17">
    <w:name w:val="正文 1"/>
    <w:basedOn w:val="a2"/>
    <w:rsid w:val="00413432"/>
    <w:pPr>
      <w:widowControl/>
    </w:pPr>
    <w:rPr>
      <w:rFonts w:ascii="Helv" w:hAnsi="Helv"/>
      <w:spacing w:val="8"/>
      <w:kern w:val="144"/>
      <w:lang w:val="en-GB"/>
    </w:rPr>
  </w:style>
  <w:style w:type="paragraph" w:styleId="afd">
    <w:name w:val="annotation subject"/>
    <w:basedOn w:val="af9"/>
    <w:next w:val="af9"/>
    <w:semiHidden/>
    <w:rsid w:val="00CA62EE"/>
    <w:rPr>
      <w:b/>
      <w:bCs/>
      <w:szCs w:val="20"/>
    </w:rPr>
  </w:style>
  <w:style w:type="paragraph" w:styleId="afe">
    <w:name w:val="Balloon Text"/>
    <w:basedOn w:val="a2"/>
    <w:semiHidden/>
    <w:rsid w:val="00CA62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eader" Target="header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.vsdx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angch\Application%20Data\Microsoft\Templates\liangsimp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liangsimp</Template>
  <TotalTime>0</TotalTime>
  <Pages>16</Pages>
  <Words>3043</Words>
  <Characters>3937</Characters>
  <Application>Microsoft Office Word</Application>
  <DocSecurity>0</DocSecurity>
  <Lines>32</Lines>
  <Paragraphs>13</Paragraphs>
  <ScaleCrop>false</ScaleCrop>
  <Company>机电与信息工程学院</Company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面向对象编程技术实验报告</dc:title>
  <dc:subject>模板</dc:subject>
  <dc:creator>liangchenghui</dc:creator>
  <cp:keywords/>
  <dc:description/>
  <cp:lastModifiedBy>左 长盛</cp:lastModifiedBy>
  <cp:revision>2</cp:revision>
  <cp:lastPrinted>2003-04-06T12:54:00Z</cp:lastPrinted>
  <dcterms:created xsi:type="dcterms:W3CDTF">2021-10-14T12:30:00Z</dcterms:created>
  <dcterms:modified xsi:type="dcterms:W3CDTF">2021-10-14T12:30:00Z</dcterms:modified>
</cp:coreProperties>
</file>